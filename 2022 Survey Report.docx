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PlainTable4"/>
        <w:tblpPr w:leftFromText="180" w:rightFromText="180" w:vertAnchor="text" w:horzAnchor="page" w:tblpX="841" w:tblpY="10467"/>
        <w:tblW w:w="9499" w:type="dxa"/>
        <w:tblLook w:val="04A0" w:firstRow="1" w:lastRow="0" w:firstColumn="1" w:lastColumn="0" w:noHBand="0" w:noVBand="1"/>
      </w:tblPr>
      <w:tblGrid>
        <w:gridCol w:w="9499"/>
      </w:tblGrid>
      <w:tr w:rsidR="000F1DCE" w14:paraId="17432E58" w14:textId="77777777" w:rsidTr="00CB4A4D">
        <w:trPr>
          <w:cnfStyle w:val="100000000000" w:firstRow="1" w:lastRow="0" w:firstColumn="0" w:lastColumn="0" w:oddVBand="0" w:evenVBand="0" w:oddHBand="0"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vAlign w:val="bottom"/>
          </w:tcPr>
          <w:p w14:paraId="76041FC1" w14:textId="77777777" w:rsidR="000F1DCE" w:rsidRPr="00616989" w:rsidRDefault="000F1DCE" w:rsidP="00CB4A4D">
            <w:pPr>
              <w:spacing w:after="200"/>
              <w:rPr>
                <w:smallCaps/>
              </w:rPr>
            </w:pPr>
            <w:r w:rsidRPr="00616989">
              <w:rPr>
                <w:smallCaps/>
                <w:noProof/>
              </w:rPr>
              <mc:AlternateContent>
                <mc:Choice Requires="wps">
                  <w:drawing>
                    <wp:inline distT="0" distB="0" distL="0" distR="0" wp14:anchorId="2D7DD2D3" wp14:editId="4D3158D9">
                      <wp:extent cx="5819775" cy="804125"/>
                      <wp:effectExtent l="0" t="0" r="0" b="9525"/>
                      <wp:docPr id="12" name="Text Box 12"/>
                      <wp:cNvGraphicFramePr/>
                      <a:graphic xmlns:a="http://schemas.openxmlformats.org/drawingml/2006/main">
                        <a:graphicData uri="http://schemas.microsoft.com/office/word/2010/wordprocessingShape">
                          <wps:wsp>
                            <wps:cNvSpPr txBox="1"/>
                            <wps:spPr>
                              <a:xfrm>
                                <a:off x="0" y="0"/>
                                <a:ext cx="5819775" cy="8041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7BBEB3A" w14:textId="08F83430" w:rsidR="000F1DCE" w:rsidRPr="00CB4A4D" w:rsidRDefault="00C7200E" w:rsidP="000F1DCE">
                                  <w:pPr>
                                    <w:pStyle w:val="Title"/>
                                    <w:rPr>
                                      <w:b w:val="0"/>
                                      <w:color w:val="FFFFFF" w:themeColor="background1"/>
                                    </w:rPr>
                                  </w:pPr>
                                  <w:r>
                                    <w:rPr>
                                      <w:b w:val="0"/>
                                      <w:color w:val="FFFFFF" w:themeColor="background1"/>
                                    </w:rPr>
                                    <w:t>2022 Survey Results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D7DD2D3" id="_x0000_t202" coordsize="21600,21600" o:spt="202" path="m,l,21600r21600,l21600,xe">
                      <v:stroke joinstyle="miter"/>
                      <v:path gradientshapeok="t" o:connecttype="rect"/>
                    </v:shapetype>
                    <v:shape id="Text Box 12" o:spid="_x0000_s1026" type="#_x0000_t202" style="width:458.25pt;height:63.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" filled="f" stroked="f">
                      <v:textbox>
                        <w:txbxContent>
                          <w:p w14:paraId="67BBEB3A" w14:textId="08F83430" w:rsidR="000F1DCE" w:rsidRPr="00CB4A4D" w:rsidRDefault="00C7200E" w:rsidP="000F1DCE">
                            <w:pPr>
                              <w:pStyle w:val="Title"/>
                              <w:rPr>
                                <w:b w:val="0"/>
                                <w:color w:val="FFFFFF" w:themeColor="background1"/>
                              </w:rPr>
                            </w:pPr>
                            <w:r>
                              <w:rPr>
                                <w:b w:val="0"/>
                                <w:color w:val="FFFFFF" w:themeColor="background1"/>
                              </w:rPr>
                              <w:t>2022 Survey Results</w:t>
                            </w:r>
                          </w:p>
                        </w:txbxContent>
                      </v:textbox>
                      <w10:anchorlock/>
                    </v:shape>
                  </w:pict>
                </mc:Fallback>
              </mc:AlternateContent>
            </w:r>
          </w:p>
        </w:tc>
      </w:tr>
      <w:tr w:rsidR="000F1DCE" w14:paraId="7C64DFA1" w14:textId="77777777" w:rsidTr="00CB4A4D">
        <w:trPr>
          <w:cnfStyle w:val="000000100000" w:firstRow="0" w:lastRow="0" w:firstColumn="0" w:lastColumn="0" w:oddVBand="0" w:evenVBand="0" w:oddHBand="1"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tcPr>
          <w:p w14:paraId="0755A9EF" w14:textId="77777777" w:rsidR="000F1DCE" w:rsidRPr="00616989" w:rsidRDefault="000F1DCE" w:rsidP="00CB4A4D">
            <w:pPr>
              <w:spacing w:after="200"/>
              <w:rPr>
                <w:smallCaps/>
              </w:rPr>
            </w:pPr>
            <w:r w:rsidRPr="00616989">
              <w:rPr>
                <w:smallCaps/>
                <w:noProof/>
              </w:rPr>
              <mc:AlternateContent>
                <mc:Choice Requires="wps">
                  <w:drawing>
                    <wp:inline distT="0" distB="0" distL="0" distR="0" wp14:anchorId="5D69DEC4" wp14:editId="4193E6E9">
                      <wp:extent cx="5284520" cy="439387"/>
                      <wp:effectExtent l="0" t="0" r="0" b="0"/>
                      <wp:docPr id="13" name="Text Box 13"/>
                      <wp:cNvGraphicFramePr/>
                      <a:graphic xmlns:a="http://schemas.openxmlformats.org/drawingml/2006/main">
                        <a:graphicData uri="http://schemas.microsoft.com/office/word/2010/wordprocessingShape">
                          <wps:wsp>
                            <wps:cNvSpPr txBox="1"/>
                            <wps:spPr>
                              <a:xfrm>
                                <a:off x="0" y="0"/>
                                <a:ext cx="5284520" cy="4393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809632" w14:textId="288894D2" w:rsidR="000F1DCE" w:rsidRPr="00CB4A4D" w:rsidRDefault="00C7200E" w:rsidP="000F1DCE">
                                  <w:pPr>
                                    <w:pStyle w:val="Subtitle"/>
                                    <w:rPr>
                                      <w:color w:val="FFFFFF" w:themeColor="background1"/>
                                    </w:rPr>
                                  </w:pPr>
                                  <w:r>
                                    <w:rPr>
                                      <w:color w:val="FFFFFF" w:themeColor="background1"/>
                                    </w:rPr>
                                    <w:t>r/FinancialIndependence Annual Survey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D69DEC4" id="Text Box 13" o:spid="_x0000_s1027" type="#_x0000_t202" style="width:416.1pt;height:3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" filled="f" stroked="f">
                      <v:textbox>
                        <w:txbxContent>
                          <w:p w14:paraId="29809632" w14:textId="288894D2" w:rsidR="000F1DCE" w:rsidRPr="00CB4A4D" w:rsidRDefault="00C7200E" w:rsidP="000F1DCE">
                            <w:pPr>
                              <w:pStyle w:val="Subtitle"/>
                              <w:rPr>
                                <w:color w:val="FFFFFF" w:themeColor="background1"/>
                              </w:rPr>
                            </w:pPr>
                            <w:r>
                              <w:rPr>
                                <w:color w:val="FFFFFF" w:themeColor="background1"/>
                              </w:rPr>
                              <w:t>r/FinancialIndependence Annual Survey</w:t>
                            </w:r>
                          </w:p>
                        </w:txbxContent>
                      </v:textbox>
                      <w10:anchorlock/>
                    </v:shape>
                  </w:pict>
                </mc:Fallback>
              </mc:AlternateContent>
            </w:r>
          </w:p>
        </w:tc>
      </w:tr>
    </w:tbl>
    <w:tbl>
      <w:tblPr>
        <w:tblStyle w:val="PlainTable4"/>
        <w:tblpPr w:leftFromText="180" w:rightFromText="180" w:vertAnchor="text" w:horzAnchor="margin" w:tblpY="-669"/>
        <w:tblW w:w="9499" w:type="dxa"/>
        <w:tblLook w:val="04A0" w:firstRow="1" w:lastRow="0" w:firstColumn="1" w:lastColumn="0" w:noHBand="0" w:noVBand="1"/>
      </w:tblPr>
      <w:tblGrid>
        <w:gridCol w:w="9499"/>
      </w:tblGrid>
      <w:tr w:rsidR="00CB4A4D" w14:paraId="01453784" w14:textId="77777777" w:rsidTr="00CB4A4D">
        <w:trPr>
          <w:cnfStyle w:val="100000000000" w:firstRow="1" w:lastRow="0" w:firstColumn="0" w:lastColumn="0" w:oddVBand="0" w:evenVBand="0" w:oddHBand="0" w:evenHBand="0" w:firstRowFirstColumn="0" w:firstRowLastColumn="0" w:lastRowFirstColumn="0" w:lastRowLastColumn="0"/>
          <w:trHeight w:val="948"/>
        </w:trPr>
        <w:tc>
          <w:tcPr>
            <w:cnfStyle w:val="001000000000" w:firstRow="0" w:lastRow="0" w:firstColumn="1" w:lastColumn="0" w:oddVBand="0" w:evenVBand="0" w:oddHBand="0" w:evenHBand="0" w:firstRowFirstColumn="0" w:firstRowLastColumn="0" w:lastRowFirstColumn="0" w:lastRowLastColumn="0"/>
            <w:tcW w:w="9499" w:type="dxa"/>
            <w:shd w:val="clear" w:color="auto" w:fill="auto"/>
          </w:tcPr>
          <w:p w14:paraId="44E43154" w14:textId="77777777" w:rsidR="00CB4A4D" w:rsidRPr="00616989" w:rsidRDefault="00CB4A4D" w:rsidP="00CB4A4D">
            <w:pPr>
              <w:spacing w:after="200"/>
              <w:rPr>
                <w:smallCaps/>
              </w:rPr>
            </w:pPr>
            <w:r w:rsidRPr="00616989">
              <w:rPr>
                <w:smallCaps/>
                <w:noProof/>
              </w:rPr>
              <mc:AlternateContent>
                <mc:Choice Requires="wps">
                  <w:drawing>
                    <wp:inline distT="0" distB="0" distL="0" distR="0" wp14:anchorId="620E4D16" wp14:editId="59B03A07">
                      <wp:extent cx="5284520" cy="439387"/>
                      <wp:effectExtent l="0" t="0" r="0" b="0"/>
                      <wp:docPr id="16" name="Text Box 16"/>
                      <wp:cNvGraphicFramePr/>
                      <a:graphic xmlns:a="http://schemas.openxmlformats.org/drawingml/2006/main">
                        <a:graphicData uri="http://schemas.microsoft.com/office/word/2010/wordprocessingShape">
                          <wps:wsp>
                            <wps:cNvSpPr txBox="1"/>
                            <wps:spPr>
                              <a:xfrm>
                                <a:off x="0" y="0"/>
                                <a:ext cx="5284520" cy="439387"/>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3C4C696" w14:textId="22CC422E" w:rsidR="00CB4A4D" w:rsidRPr="00CB4A4D" w:rsidRDefault="00CB4A4D" w:rsidP="00CB4A4D">
                                  <w:pPr>
                                    <w:pStyle w:val="Subtitle"/>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0E4D16" id="Text Box 16" o:spid="_x0000_s1028" type="#_x0000_t202" style="width:416.1pt;height:3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" filled="f" stroked="f">
                      <v:textbox>
                        <w:txbxContent>
                          <w:p w14:paraId="63C4C696" w14:textId="22CC422E" w:rsidR="00CB4A4D" w:rsidRPr="00CB4A4D" w:rsidRDefault="00CB4A4D" w:rsidP="00CB4A4D">
                            <w:pPr>
                              <w:pStyle w:val="Subtitle"/>
                              <w:rPr>
                                <w:color w:val="FFFFFF" w:themeColor="background1"/>
                              </w:rPr>
                            </w:pPr>
                          </w:p>
                        </w:txbxContent>
                      </v:textbox>
                      <w10:anchorlock/>
                    </v:shape>
                  </w:pict>
                </mc:Fallback>
              </mc:AlternateContent>
            </w:r>
          </w:p>
        </w:tc>
      </w:tr>
    </w:tbl>
    <w:sdt>
      <w:sdtPr>
        <w:rPr>
          <w:rFonts w:ascii="Franklin Gothic Book" w:hAnsi="Franklin Gothic Book"/>
          <w:b/>
          <w:color w:val="00656B" w:themeColor="accent1" w:themeShade="BF"/>
          <w:spacing w:val="20"/>
          <w:sz w:val="56"/>
          <w:szCs w:val="32"/>
        </w:rPr>
        <w:id w:val="805429490"/>
        <w:docPartObj>
          <w:docPartGallery w:val="Cover Pages"/>
          <w:docPartUnique/>
        </w:docPartObj>
      </w:sdtPr>
      <w:sdtEndPr>
        <w:rPr>
          <w:rFonts w:asciiTheme="minorHAnsi" w:hAnsiTheme="minorHAnsi"/>
          <w:color w:val="000000" w:themeColor="text1"/>
          <w:spacing w:val="0"/>
          <w:sz w:val="20"/>
          <w:szCs w:val="20"/>
        </w:rPr>
      </w:sdtEndPr>
      <w:sdtContent>
        <w:p w14:paraId="576F67D1" w14:textId="77777777" w:rsidR="00CB4A4D" w:rsidRDefault="00CB4A4D">
          <w:pPr>
            <w:spacing w:after="200"/>
            <w:rPr>
              <w:b/>
              <w:noProof/>
            </w:rPr>
          </w:pPr>
          <w:r>
            <w:rPr>
              <w:b/>
              <w:noProof/>
            </w:rPr>
            <w:drawing>
              <wp:anchor distT="0" distB="0" distL="114300" distR="114300" simplePos="0" relativeHeight="251658240" behindDoc="1" locked="0" layoutInCell="1" allowOverlap="1" wp14:anchorId="58AF141B" wp14:editId="4FA3296C">
                <wp:simplePos x="0" y="0"/>
                <wp:positionH relativeFrom="column">
                  <wp:posOffset>-898525</wp:posOffset>
                </wp:positionH>
                <wp:positionV relativeFrom="paragraph">
                  <wp:posOffset>155421</wp:posOffset>
                </wp:positionV>
                <wp:extent cx="7776544" cy="5186855"/>
                <wp:effectExtent l="0" t="0" r="0" b="0"/>
                <wp:wrapNone/>
                <wp:docPr id="6" name="Picture 6" descr="table hands report" title="table hands re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for report.jpg"/>
                        <pic:cNvPicPr/>
                      </pic:nvPicPr>
                      <pic:blipFill>
                        <a:blip r:embed="rId8">
                          <a:extLst>
                            <a:ext uri="{28A0092B-C50C-407E-A947-70E740481C1C}">
                              <a14:useLocalDpi xmlns:a14="http://schemas.microsoft.com/office/drawing/2010/main" val="0"/>
                            </a:ext>
                          </a:extLst>
                        </a:blip>
                        <a:stretch>
                          <a:fillRect/>
                        </a:stretch>
                      </pic:blipFill>
                      <pic:spPr>
                        <a:xfrm>
                          <a:off x="0" y="0"/>
                          <a:ext cx="7776544" cy="5186855"/>
                        </a:xfrm>
                        <a:prstGeom prst="rect">
                          <a:avLst/>
                        </a:prstGeom>
                      </pic:spPr>
                    </pic:pic>
                  </a:graphicData>
                </a:graphic>
                <wp14:sizeRelH relativeFrom="margin">
                  <wp14:pctWidth>0</wp14:pctWidth>
                </wp14:sizeRelH>
                <wp14:sizeRelV relativeFrom="margin">
                  <wp14:pctHeight>0</wp14:pctHeight>
                </wp14:sizeRelV>
              </wp:anchor>
            </w:drawing>
          </w:r>
          <w:r>
            <w:rPr>
              <w:b/>
              <w:noProof/>
            </w:rPr>
            <mc:AlternateContent>
              <mc:Choice Requires="wps">
                <w:drawing>
                  <wp:anchor distT="0" distB="0" distL="114300" distR="114300" simplePos="0" relativeHeight="251660288" behindDoc="1" locked="0" layoutInCell="1" allowOverlap="1" wp14:anchorId="4178F75D" wp14:editId="58B69089">
                    <wp:simplePos x="0" y="0"/>
                    <wp:positionH relativeFrom="column">
                      <wp:posOffset>-898634</wp:posOffset>
                    </wp:positionH>
                    <wp:positionV relativeFrom="paragraph">
                      <wp:posOffset>-961696</wp:posOffset>
                    </wp:positionV>
                    <wp:extent cx="7776210" cy="1119352"/>
                    <wp:effectExtent l="0" t="0" r="0" b="5080"/>
                    <wp:wrapNone/>
                    <wp:docPr id="10" name="Rectangle 10" descr="rectangle"/>
                    <wp:cNvGraphicFramePr/>
                    <a:graphic xmlns:a="http://schemas.openxmlformats.org/drawingml/2006/main">
                      <a:graphicData uri="http://schemas.microsoft.com/office/word/2010/wordprocessingShape">
                        <wps:wsp>
                          <wps:cNvSpPr/>
                          <wps:spPr>
                            <a:xfrm>
                              <a:off x="0" y="0"/>
                              <a:ext cx="7776210" cy="111935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BF7FAD5" id="Rectangle 10" o:spid="_x0000_s1026" alt="rectangle" style="position:absolute;margin-left:-70.75pt;margin-top:-75.7pt;width:612.3pt;height:88.15pt;z-index:-2516561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" fillcolor="#008890 [3204]" stroked="f" strokeweight="1pt"/>
                </w:pict>
              </mc:Fallback>
            </mc:AlternateContent>
          </w:r>
        </w:p>
        <w:p w14:paraId="67EEA4DA" w14:textId="77777777" w:rsidR="00FD71E8" w:rsidRDefault="00CB4A4D">
          <w:pPr>
            <w:spacing w:after="200"/>
            <w:rPr>
              <w:b/>
            </w:rPr>
          </w:pPr>
          <w:r>
            <w:rPr>
              <w:b/>
              <w:noProof/>
            </w:rPr>
            <mc:AlternateContent>
              <mc:Choice Requires="wps">
                <w:drawing>
                  <wp:anchor distT="0" distB="0" distL="114300" distR="114300" simplePos="0" relativeHeight="251657215" behindDoc="1" locked="0" layoutInCell="1" allowOverlap="1" wp14:anchorId="6ED3CB3B" wp14:editId="4E28931D">
                    <wp:simplePos x="0" y="0"/>
                    <wp:positionH relativeFrom="column">
                      <wp:posOffset>-898634</wp:posOffset>
                    </wp:positionH>
                    <wp:positionV relativeFrom="paragraph">
                      <wp:posOffset>4872530</wp:posOffset>
                    </wp:positionV>
                    <wp:extent cx="7776210" cy="4272762"/>
                    <wp:effectExtent l="0" t="0" r="0" b="0"/>
                    <wp:wrapNone/>
                    <wp:docPr id="8" name="Rectangle 8" descr="rectangle"/>
                    <wp:cNvGraphicFramePr/>
                    <a:graphic xmlns:a="http://schemas.openxmlformats.org/drawingml/2006/main">
                      <a:graphicData uri="http://schemas.microsoft.com/office/word/2010/wordprocessingShape">
                        <wps:wsp>
                          <wps:cNvSpPr/>
                          <wps:spPr>
                            <a:xfrm>
                              <a:off x="0" y="0"/>
                              <a:ext cx="7776210" cy="4272762"/>
                            </a:xfrm>
                            <a:prstGeom prst="rect">
                              <a:avLst/>
                            </a:prstGeom>
                            <a:solidFill>
                              <a:schemeClr val="tx1">
                                <a:lumMod val="75000"/>
                                <a:lumOff val="2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1809BF5" id="Rectangle 8" o:spid="_x0000_s1026" alt="rectangle" style="position:absolute;margin-left:-70.75pt;margin-top:383.65pt;width:612.3pt;height:336.45pt;z-index:-25165926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" fillcolor="#404040 [2429]" stroked="f" strokeweight="1pt"/>
                </w:pict>
              </mc:Fallback>
            </mc:AlternateContent>
          </w:r>
          <w:r w:rsidR="00D73345">
            <w:rPr>
              <w:b/>
            </w:rPr>
            <w:t xml:space="preserve"> </w:t>
          </w:r>
          <w:r w:rsidR="00616989">
            <w:rPr>
              <w:b/>
            </w:rPr>
            <w:br w:type="page"/>
          </w:r>
        </w:p>
        <w:tbl>
          <w:tblPr>
            <w:tblStyle w:val="PlainTable4"/>
            <w:tblpPr w:leftFromText="180" w:rightFromText="180" w:vertAnchor="text" w:horzAnchor="margin" w:tblpXSpec="center" w:tblpY="-12904"/>
            <w:tblW w:w="10688" w:type="dxa"/>
            <w:tblLook w:val="04A0" w:firstRow="1" w:lastRow="0" w:firstColumn="1" w:lastColumn="0" w:noHBand="0" w:noVBand="1"/>
          </w:tblPr>
          <w:tblGrid>
            <w:gridCol w:w="10688"/>
          </w:tblGrid>
          <w:tr w:rsidR="000F1DCE" w14:paraId="6321306C" w14:textId="77777777" w:rsidTr="00CB6868">
            <w:trPr>
              <w:cnfStyle w:val="100000000000" w:firstRow="1" w:lastRow="0" w:firstColumn="0" w:lastColumn="0" w:oddVBand="0" w:evenVBand="0" w:oddHBand="0" w:evenHBand="0" w:firstRowFirstColumn="0" w:firstRowLastColumn="0" w:lastRowFirstColumn="0" w:lastRowLastColumn="0"/>
              <w:trHeight w:val="2160"/>
            </w:trPr>
            <w:tc>
              <w:tcPr>
                <w:cnfStyle w:val="001000000000" w:firstRow="0" w:lastRow="0" w:firstColumn="1" w:lastColumn="0" w:oddVBand="0" w:evenVBand="0" w:oddHBand="0" w:evenHBand="0" w:firstRowFirstColumn="0" w:firstRowLastColumn="0" w:lastRowFirstColumn="0" w:lastRowLastColumn="0"/>
                <w:tcW w:w="10688" w:type="dxa"/>
                <w:shd w:val="clear" w:color="auto" w:fill="auto"/>
                <w:vAlign w:val="bottom"/>
              </w:tcPr>
              <w:p w14:paraId="49372207" w14:textId="0714A01A" w:rsidR="000F1DCE" w:rsidRPr="007B346A" w:rsidRDefault="00C7200E" w:rsidP="000F1DCE">
                <w:pPr>
                  <w:pStyle w:val="Title"/>
                  <w:framePr w:hSpace="0" w:wrap="auto" w:vAnchor="margin" w:hAnchor="text" w:yAlign="inline"/>
                </w:pPr>
                <w:r>
                  <w:lastRenderedPageBreak/>
                  <w:t>2022 Survey Results</w:t>
                </w:r>
              </w:p>
            </w:tc>
          </w:tr>
          <w:tr w:rsidR="000F1DCE" w14:paraId="2A675254" w14:textId="77777777" w:rsidTr="00CB6868">
            <w:trPr>
              <w:cnfStyle w:val="000000100000" w:firstRow="0" w:lastRow="0" w:firstColumn="0" w:lastColumn="0" w:oddVBand="0" w:evenVBand="0" w:oddHBand="1" w:evenHBand="0" w:firstRowFirstColumn="0" w:firstRowLastColumn="0" w:lastRowFirstColumn="0" w:lastRowLastColumn="0"/>
              <w:trHeight w:val="663"/>
            </w:trPr>
            <w:tc>
              <w:tcPr>
                <w:cnfStyle w:val="001000000000" w:firstRow="0" w:lastRow="0" w:firstColumn="1" w:lastColumn="0" w:oddVBand="0" w:evenVBand="0" w:oddHBand="0" w:evenHBand="0" w:firstRowFirstColumn="0" w:firstRowLastColumn="0" w:lastRowFirstColumn="0" w:lastRowLastColumn="0"/>
                <w:tcW w:w="10688" w:type="dxa"/>
                <w:shd w:val="clear" w:color="auto" w:fill="auto"/>
              </w:tcPr>
              <w:p w14:paraId="0B4B7CD3" w14:textId="77777777" w:rsidR="000F1DCE" w:rsidRDefault="000F1DCE" w:rsidP="000F1DCE">
                <w:pPr>
                  <w:pStyle w:val="Subtitle"/>
                  <w:framePr w:hSpace="0" w:wrap="auto" w:vAnchor="margin" w:hAnchor="text" w:yAlign="inline"/>
                  <w:rPr>
                    <w:b w:val="0"/>
                    <w:bCs w:val="0"/>
                  </w:rPr>
                </w:pPr>
                <w:r>
                  <w:rPr>
                    <w:noProof/>
                  </w:rPr>
                  <mc:AlternateContent>
                    <mc:Choice Requires="wps">
                      <w:drawing>
                        <wp:inline distT="0" distB="0" distL="0" distR="0" wp14:anchorId="05A0A2F8" wp14:editId="7E98B8FD">
                          <wp:extent cx="3990652" cy="95534"/>
                          <wp:effectExtent l="0" t="0" r="0" b="0"/>
                          <wp:docPr id="3" name="Rectangle 3" descr="rectangle"/>
                          <wp:cNvGraphicFramePr/>
                          <a:graphic xmlns:a="http://schemas.openxmlformats.org/drawingml/2006/main">
                            <a:graphicData uri="http://schemas.microsoft.com/office/word/2010/wordprocessingShape">
                              <wps:wsp>
                                <wps:cNvSpPr/>
                                <wps:spPr>
                                  <a:xfrm>
                                    <a:off x="0" y="0"/>
                                    <a:ext cx="3990652" cy="95534"/>
                                  </a:xfrm>
                                  <a:prstGeom prst="rect">
                                    <a:avLst/>
                                  </a:prstGeom>
                                  <a:solidFill>
                                    <a:schemeClr val="bg1">
                                      <a:lumMod val="8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rect w14:anchorId="62D9D37B" id="Rectangle 3" o:spid="_x0000_s1026" alt="rectangle" style="width:314.2pt;height:7.5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" fillcolor="#d8d8d8 [2732]" stroked="f" strokeweight="1pt">
                          <w10:anchorlock/>
                        </v:rect>
                      </w:pict>
                    </mc:Fallback>
                  </mc:AlternateContent>
                </w:r>
              </w:p>
              <w:p w14:paraId="6A00591B" w14:textId="329986A7" w:rsidR="000F1DCE" w:rsidRPr="000F1DCE" w:rsidRDefault="00C7200E" w:rsidP="000F1DCE">
                <w:pPr>
                  <w:pStyle w:val="Subtitle"/>
                  <w:framePr w:hSpace="0" w:wrap="auto" w:vAnchor="margin" w:hAnchor="text" w:yAlign="inline"/>
                  <w:rPr>
                    <w:b w:val="0"/>
                    <w:bCs w:val="0"/>
                  </w:rPr>
                </w:pPr>
                <w:r>
                  <w:t>r/FinancialIndependence Annual Survey</w:t>
                </w:r>
              </w:p>
            </w:tc>
          </w:tr>
          <w:tr w:rsidR="000F1DCE" w14:paraId="75F2DCA8" w14:textId="77777777" w:rsidTr="00CB6868">
            <w:trPr>
              <w:trHeight w:val="9948"/>
            </w:trPr>
            <w:tc>
              <w:tcPr>
                <w:cnfStyle w:val="001000000000" w:firstRow="0" w:lastRow="0" w:firstColumn="1" w:lastColumn="0" w:oddVBand="0" w:evenVBand="0" w:oddHBand="0" w:evenHBand="0" w:firstRowFirstColumn="0" w:firstRowLastColumn="0" w:lastRowFirstColumn="0" w:lastRowLastColumn="0"/>
                <w:tcW w:w="10688" w:type="dxa"/>
                <w:shd w:val="clear" w:color="auto" w:fill="auto"/>
              </w:tcPr>
              <w:p w14:paraId="58CE1B1C" w14:textId="77777777" w:rsidR="000F1DCE" w:rsidRPr="00616989" w:rsidRDefault="000F1DCE" w:rsidP="000F1DCE">
                <w:pPr>
                  <w:spacing w:after="200"/>
                  <w:rPr>
                    <w:smallCaps/>
                    <w:noProof/>
                  </w:rPr>
                </w:pPr>
                <w:r>
                  <w:rPr>
                    <w:smallCaps/>
                    <w:noProof/>
                  </w:rPr>
                  <mc:AlternateContent>
                    <mc:Choice Requires="wps">
                      <w:drawing>
                        <wp:inline distT="0" distB="0" distL="0" distR="0" wp14:anchorId="43FDCB41" wp14:editId="0AF8364F">
                          <wp:extent cx="6650181" cy="6324600"/>
                          <wp:effectExtent l="0" t="0" r="0" b="0"/>
                          <wp:docPr id="31" name="Text Box 31"/>
                          <wp:cNvGraphicFramePr/>
                          <a:graphic xmlns:a="http://schemas.openxmlformats.org/drawingml/2006/main">
                            <a:graphicData uri="http://schemas.microsoft.com/office/word/2010/wordprocessingShape">
                              <wps:wsp>
                                <wps:cNvSpPr txBox="1"/>
                                <wps:spPr>
                                  <a:xfrm>
                                    <a:off x="0" y="0"/>
                                    <a:ext cx="6650181" cy="63246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5317AB" w14:textId="2238B938" w:rsidR="000F1DCE" w:rsidRDefault="00C7200E" w:rsidP="000F1DCE">
                                      <w:pPr>
                                        <w:pStyle w:val="Heading1"/>
                                        <w:spacing w:line="360" w:lineRule="auto"/>
                                      </w:pPr>
                                      <w:r>
                                        <w:t>Introduction</w:t>
                                      </w:r>
                                    </w:p>
                                    <w:p w14:paraId="01BFBD49" w14:textId="7A89433E" w:rsidR="000F1DCE" w:rsidRDefault="00C7200E" w:rsidP="000F1DCE">
                                      <w:pPr>
                                        <w:spacing w:after="0"/>
                                      </w:pPr>
                                      <w:r>
                                        <w:t xml:space="preserve">Over the last decade there has been a growing trend in working-class people looking to leave the workplace behind and live the life they’ve always envisioned. The Financial Independence, Retire Early (FIRE) </w:t>
                                      </w:r>
                                      <w:r w:rsidR="00077F4E">
                                        <w:t>movement focuses on maximizing income while reducing expenses and saving the difference to build enough wealth to live off in perpetuity. Several communities of people following this path have grown over this time, a major one being Reddit’s r/financialindependence subreddit. Here, like-minded individuals from all over the world congregate to discuss their financial goals, share successes and failures, and crowd-source personal finance approaches that enable one to achieve FIRE.</w:t>
                                      </w:r>
                                    </w:p>
                                    <w:p w14:paraId="7EE5A372" w14:textId="4ABC4B6B" w:rsidR="00077F4E" w:rsidRDefault="00077F4E" w:rsidP="000F1DCE">
                                      <w:pPr>
                                        <w:spacing w:after="0"/>
                                      </w:pPr>
                                    </w:p>
                                    <w:p w14:paraId="34A61D37" w14:textId="2ADE471B" w:rsidR="00077F4E" w:rsidRDefault="00077F4E" w:rsidP="000F1DCE">
                                      <w:pPr>
                                        <w:spacing w:after="0"/>
                                      </w:pPr>
                                      <w:r>
                                        <w:t xml:space="preserve">Within the past few years, it has become an annual tradition to survey the subreddit and gather a general overview of the community. Most of the questions address </w:t>
                                      </w:r>
                                      <w:r w:rsidR="00C771FA">
                                        <w:t>demographic information</w:t>
                                      </w:r>
                                      <w:r>
                                        <w:t xml:space="preserve"> while others focus on the finances of each household. This report takes the results from the survey</w:t>
                                      </w:r>
                                      <w:r w:rsidR="006476FD">
                                        <w:t>, which consisted of 1365 respondents over 100+ questions,</w:t>
                                      </w:r>
                                      <w:r>
                                        <w:t xml:space="preserve"> and presents its findings for the year 2022.</w:t>
                                      </w:r>
                                      <w:r w:rsidR="006476FD">
                                        <w:t xml:space="preserve"> </w:t>
                                      </w:r>
                                    </w:p>
                                    <w:p w14:paraId="33CD5BE8" w14:textId="77777777" w:rsidR="000F1DCE" w:rsidRDefault="000F1DCE" w:rsidP="000F1DCE">
                                      <w:pPr>
                                        <w:spacing w:after="0"/>
                                      </w:pPr>
                                    </w:p>
                                    <w:p w14:paraId="684BAA93" w14:textId="19B93EB9" w:rsidR="000F1DCE" w:rsidRDefault="006476FD" w:rsidP="000F1DCE">
                                      <w:pPr>
                                        <w:pStyle w:val="Heading2"/>
                                        <w:spacing w:line="360" w:lineRule="auto"/>
                                      </w:pPr>
                                      <w:r>
                                        <w:t>Methods</w:t>
                                      </w:r>
                                    </w:p>
                                    <w:p w14:paraId="3B48C53B" w14:textId="338685FB" w:rsidR="000F1DCE" w:rsidRDefault="006476FD" w:rsidP="000F1DCE">
                                      <w:pPr>
                                        <w:spacing w:after="0"/>
                                      </w:pPr>
                                      <w:r>
                                        <w:t>Data was cleaned to remove blank responses. Not every respondent answered every question and blank responses were removed from analysis. Respondents answered in multiple currencies, so currency data was standardized to USD by converting other currencies to USD based on their current exchange rates. A</w:t>
                                      </w:r>
                                      <w:r w:rsidR="007E21AC">
                                        <w:t>s a</w:t>
                                      </w:r>
                                      <w:r>
                                        <w:t xml:space="preserve"> number of</w:t>
                                      </w:r>
                                      <w:r w:rsidR="007E21AC">
                                        <w:t xml:space="preserve"> high-end </w:t>
                                      </w:r>
                                      <w:r>
                                        <w:t xml:space="preserve">outliers were present in numerical data (e.g. FI number of 250 million), </w:t>
                                      </w:r>
                                      <w:r w:rsidR="007E21AC">
                                        <w:t>r</w:t>
                                      </w:r>
                                      <w:r>
                                        <w:t xml:space="preserve">esponses in the top </w:t>
                                      </w:r>
                                      <w:r w:rsidR="006953F4">
                                        <w:t>1% of values were removed</w:t>
                                      </w:r>
                                      <w:r>
                                        <w:t xml:space="preserve">, as were responses of “0”. </w:t>
                                      </w:r>
                                    </w:p>
                                    <w:p w14:paraId="71C32ABE" w14:textId="77777777" w:rsidR="000F1DCE" w:rsidRDefault="000F1DCE" w:rsidP="000F1DCE">
                                      <w:pPr>
                                        <w:spacing w:after="0"/>
                                      </w:pPr>
                                    </w:p>
                                    <w:p w14:paraId="674BB1B5" w14:textId="757978DD" w:rsidR="000F1DCE" w:rsidRPr="007B346A" w:rsidRDefault="00CB6868" w:rsidP="000F1DCE">
                                      <w:pPr>
                                        <w:pStyle w:val="Heading3"/>
                                        <w:spacing w:line="360" w:lineRule="auto"/>
                                      </w:pPr>
                                      <w:r>
                                        <w:t>Demographics</w:t>
                                      </w:r>
                                    </w:p>
                                    <w:p w14:paraId="6ADF69FB" w14:textId="111C3CA0" w:rsidR="000F1DCE" w:rsidRDefault="00CB6868" w:rsidP="000F1DCE">
                                      <w:r>
                                        <w:rPr>
                                          <w:u w:val="single"/>
                                        </w:rPr>
                                        <w:t>US vs. Non-US</w:t>
                                      </w:r>
                                      <w:r>
                                        <w:t xml:space="preserve"> – The vast majority of respondents were located within the US (</w:t>
                                      </w:r>
                                      <w:r w:rsidR="000C093A">
                                        <w:t>89.5</w:t>
                                      </w:r>
                                      <w:r>
                                        <w:t xml:space="preserve">%) whereas only </w:t>
                                      </w:r>
                                      <w:r w:rsidR="000C093A">
                                        <w:t xml:space="preserve">10.5% </w:t>
                                      </w:r>
                                      <w:r>
                                        <w:t>were non-US residents.</w:t>
                                      </w:r>
                                    </w:p>
                                    <w:p w14:paraId="1AEC3810" w14:textId="01C7096C" w:rsidR="00CB6868" w:rsidRPr="00CB6868" w:rsidRDefault="00CB6868" w:rsidP="000F1DCE">
                                      <w:r>
                                        <w:rPr>
                                          <w:u w:val="single"/>
                                        </w:rPr>
                                        <w:t>Number of Contributors</w:t>
                                      </w:r>
                                      <w:r>
                                        <w:t xml:space="preserve"> – This question asked how many people in each household contributed to the total income. There was a near equal amount of single-income and dual-income households (</w:t>
                                      </w:r>
                                      <w:r w:rsidR="000C093A">
                                        <w:t>51.6%</w:t>
                                      </w:r>
                                      <w:r>
                                        <w:t xml:space="preserve"> and </w:t>
                                      </w:r>
                                      <w:r w:rsidR="000C093A">
                                        <w:t>48.9%</w:t>
                                      </w:r>
                                      <w:r>
                                        <w:t xml:space="preserve"> respectively), with only </w:t>
                                      </w:r>
                                      <w:r w:rsidR="000C093A">
                                        <w:t>0.5% of</w:t>
                                      </w:r>
                                      <w:r>
                                        <w:t xml:space="preserve"> respondents reporting a household with 3 or more contributors.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3FDCB41" id="_x0000_t202" coordsize="21600,21600" o:spt="202" path="m,l,21600r21600,l21600,xe">
                          <v:stroke joinstyle="miter"/>
                          <v:path gradientshapeok="t" o:connecttype="rect"/>
                        </v:shapetype>
                        <v:shape id="Text Box 31" o:spid="_x0000_s1029" type="#_x0000_t202" style="width:523.65pt;height:49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" filled="f" stroked="f">
                          <v:textbox>
                            <w:txbxContent>
                              <w:p w14:paraId="0F5317AB" w14:textId="2238B938" w:rsidR="000F1DCE" w:rsidRDefault="00C7200E" w:rsidP="000F1DCE">
                                <w:pPr>
                                  <w:pStyle w:val="Heading1"/>
                                  <w:spacing w:line="360" w:lineRule="auto"/>
                                </w:pPr>
                                <w:r>
                                  <w:t>Introduction</w:t>
                                </w:r>
                              </w:p>
                              <w:p w14:paraId="01BFBD49" w14:textId="7A89433E" w:rsidR="000F1DCE" w:rsidRDefault="00C7200E" w:rsidP="000F1DCE">
                                <w:pPr>
                                  <w:spacing w:after="0"/>
                                </w:pPr>
                                <w:r>
                                  <w:t xml:space="preserve">Over the last decade there has been a growing trend in working-class people looking to leave the workplace behind and live the life they’ve always envisioned. The Financial Independence, Retire Early (FIRE) </w:t>
                                </w:r>
                                <w:r w:rsidR="00077F4E">
                                  <w:t>movement focuses on maximizing income while reducing expenses and saving the difference to build enough wealth to live off in perpetuity. Several communities of people following this path have grown over this time, a major one being Reddit’s r/</w:t>
                                </w:r>
                                <w:proofErr w:type="spellStart"/>
                                <w:r w:rsidR="00077F4E">
                                  <w:t>financialindependence</w:t>
                                </w:r>
                                <w:proofErr w:type="spellEnd"/>
                                <w:r w:rsidR="00077F4E">
                                  <w:t xml:space="preserve"> subreddit. Here, like-minded individuals from all over the world congregate to discuss their financial goals, share successes and failures, and crowd-source personal finance approaches that enable one to achieve FIRE.</w:t>
                                </w:r>
                              </w:p>
                              <w:p w14:paraId="7EE5A372" w14:textId="4ABC4B6B" w:rsidR="00077F4E" w:rsidRDefault="00077F4E" w:rsidP="000F1DCE">
                                <w:pPr>
                                  <w:spacing w:after="0"/>
                                </w:pPr>
                              </w:p>
                              <w:p w14:paraId="34A61D37" w14:textId="2ADE471B" w:rsidR="00077F4E" w:rsidRDefault="00077F4E" w:rsidP="000F1DCE">
                                <w:pPr>
                                  <w:spacing w:after="0"/>
                                </w:pPr>
                                <w:r>
                                  <w:t xml:space="preserve">Within the past few years, it has become an annual tradition to survey the subreddit and gather a general overview of the community. Most of the questions address </w:t>
                                </w:r>
                                <w:r w:rsidR="00C771FA">
                                  <w:t>demographic information</w:t>
                                </w:r>
                                <w:r>
                                  <w:t xml:space="preserve"> while others focus on the finances of each household. This report takes the results from the survey</w:t>
                                </w:r>
                                <w:r w:rsidR="006476FD">
                                  <w:t>, which consisted of 1365 respondents over 100+ questions,</w:t>
                                </w:r>
                                <w:r>
                                  <w:t xml:space="preserve"> and presents its findings for the year 2022.</w:t>
                                </w:r>
                                <w:r w:rsidR="006476FD">
                                  <w:t xml:space="preserve"> </w:t>
                                </w:r>
                              </w:p>
                              <w:p w14:paraId="33CD5BE8" w14:textId="77777777" w:rsidR="000F1DCE" w:rsidRDefault="000F1DCE" w:rsidP="000F1DCE">
                                <w:pPr>
                                  <w:spacing w:after="0"/>
                                </w:pPr>
                              </w:p>
                              <w:p w14:paraId="684BAA93" w14:textId="19B93EB9" w:rsidR="000F1DCE" w:rsidRDefault="006476FD" w:rsidP="000F1DCE">
                                <w:pPr>
                                  <w:pStyle w:val="Heading2"/>
                                  <w:spacing w:line="360" w:lineRule="auto"/>
                                </w:pPr>
                                <w:r>
                                  <w:t>Methods</w:t>
                                </w:r>
                              </w:p>
                              <w:p w14:paraId="3B48C53B" w14:textId="338685FB" w:rsidR="000F1DCE" w:rsidRDefault="006476FD" w:rsidP="000F1DCE">
                                <w:pPr>
                                  <w:spacing w:after="0"/>
                                </w:pPr>
                                <w:r>
                                  <w:t>Data was cleaned to remove blank responses. Not every respondent answered every question and blank responses were removed from analysis. Respondents answered in multiple currencies, so currency data was standardized to USD by converting other currencies to USD based on their current exchange rates. A</w:t>
                                </w:r>
                                <w:r w:rsidR="007E21AC">
                                  <w:t>s a</w:t>
                                </w:r>
                                <w:r>
                                  <w:t xml:space="preserve"> number of</w:t>
                                </w:r>
                                <w:r w:rsidR="007E21AC">
                                  <w:t xml:space="preserve"> high-end </w:t>
                                </w:r>
                                <w:r>
                                  <w:t>outliers were present in numerical data (</w:t>
                                </w:r>
                                <w:proofErr w:type="gramStart"/>
                                <w:r>
                                  <w:t>e.g.</w:t>
                                </w:r>
                                <w:proofErr w:type="gramEnd"/>
                                <w:r>
                                  <w:t xml:space="preserve"> FI number of 250 million), </w:t>
                                </w:r>
                                <w:r w:rsidR="007E21AC">
                                  <w:t>r</w:t>
                                </w:r>
                                <w:r>
                                  <w:t xml:space="preserve">esponses in the top </w:t>
                                </w:r>
                                <w:r w:rsidR="006953F4">
                                  <w:t>1% of values were removed</w:t>
                                </w:r>
                                <w:r>
                                  <w:t xml:space="preserve">, as were responses of “0”. </w:t>
                                </w:r>
                              </w:p>
                              <w:p w14:paraId="71C32ABE" w14:textId="77777777" w:rsidR="000F1DCE" w:rsidRDefault="000F1DCE" w:rsidP="000F1DCE">
                                <w:pPr>
                                  <w:spacing w:after="0"/>
                                </w:pPr>
                              </w:p>
                              <w:p w14:paraId="674BB1B5" w14:textId="757978DD" w:rsidR="000F1DCE" w:rsidRPr="007B346A" w:rsidRDefault="00CB6868" w:rsidP="000F1DCE">
                                <w:pPr>
                                  <w:pStyle w:val="Heading3"/>
                                  <w:spacing w:line="360" w:lineRule="auto"/>
                                </w:pPr>
                                <w:r>
                                  <w:t>Demographics</w:t>
                                </w:r>
                              </w:p>
                              <w:p w14:paraId="6ADF69FB" w14:textId="111C3CA0" w:rsidR="000F1DCE" w:rsidRDefault="00CB6868" w:rsidP="000F1DCE">
                                <w:r>
                                  <w:rPr>
                                    <w:u w:val="single"/>
                                  </w:rPr>
                                  <w:t>US vs. Non-US</w:t>
                                </w:r>
                                <w:r>
                                  <w:t xml:space="preserve"> – The vast majority of respondents were located within the US (</w:t>
                                </w:r>
                                <w:r w:rsidR="000C093A">
                                  <w:t>89.5</w:t>
                                </w:r>
                                <w:r>
                                  <w:t xml:space="preserve">%) whereas only </w:t>
                                </w:r>
                                <w:r w:rsidR="000C093A">
                                  <w:t xml:space="preserve">10.5% </w:t>
                                </w:r>
                                <w:r>
                                  <w:t>were non-US residents.</w:t>
                                </w:r>
                              </w:p>
                              <w:p w14:paraId="1AEC3810" w14:textId="01C7096C" w:rsidR="00CB6868" w:rsidRPr="00CB6868" w:rsidRDefault="00CB6868" w:rsidP="000F1DCE">
                                <w:r>
                                  <w:rPr>
                                    <w:u w:val="single"/>
                                  </w:rPr>
                                  <w:t>Number of Contributors</w:t>
                                </w:r>
                                <w:r>
                                  <w:t xml:space="preserve"> – This question asked how many people in each household contributed to the total income. There was a near equal amount of single-income and dual-income households (</w:t>
                                </w:r>
                                <w:r w:rsidR="000C093A">
                                  <w:t>51.6%</w:t>
                                </w:r>
                                <w:r>
                                  <w:t xml:space="preserve"> and </w:t>
                                </w:r>
                                <w:r w:rsidR="000C093A">
                                  <w:t>48.9%</w:t>
                                </w:r>
                                <w:r>
                                  <w:t xml:space="preserve"> respectively), with only </w:t>
                                </w:r>
                                <w:r w:rsidR="000C093A">
                                  <w:t>0.5% of</w:t>
                                </w:r>
                                <w:r>
                                  <w:t xml:space="preserve"> respondents reporting a household with 3 or more contributors.</w:t>
                                </w:r>
                              </w:p>
                            </w:txbxContent>
                          </v:textbox>
                          <w10:anchorlock/>
                        </v:shape>
                      </w:pict>
                    </mc:Fallback>
                  </mc:AlternateContent>
                </w:r>
              </w:p>
            </w:tc>
          </w:tr>
        </w:tbl>
        <w:p w14:paraId="5C25C63F" w14:textId="77777777" w:rsidR="00394036" w:rsidRDefault="00CB6868" w:rsidP="00CB6868">
          <w:pPr>
            <w:pStyle w:val="Heading1"/>
            <w:spacing w:line="360" w:lineRule="auto"/>
          </w:pPr>
          <w:r>
            <w:rPr>
              <w:smallCaps/>
              <w:noProof/>
            </w:rPr>
            <w:lastRenderedPageBreak/>
            <mc:AlternateContent>
              <mc:Choice Requires="wps">
                <w:drawing>
                  <wp:inline distT="0" distB="0" distL="0" distR="0" wp14:anchorId="12E5E444" wp14:editId="1E74F060">
                    <wp:extent cx="5943600" cy="8134350"/>
                    <wp:effectExtent l="0" t="0" r="0" b="0"/>
                    <wp:docPr id="1" name="Text Box 1"/>
                    <wp:cNvGraphicFramePr/>
                    <a:graphic xmlns:a="http://schemas.openxmlformats.org/drawingml/2006/main">
                      <a:graphicData uri="http://schemas.microsoft.com/office/word/2010/wordprocessingShape">
                        <wps:wsp>
                          <wps:cNvSpPr txBox="1"/>
                          <wps:spPr>
                            <a:xfrm>
                              <a:off x="0" y="0"/>
                              <a:ext cx="5943600" cy="8134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82E86E7" w14:textId="4AB03716" w:rsidR="00CB6868" w:rsidRDefault="00CB6868" w:rsidP="00CB6868">
                                <w:r>
                                  <w:rPr>
                                    <w:u w:val="single"/>
                                  </w:rPr>
                                  <w:t>Marital Status</w:t>
                                </w:r>
                                <w:r>
                                  <w:t xml:space="preserve"> – The primary respondent was overwhelmingly married (</w:t>
                                </w:r>
                                <w:r w:rsidR="00B23E02">
                                  <w:t>50.3%</w:t>
                                </w:r>
                                <w:r>
                                  <w:t>), though un</w:t>
                                </w:r>
                                <w:r w:rsidR="00394036">
                                  <w:t xml:space="preserve">wedded </w:t>
                                </w:r>
                                <w:r>
                                  <w:t>couples and single individuals were almost equal (</w:t>
                                </w:r>
                                <w:r w:rsidR="00B23E02">
                                  <w:t>26.5%</w:t>
                                </w:r>
                                <w:r w:rsidR="00AA3C9D">
                                  <w:t xml:space="preserve"> and </w:t>
                                </w:r>
                                <w:r w:rsidR="00B23E02">
                                  <w:t>23%</w:t>
                                </w:r>
                                <w:r w:rsidR="00AA3C9D">
                                  <w:t xml:space="preserve"> respectively) albeit lower. </w:t>
                                </w:r>
                                <w:r w:rsidR="00B23E02">
                                  <w:t>Overall, 3.8% had been divorced and 0.2% had been widowed.</w:t>
                                </w:r>
                              </w:p>
                              <w:p w14:paraId="25CF7762" w14:textId="37A457AA" w:rsidR="002C3736" w:rsidRPr="002C3736" w:rsidRDefault="002C3736" w:rsidP="00CB6868">
                                <w:r>
                                  <w:rPr>
                                    <w:u w:val="single"/>
                                  </w:rPr>
                                  <w:t>Number of Contributors by Marital Status</w:t>
                                </w:r>
                                <w:r>
                                  <w:t xml:space="preserve"> – </w:t>
                                </w:r>
                                <w:r w:rsidR="00837BD9">
                                  <w:t>Of the</w:t>
                                </w:r>
                                <w:r>
                                  <w:t xml:space="preserve"> married respondents, </w:t>
                                </w:r>
                                <w:r w:rsidR="00F41436">
                                  <w:t>81.</w:t>
                                </w:r>
                                <w:r w:rsidR="00EC0254">
                                  <w:t>4</w:t>
                                </w:r>
                                <w:r w:rsidR="00F41436">
                                  <w:t>%</w:t>
                                </w:r>
                                <w:r>
                                  <w:t xml:space="preserve"> reported being a dual-income household, while only </w:t>
                                </w:r>
                                <w:r w:rsidR="00EC0254">
                                  <w:t>18.3%</w:t>
                                </w:r>
                                <w:r>
                                  <w:t xml:space="preserve"> were single-income and </w:t>
                                </w:r>
                                <w:r w:rsidR="00EC0254">
                                  <w:t>0.3%</w:t>
                                </w:r>
                                <w:r>
                                  <w:t xml:space="preserve"> being triple-income. On the other hand, those in a relationship but not married reported most being single-income households over dual-income (</w:t>
                                </w:r>
                                <w:r w:rsidR="00EC0254">
                                  <w:t>74.2%</w:t>
                                </w:r>
                                <w:r>
                                  <w:t xml:space="preserve"> vs. </w:t>
                                </w:r>
                                <w:r w:rsidR="00EC0254">
                                  <w:t>25.8%</w:t>
                                </w:r>
                                <w:r>
                                  <w:t>).</w:t>
                                </w:r>
                              </w:p>
                              <w:p w14:paraId="4FCC39DF" w14:textId="3820B3E0" w:rsidR="00AA3C9D" w:rsidRDefault="00AA3C9D" w:rsidP="00CB6868">
                                <w:r>
                                  <w:rPr>
                                    <w:u w:val="single"/>
                                  </w:rPr>
                                  <w:t>Age Range</w:t>
                                </w:r>
                                <w:r>
                                  <w:t xml:space="preserve"> – The primary respondent’s age range gave a right-skewed normal distribution, with a median age of 31-35. Most respondents were in the early to mid-career age range (25-40, </w:t>
                                </w:r>
                                <w:r w:rsidR="00996C3E">
                                  <w:t>74.8%</w:t>
                                </w:r>
                                <w:r>
                                  <w:t>).</w:t>
                                </w:r>
                                <w:r w:rsidR="00C771FA">
                                  <w:t xml:space="preserve"> </w:t>
                                </w:r>
                                <w:r w:rsidR="005E2F0D">
                                  <w:t>The median age range of respondents who already achieved FI was slightly higher at 41-45 while the median age range of respondents who had not achieved FI matched the overall distribution at 31-35.</w:t>
                                </w:r>
                              </w:p>
                              <w:p w14:paraId="1688460B" w14:textId="583AAE46" w:rsidR="005E2F0D" w:rsidRDefault="005E2F0D" w:rsidP="00CB6868">
                                <w:r>
                                  <w:t>For secondary respondents, the median age range was equivalent to the primary respondent</w:t>
                                </w:r>
                                <w:r w:rsidR="00216EF0">
                                  <w:t xml:space="preserve"> at 31-35, and the distributions were near equivalent. Median age ranges were equivalent to the primary respondent for both those who had and had not achieved FI (41-45 and 31-35 respectively).</w:t>
                                </w:r>
                              </w:p>
                              <w:p w14:paraId="202A95E8" w14:textId="26BB5DEF" w:rsidR="005E2F0D" w:rsidRDefault="005E2F0D" w:rsidP="00CB6868">
                                <w:r>
                                  <w:rPr>
                                    <w:u w:val="single"/>
                                  </w:rPr>
                                  <w:t>Gender</w:t>
                                </w:r>
                                <w:r>
                                  <w:t xml:space="preserve"> – The primary respondent was overwhelming male (</w:t>
                                </w:r>
                                <w:r w:rsidR="00953D43">
                                  <w:t>78.5%</w:t>
                                </w:r>
                                <w:r>
                                  <w:t>) with females and non-binary respondents being in the minority (</w:t>
                                </w:r>
                                <w:r w:rsidR="00953D43">
                                  <w:t>20.6%</w:t>
                                </w:r>
                                <w:r>
                                  <w:t xml:space="preserve"> and </w:t>
                                </w:r>
                                <w:r w:rsidR="00953D43">
                                  <w:t>0.9%</w:t>
                                </w:r>
                                <w:r>
                                  <w:t xml:space="preserve"> respectively). </w:t>
                                </w:r>
                                <w:r w:rsidR="00216EF0">
                                  <w:t>Secondary respondents were mainly female (</w:t>
                                </w:r>
                                <w:r w:rsidR="00953D43">
                                  <w:t>68.8%</w:t>
                                </w:r>
                                <w:r w:rsidR="00216EF0">
                                  <w:t>) with males and non-binary being the minorities (</w:t>
                                </w:r>
                                <w:r w:rsidR="00953D43">
                                  <w:t>30.5%</w:t>
                                </w:r>
                                <w:r w:rsidR="00216EF0">
                                  <w:t xml:space="preserve"> and </w:t>
                                </w:r>
                                <w:r w:rsidR="00953D43">
                                  <w:t>0.7%</w:t>
                                </w:r>
                                <w:r w:rsidR="00216EF0">
                                  <w:t xml:space="preserve"> respectively).</w:t>
                                </w:r>
                              </w:p>
                              <w:p w14:paraId="14E5D291" w14:textId="1496CEF4" w:rsidR="00216EF0" w:rsidRDefault="0081298C" w:rsidP="00CB6868">
                                <w:r>
                                  <w:rPr>
                                    <w:u w:val="single"/>
                                  </w:rPr>
                                  <w:t>Ethnicity</w:t>
                                </w:r>
                                <w:r>
                                  <w:t xml:space="preserve"> – Of the primary respondents, </w:t>
                                </w:r>
                                <w:r w:rsidR="000B497F">
                                  <w:t>72.8% were White, 13.6% were Asian, and the remaining 13.6% being of 29 other ethnic backgrounds. Similarly, 71.8% of secondary respondents were White, 15.9% were Asian, and the remaining 12.3% were made up of 15 other ethnic backgrounds.</w:t>
                                </w:r>
                              </w:p>
                              <w:p w14:paraId="788E353D" w14:textId="2DAC4B64" w:rsidR="00517A3C" w:rsidRDefault="00517A3C" w:rsidP="00CB6868">
                                <w:r>
                                  <w:rPr>
                                    <w:u w:val="single"/>
                                  </w:rPr>
                                  <w:t>Children</w:t>
                                </w:r>
                                <w:r>
                                  <w:t xml:space="preserve"> – There was a nearly equivalent distribution over respondents that have children, do not have children but intend to, do not have children and do not intend to, and do not have children and are undecided (</w:t>
                                </w:r>
                                <w:r w:rsidR="00B42E9D">
                                  <w:t>26.7%</w:t>
                                </w:r>
                                <w:r>
                                  <w:t xml:space="preserve">, </w:t>
                                </w:r>
                                <w:r w:rsidR="00B42E9D">
                                  <w:t>26.4%</w:t>
                                </w:r>
                                <w:r>
                                  <w:t xml:space="preserve">, </w:t>
                                </w:r>
                                <w:r w:rsidR="00B42E9D">
                                  <w:t>25.6%</w:t>
                                </w:r>
                                <w:r>
                                  <w:t xml:space="preserve">, and </w:t>
                                </w:r>
                                <w:r w:rsidR="00B42E9D">
                                  <w:t>21.3%</w:t>
                                </w:r>
                                <w:r>
                                  <w:t>). Married couples overwhelmingly had children or intended to have children (</w:t>
                                </w:r>
                                <w:r w:rsidR="00B8505F">
                                  <w:t>49.3%</w:t>
                                </w:r>
                                <w:r>
                                  <w:t xml:space="preserve"> and </w:t>
                                </w:r>
                                <w:r w:rsidR="00B8505F">
                                  <w:t>23.9%</w:t>
                                </w:r>
                                <w:r>
                                  <w:t xml:space="preserve"> respectively)</w:t>
                                </w:r>
                                <w:r w:rsidR="00394036">
                                  <w:t>. Unwedded couples mainly had no children</w:t>
                                </w:r>
                                <w:r w:rsidR="00A3258E">
                                  <w:t xml:space="preserve"> (97.2%) and were evenly divided between whether they would have them or not (38% and 32.1%) while a slightly lower amount were undecided about having future children (27.1%).</w:t>
                                </w:r>
                              </w:p>
                              <w:p w14:paraId="19AE2EE6" w14:textId="77777777" w:rsidR="00C771FA" w:rsidRDefault="00C771FA" w:rsidP="00C771FA">
                                <w:r>
                                  <w:t>Single respondents were mainly undecided about future children (43.9%) though those who had decided favored not having children over having them (35.1% to 21%).</w:t>
                                </w:r>
                              </w:p>
                              <w:p w14:paraId="4A49FF9A" w14:textId="77777777" w:rsidR="00C771FA" w:rsidRDefault="00C771FA" w:rsidP="00C771FA">
                                <w:r>
                                  <w:t>Those who had children almost evenly had either 1 or 2 children (45.4% and 42.1%) with only 2.5% of respondents reporting having 3 or more children. Respondents with 1 child were evenly split between having 0 or 1 additional child (42.5% and 44.5%) with 13% wanting 2 or more additional children. Those with 2 overwhelming wanted 0 additional children (81.8%) though 8% and 10.2% of respondents wanted 1 and 2 additional children respectively. Most respondents with 3 or more children wanted 0 additional children (81.5%), though 18.5% wanted at least 1 more.</w:t>
                                </w:r>
                              </w:p>
                              <w:p w14:paraId="13DF8CD1" w14:textId="77777777" w:rsidR="00C771FA" w:rsidRDefault="00C771FA" w:rsidP="00C771FA">
                                <w:r>
                                  <w:t>Respondents without children but who intended to have them mainly wanted 2 children (65.6%) with smaller minorities wanting either 1 or 3 (13.1% and 18.8%). 2.5% of childless respondents wanted to have 4 future children.</w:t>
                                </w:r>
                              </w:p>
                              <w:p w14:paraId="1CA4B37D" w14:textId="77777777" w:rsidR="00C771FA" w:rsidRDefault="00C771FA" w:rsidP="00C771FA">
                                <w:r>
                                  <w:rPr>
                                    <w:u w:val="single"/>
                                  </w:rPr>
                                  <w:t>Education</w:t>
                                </w:r>
                                <w:r>
                                  <w:t xml:space="preserve"> – Majorities of both primary and secondary respondents had at least a 4-year undergraduate degree (92.3% and 90.5% respectively). Of the total of both primary and secondary respondents, 50.4% had up to a Bachelor’s degree, 30.8% had a Master’s degree, and 10.6% had their Doctorate degree.</w:t>
                                </w:r>
                              </w:p>
                              <w:p w14:paraId="45D50F06" w14:textId="77777777" w:rsidR="00C771FA" w:rsidRPr="00517A3C" w:rsidRDefault="00C771FA" w:rsidP="00CB68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12E5E444" id="Text Box 1" o:spid="_x0000_s1030" type="#_x0000_t202" style="width:468pt;height:6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" filled="f" stroked="f">
                    <v:textbox>
                      <w:txbxContent>
                        <w:p w14:paraId="082E86E7" w14:textId="4AB03716" w:rsidR="00CB6868" w:rsidRDefault="00CB6868" w:rsidP="00CB6868">
                          <w:r>
                            <w:rPr>
                              <w:u w:val="single"/>
                            </w:rPr>
                            <w:t>Marital Status</w:t>
                          </w:r>
                          <w:r>
                            <w:t xml:space="preserve"> – The primary respondent was overwhelmingly married (</w:t>
                          </w:r>
                          <w:r w:rsidR="00B23E02">
                            <w:t>50.3%</w:t>
                          </w:r>
                          <w:r>
                            <w:t>), though un</w:t>
                          </w:r>
                          <w:r w:rsidR="00394036">
                            <w:t xml:space="preserve">wedded </w:t>
                          </w:r>
                          <w:r>
                            <w:t>couples and single individuals were almost equal (</w:t>
                          </w:r>
                          <w:r w:rsidR="00B23E02">
                            <w:t>26.5%</w:t>
                          </w:r>
                          <w:r w:rsidR="00AA3C9D">
                            <w:t xml:space="preserve"> and </w:t>
                          </w:r>
                          <w:r w:rsidR="00B23E02">
                            <w:t>23%</w:t>
                          </w:r>
                          <w:r w:rsidR="00AA3C9D">
                            <w:t xml:space="preserve"> respectively) albeit lower. </w:t>
                          </w:r>
                          <w:r w:rsidR="00B23E02">
                            <w:t>Overall, 3.8% had been divorced and 0.2% had been widowed.</w:t>
                          </w:r>
                        </w:p>
                        <w:p w14:paraId="25CF7762" w14:textId="37A457AA" w:rsidR="002C3736" w:rsidRPr="002C3736" w:rsidRDefault="002C3736" w:rsidP="00CB6868">
                          <w:r>
                            <w:rPr>
                              <w:u w:val="single"/>
                            </w:rPr>
                            <w:t>Number of Contributors by Marital Status</w:t>
                          </w:r>
                          <w:r>
                            <w:t xml:space="preserve"> – </w:t>
                          </w:r>
                          <w:r w:rsidR="00837BD9">
                            <w:t>Of the</w:t>
                          </w:r>
                          <w:r>
                            <w:t xml:space="preserve"> married respondents, </w:t>
                          </w:r>
                          <w:r w:rsidR="00F41436">
                            <w:t>81.</w:t>
                          </w:r>
                          <w:r w:rsidR="00EC0254">
                            <w:t>4</w:t>
                          </w:r>
                          <w:r w:rsidR="00F41436">
                            <w:t>%</w:t>
                          </w:r>
                          <w:r>
                            <w:t xml:space="preserve"> reported being a dual-income household, while only </w:t>
                          </w:r>
                          <w:r w:rsidR="00EC0254">
                            <w:t>18.3%</w:t>
                          </w:r>
                          <w:r>
                            <w:t xml:space="preserve"> were single-income and </w:t>
                          </w:r>
                          <w:r w:rsidR="00EC0254">
                            <w:t>0.3%</w:t>
                          </w:r>
                          <w:r>
                            <w:t xml:space="preserve"> being triple-income. On the other hand, those in a relationship but not married reported most being single-income households over dual-income (</w:t>
                          </w:r>
                          <w:r w:rsidR="00EC0254">
                            <w:t>74.2%</w:t>
                          </w:r>
                          <w:r>
                            <w:t xml:space="preserve"> vs. </w:t>
                          </w:r>
                          <w:r w:rsidR="00EC0254">
                            <w:t>25.8%</w:t>
                          </w:r>
                          <w:r>
                            <w:t>).</w:t>
                          </w:r>
                        </w:p>
                        <w:p w14:paraId="4FCC39DF" w14:textId="3820B3E0" w:rsidR="00AA3C9D" w:rsidRDefault="00AA3C9D" w:rsidP="00CB6868">
                          <w:r>
                            <w:rPr>
                              <w:u w:val="single"/>
                            </w:rPr>
                            <w:t>Age Range</w:t>
                          </w:r>
                          <w:r>
                            <w:t xml:space="preserve"> – The primary respondent’s age range gave a right-skewed normal distribution, with a median age of 31-35. Most respondents were in the early to mid-career age range (25-40, </w:t>
                          </w:r>
                          <w:r w:rsidR="00996C3E">
                            <w:t>74.8%</w:t>
                          </w:r>
                          <w:r>
                            <w:t>).</w:t>
                          </w:r>
                          <w:r w:rsidR="00C771FA">
                            <w:t xml:space="preserve"> </w:t>
                          </w:r>
                          <w:r w:rsidR="005E2F0D">
                            <w:t>The median age range of respondents who already achieved FI was slightly higher at 41-45 while the median age range of respondents who had not achieved FI matched the overall distribution at 31-35.</w:t>
                          </w:r>
                        </w:p>
                        <w:p w14:paraId="1688460B" w14:textId="583AAE46" w:rsidR="005E2F0D" w:rsidRDefault="005E2F0D" w:rsidP="00CB6868">
                          <w:r>
                            <w:t>For secondary respondents, the median age range was equivalent to the primary respondent</w:t>
                          </w:r>
                          <w:r w:rsidR="00216EF0">
                            <w:t xml:space="preserve"> at 31-35, and the distributions were near equivalent. Median age ranges were equivalent to the primary respondent for both those who had and had not achieved FI (41-45 and 31-35 respectively).</w:t>
                          </w:r>
                        </w:p>
                        <w:p w14:paraId="202A95E8" w14:textId="26BB5DEF" w:rsidR="005E2F0D" w:rsidRDefault="005E2F0D" w:rsidP="00CB6868">
                          <w:r>
                            <w:rPr>
                              <w:u w:val="single"/>
                            </w:rPr>
                            <w:t>Gender</w:t>
                          </w:r>
                          <w:r>
                            <w:t xml:space="preserve"> – The primary respondent was overwhelming male (</w:t>
                          </w:r>
                          <w:r w:rsidR="00953D43">
                            <w:t>78.5%</w:t>
                          </w:r>
                          <w:r>
                            <w:t>) with females and non-binary respondents being in the minority (</w:t>
                          </w:r>
                          <w:r w:rsidR="00953D43">
                            <w:t>20.6%</w:t>
                          </w:r>
                          <w:r>
                            <w:t xml:space="preserve"> and </w:t>
                          </w:r>
                          <w:r w:rsidR="00953D43">
                            <w:t>0.9%</w:t>
                          </w:r>
                          <w:r>
                            <w:t xml:space="preserve"> respectively). </w:t>
                          </w:r>
                          <w:r w:rsidR="00216EF0">
                            <w:t>Secondary respondents were mainly female (</w:t>
                          </w:r>
                          <w:r w:rsidR="00953D43">
                            <w:t>68.8%</w:t>
                          </w:r>
                          <w:r w:rsidR="00216EF0">
                            <w:t>) with males and non-binary being the minorities (</w:t>
                          </w:r>
                          <w:r w:rsidR="00953D43">
                            <w:t>30.5%</w:t>
                          </w:r>
                          <w:r w:rsidR="00216EF0">
                            <w:t xml:space="preserve"> and </w:t>
                          </w:r>
                          <w:r w:rsidR="00953D43">
                            <w:t>0.7%</w:t>
                          </w:r>
                          <w:r w:rsidR="00216EF0">
                            <w:t xml:space="preserve"> respectively).</w:t>
                          </w:r>
                        </w:p>
                        <w:p w14:paraId="14E5D291" w14:textId="1496CEF4" w:rsidR="00216EF0" w:rsidRDefault="0081298C" w:rsidP="00CB6868">
                          <w:r>
                            <w:rPr>
                              <w:u w:val="single"/>
                            </w:rPr>
                            <w:t>Ethnicity</w:t>
                          </w:r>
                          <w:r>
                            <w:t xml:space="preserve"> – Of the primary respondents, </w:t>
                          </w:r>
                          <w:r w:rsidR="000B497F">
                            <w:t>72.8% were White, 13.6% were Asian, and the remaining 13.6% being of 29 other ethnic backgrounds. Similarly, 71.8% of secondary respondents were White, 15.9% were Asian, and the remaining 12.3% were made up of 15 other ethnic backgrounds.</w:t>
                          </w:r>
                        </w:p>
                        <w:p w14:paraId="788E353D" w14:textId="2DAC4B64" w:rsidR="00517A3C" w:rsidRDefault="00517A3C" w:rsidP="00CB6868">
                          <w:r>
                            <w:rPr>
                              <w:u w:val="single"/>
                            </w:rPr>
                            <w:t>Children</w:t>
                          </w:r>
                          <w:r>
                            <w:t xml:space="preserve"> – There was a nearly equivalent distribution over respondents that have children, do not have children but intend to, do not have children and do not intend to, and do not have children and are undecided (</w:t>
                          </w:r>
                          <w:r w:rsidR="00B42E9D">
                            <w:t>26.7%</w:t>
                          </w:r>
                          <w:r>
                            <w:t xml:space="preserve">, </w:t>
                          </w:r>
                          <w:r w:rsidR="00B42E9D">
                            <w:t>26.4%</w:t>
                          </w:r>
                          <w:r>
                            <w:t xml:space="preserve">, </w:t>
                          </w:r>
                          <w:r w:rsidR="00B42E9D">
                            <w:t>25.6%</w:t>
                          </w:r>
                          <w:r>
                            <w:t xml:space="preserve">, and </w:t>
                          </w:r>
                          <w:r w:rsidR="00B42E9D">
                            <w:t>21.3%</w:t>
                          </w:r>
                          <w:r>
                            <w:t>). Married couples overwhelmingly had children or intended to have children (</w:t>
                          </w:r>
                          <w:r w:rsidR="00B8505F">
                            <w:t>49.3%</w:t>
                          </w:r>
                          <w:r>
                            <w:t xml:space="preserve"> and </w:t>
                          </w:r>
                          <w:r w:rsidR="00B8505F">
                            <w:t>23.9%</w:t>
                          </w:r>
                          <w:r>
                            <w:t xml:space="preserve"> respectively)</w:t>
                          </w:r>
                          <w:r w:rsidR="00394036">
                            <w:t>. Unwedded couples mainly had no children</w:t>
                          </w:r>
                          <w:r w:rsidR="00A3258E">
                            <w:t xml:space="preserve"> (97.2%) and were evenly divided between whether they would have them or not (38% and 32.1%) while a slightly lower amount were undecided about having future children (27.1%).</w:t>
                          </w:r>
                        </w:p>
                        <w:p w14:paraId="19AE2EE6" w14:textId="77777777" w:rsidR="00C771FA" w:rsidRDefault="00C771FA" w:rsidP="00C771FA">
                          <w:r>
                            <w:t>Single respondents were mainly undecided about future children (43.9%) though those who had decided favored not having children over having them (35.1% to 21%).</w:t>
                          </w:r>
                        </w:p>
                        <w:p w14:paraId="4A49FF9A" w14:textId="77777777" w:rsidR="00C771FA" w:rsidRDefault="00C771FA" w:rsidP="00C771FA">
                          <w:r>
                            <w:t>Those who had children almost evenly had either 1 or 2 children (45.4% and 42.1%) with only 2.5% of respondents reporting having 3 or more children. Respondents with 1 child were evenly split between having 0 or 1 additional child (42.5% and 44.5%) with 13% wanting 2 or more additional children. Those with 2 overwhelming wanted 0 additional children (81.8%) though 8% and 10.2% of respondents wanted 1 and 2 additional children respectively. Most respondents with 3 or more children wanted 0 additional children (81.5%), though 18.5% wanted at least 1 more.</w:t>
                          </w:r>
                        </w:p>
                        <w:p w14:paraId="13DF8CD1" w14:textId="77777777" w:rsidR="00C771FA" w:rsidRDefault="00C771FA" w:rsidP="00C771FA">
                          <w:r>
                            <w:t>Respondents without children but who intended to have them mainly wanted 2 children (65.6%) with smaller minorities wanting either 1 or 3 (13.1% and 18.8%). 2.5% of childless respondents wanted to have 4 future children.</w:t>
                          </w:r>
                        </w:p>
                        <w:p w14:paraId="1CA4B37D" w14:textId="77777777" w:rsidR="00C771FA" w:rsidRDefault="00C771FA" w:rsidP="00C771FA">
                          <w:r>
                            <w:rPr>
                              <w:u w:val="single"/>
                            </w:rPr>
                            <w:t>Education</w:t>
                          </w:r>
                          <w:r>
                            <w:t xml:space="preserve"> – Majorities of both primary and secondary respondents had at least a 4-year undergraduate degree (92.3% and 90.5% respectively). Of the total of both primary and secondary respondents, 50.4% had up to a Bachelor’s degree, 30.8% had a Master’s degree, and 10.6% had their Doctorate degree.</w:t>
                          </w:r>
                        </w:p>
                        <w:p w14:paraId="45D50F06" w14:textId="77777777" w:rsidR="00C771FA" w:rsidRPr="00517A3C" w:rsidRDefault="00C771FA" w:rsidP="00CB6868"/>
                      </w:txbxContent>
                    </v:textbox>
                    <w10:anchorlock/>
                  </v:shape>
                </w:pict>
              </mc:Fallback>
            </mc:AlternateContent>
          </w:r>
        </w:p>
        <w:p w14:paraId="023D7361" w14:textId="241FBE09" w:rsidR="00CB6868" w:rsidRPr="00394036" w:rsidRDefault="00394036" w:rsidP="00394036">
          <w:r>
            <w:rPr>
              <w:smallCaps/>
              <w:noProof/>
            </w:rPr>
            <w:lastRenderedPageBreak/>
            <mc:AlternateContent>
              <mc:Choice Requires="wps">
                <w:drawing>
                  <wp:inline distT="0" distB="0" distL="0" distR="0" wp14:anchorId="70CA1417" wp14:editId="298E0792">
                    <wp:extent cx="5943600" cy="8191500"/>
                    <wp:effectExtent l="0" t="0" r="0" b="0"/>
                    <wp:docPr id="5" name="Text Box 5"/>
                    <wp:cNvGraphicFramePr/>
                    <a:graphic xmlns:a="http://schemas.openxmlformats.org/drawingml/2006/main">
                      <a:graphicData uri="http://schemas.microsoft.com/office/word/2010/wordprocessingShape">
                        <wps:wsp>
                          <wps:cNvSpPr txBox="1"/>
                          <wps:spPr>
                            <a:xfrm>
                              <a:off x="0" y="0"/>
                              <a:ext cx="5943600" cy="8191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584E8E4" w14:textId="7BBB0239" w:rsidR="00ED3BDF" w:rsidRDefault="00ED3BDF" w:rsidP="00394036">
                                <w:r>
                                  <w:rPr>
                                    <w:u w:val="single"/>
                                  </w:rPr>
                                  <w:t>Industry</w:t>
                                </w:r>
                                <w:r>
                                  <w:t xml:space="preserve"> – The vast majority of primary respondents work in information technology (</w:t>
                                </w:r>
                                <w:r w:rsidR="004B0AF4">
                                  <w:t>31.8%) with engineering, financial services, and healthcare as the next largest sectors (11.9%, 10.6%, and 10.3% respectively). Secondary respondents were mainly in healthcare (22%), followed by IT (17.1%) and education (13%).</w:t>
                                </w:r>
                              </w:p>
                              <w:p w14:paraId="505135D9" w14:textId="476CA85B" w:rsidR="005C5479" w:rsidRDefault="005C5479" w:rsidP="00394036">
                                <w:r>
                                  <w:t>Most respondents work in private industry (87.8%) over public agencies (12.2%), with 44.3% working for private corporations and 30.6% working for public corporations. 8.6% reported working for non-profits while 4.3% were self-employed.</w:t>
                                </w:r>
                              </w:p>
                              <w:p w14:paraId="2E8388F2" w14:textId="52E8D342" w:rsidR="007820F7" w:rsidRPr="007820F7" w:rsidRDefault="007820F7" w:rsidP="00394036">
                                <w:r>
                                  <w:rPr>
                                    <w:u w:val="single"/>
                                  </w:rPr>
                                  <w:t>Political Lean</w:t>
                                </w:r>
                                <w:r>
                                  <w:t xml:space="preserve"> </w:t>
                                </w:r>
                                <w:r w:rsidR="00AA677D">
                                  <w:t>–</w:t>
                                </w:r>
                                <w:r>
                                  <w:t xml:space="preserve"> </w:t>
                                </w:r>
                                <w:r w:rsidR="00AA677D">
                                  <w:t xml:space="preserve">On a 0-100 scale, with lower numbers being politically left wing </w:t>
                                </w:r>
                                <w:r w:rsidR="00B3260E">
                                  <w:t>and</w:t>
                                </w:r>
                                <w:r w:rsidR="00AA677D">
                                  <w:t xml:space="preserve"> higher numbers </w:t>
                                </w:r>
                                <w:r w:rsidR="00B3260E">
                                  <w:t xml:space="preserve">being </w:t>
                                </w:r>
                                <w:r w:rsidR="00AA677D">
                                  <w:t>right wing, the average respondent scored a 36.5 and the median response was 32, which is</w:t>
                                </w:r>
                                <w:r w:rsidR="004C2373">
                                  <w:t xml:space="preserve"> reasonably</w:t>
                                </w:r>
                                <w:r w:rsidR="00AA677D">
                                  <w:t xml:space="preserve"> left leaning. 59.4% viewed themselves as left-wing (&lt;40), 14.</w:t>
                                </w:r>
                                <w:r w:rsidR="003231DA">
                                  <w:t>5</w:t>
                                </w:r>
                                <w:r w:rsidR="00AA677D">
                                  <w:t>% were right-wing (&gt;60), and 26.1% were</w:t>
                                </w:r>
                                <w:r w:rsidR="004C2373">
                                  <w:t xml:space="preserve"> moderates </w:t>
                                </w:r>
                                <w:r w:rsidR="00AA677D">
                                  <w:t>(40-60)</w:t>
                                </w:r>
                                <w:r w:rsidR="004C2373">
                                  <w:t>.</w:t>
                                </w:r>
                              </w:p>
                              <w:p w14:paraId="1C028A13" w14:textId="72497F7C" w:rsidR="00481C64" w:rsidRDefault="006D4A2E" w:rsidP="00394036">
                                <w:r>
                                  <w:rPr>
                                    <w:u w:val="single"/>
                                  </w:rPr>
                                  <w:t>Cost of Living Index</w:t>
                                </w:r>
                                <w:r>
                                  <w:t xml:space="preserve"> – </w:t>
                                </w:r>
                                <w:r w:rsidR="00481C64">
                                  <w:t xml:space="preserve">Cost-of-living index was selected from Numbeo’s cost-of-living database. </w:t>
                                </w:r>
                                <w:r>
                                  <w:t xml:space="preserve">Most respondents live in an area with a </w:t>
                                </w:r>
                                <w:r w:rsidR="00481C64">
                                  <w:t>cost-of-living</w:t>
                                </w:r>
                                <w:r>
                                  <w:t xml:space="preserve"> index between 81-90 (33.9%) or 71-80 (30.3%). </w:t>
                                </w:r>
                                <w:r w:rsidR="00481C64">
                                  <w:t>16.2% live in areas that rank between 91-100 while 10.7% live in areas between 61-70.</w:t>
                                </w:r>
                              </w:p>
                              <w:p w14:paraId="08ACBB8D" w14:textId="66AE8DF5" w:rsidR="00481C64" w:rsidRDefault="00AD4E9A" w:rsidP="00394036">
                                <w:r>
                                  <w:t xml:space="preserve">NOTE: The </w:t>
                                </w:r>
                                <w:r w:rsidR="00481C64">
                                  <w:t>ranges provided cover a wide array of locations (e.g. 81-90 covers Raleigh, NC up to San Diego, CA while 71-80 covers both Toronto, Canada and Detroit, MI) and may not be indicative of actual cost-of-living.</w:t>
                                </w:r>
                              </w:p>
                              <w:p w14:paraId="5CE5B3E1" w14:textId="513A42D5" w:rsidR="00AD4E9A" w:rsidRDefault="00FB3A78" w:rsidP="00394036">
                                <w:r>
                                  <w:rPr>
                                    <w:u w:val="single"/>
                                  </w:rPr>
                                  <w:t>Residence</w:t>
                                </w:r>
                                <w:r>
                                  <w:t xml:space="preserve"> – 58.4% of respondents own their own home while 34.8% rent. 5.9% live with either their family or friends while just 0.6% are nomadic and 0.2% live in a residence provided by their employer, school, or the military.</w:t>
                                </w:r>
                              </w:p>
                              <w:p w14:paraId="4322BAA6" w14:textId="265F40E8" w:rsidR="00FB3A78" w:rsidRDefault="00FB3A78" w:rsidP="00394036"/>
                              <w:p w14:paraId="194EA1E9" w14:textId="77B0E0E8" w:rsidR="00FB3A78" w:rsidRPr="007B346A" w:rsidRDefault="00FB3A78" w:rsidP="00FB3A78">
                                <w:pPr>
                                  <w:pStyle w:val="Heading3"/>
                                  <w:spacing w:line="360" w:lineRule="auto"/>
                                </w:pPr>
                                <w:r>
                                  <w:t>FI</w:t>
                                </w:r>
                                <w:r w:rsidR="008B3771">
                                  <w:t>RE</w:t>
                                </w:r>
                                <w:r>
                                  <w:t xml:space="preserve"> vs. Non-FI</w:t>
                                </w:r>
                                <w:r w:rsidR="008B3771">
                                  <w:t>RE</w:t>
                                </w:r>
                              </w:p>
                              <w:p w14:paraId="12214ADA" w14:textId="77777777" w:rsidR="00C771FA" w:rsidRDefault="008B3771" w:rsidP="00C771FA">
                                <w:r>
                                  <w:rPr>
                                    <w:u w:val="single"/>
                                  </w:rPr>
                                  <w:t>Financially Independent / Retired Early</w:t>
                                </w:r>
                                <w:r>
                                  <w:t xml:space="preserve"> – 88% of respondents had yet to reach financial independence while 12% were FI. Of those who were FI, only 15.5% had retired while 84.5% remained working. </w:t>
                                </w:r>
                              </w:p>
                              <w:p w14:paraId="1D641D46" w14:textId="622A76ED" w:rsidR="00C771FA" w:rsidRDefault="00C771FA" w:rsidP="00C771FA">
                                <w:r>
                                  <w:t xml:space="preserve">Of those who reached their FI number, 42.2% were “normal” FI, 30.9% were ChubbyFI, 13.4% were FatFI, 1% were LeanFI, and 2.1% were Barista/Coast FI. </w:t>
                                </w:r>
                              </w:p>
                              <w:p w14:paraId="24C3BD47" w14:textId="77777777" w:rsidR="00C771FA" w:rsidRDefault="00C771FA" w:rsidP="00C771FA">
                                <w:r>
                                  <w:t xml:space="preserve">For those who had retired early, 50% were normal” FI, 26.3% were LeanFI, 11.4% were Barista/Coast FI, 7.9% were ChubbyFI, and only 0.9% were FatFI. </w:t>
                                </w:r>
                              </w:p>
                              <w:p w14:paraId="04412523" w14:textId="77777777" w:rsidR="00C771FA" w:rsidRDefault="00C771FA" w:rsidP="00C771FA">
                                <w:r>
                                  <w:t>From those who have yet to reach their FI number, 51.5% were aiming for “normal” FI, 24.1% aimed for ChubbyFI, 7.6% for Barista/Coast FI, 4.7% for FatFI, and 4.3% for LeanFI.</w:t>
                                </w:r>
                              </w:p>
                              <w:p w14:paraId="523A691C" w14:textId="77777777" w:rsidR="00C771FA" w:rsidRDefault="00C771FA" w:rsidP="00C771FA">
                                <w:r>
                                  <w:t>Of those who had yet to reach their FI number, 23.3% said they would retire early once FI was reached while 33.7% would partially retire and 18.5% wouldn’t retire.</w:t>
                                </w:r>
                              </w:p>
                              <w:p w14:paraId="25DF3642" w14:textId="77777777" w:rsidR="00C771FA" w:rsidRDefault="00C771FA" w:rsidP="00C771FA">
                                <w:r>
                                  <w:rPr>
                                    <w:u w:val="single"/>
                                  </w:rPr>
                                  <w:t>Expected Retirement Age</w:t>
                                </w:r>
                                <w:r>
                                  <w:t xml:space="preserve"> – Of all respondents, a near even split estimate that they will retire between either 41-45 (22.8%), 46-50 (22.9%), or 51-55 (22.4%). 15.4% expect to retire in their 30s while 12.5% do not expect to retire until at least age 56.</w:t>
                                </w:r>
                              </w:p>
                              <w:p w14:paraId="7F3148B5" w14:textId="77777777" w:rsidR="00C771FA" w:rsidRDefault="00C771FA" w:rsidP="00C771FA">
                                <w:r>
                                  <w:t>The distribution of expected retirement ages does not vary when isolating only individuals who have yet to reach their FI number. However, of those who have reached their FI number, 28.9% expect to retire at 41-45 while 16.5% expect to retire at 36-40 and 14.4% at 46-50. An additional 16.5% expect to retire at 51-55.</w:t>
                                </w:r>
                              </w:p>
                              <w:p w14:paraId="2F49CC83" w14:textId="20BF3394" w:rsidR="00FB3A78" w:rsidRPr="008B3771" w:rsidRDefault="00FB3A78" w:rsidP="0039403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0CA1417" id="Text Box 5" o:spid="_x0000_s1031" type="#_x0000_t202" style="width:468pt;height:6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" filled="f" stroked="f">
                    <v:textbox>
                      <w:txbxContent>
                        <w:p w14:paraId="5584E8E4" w14:textId="7BBB0239" w:rsidR="00ED3BDF" w:rsidRDefault="00ED3BDF" w:rsidP="00394036">
                          <w:r>
                            <w:rPr>
                              <w:u w:val="single"/>
                            </w:rPr>
                            <w:t>Industry</w:t>
                          </w:r>
                          <w:r>
                            <w:t xml:space="preserve"> – The vast majority of primary respondents work in information technology (</w:t>
                          </w:r>
                          <w:r w:rsidR="004B0AF4">
                            <w:t>31.8%) with engineering, financial services, and healthcare as the next largest sectors (11.9%, 10.6%, and 10.3% respectively). Secondary respondents were mainly in healthcare (22%), followed by IT (17.1%) and education (13%).</w:t>
                          </w:r>
                        </w:p>
                        <w:p w14:paraId="505135D9" w14:textId="476CA85B" w:rsidR="005C5479" w:rsidRDefault="005C5479" w:rsidP="00394036">
                          <w:r>
                            <w:t>Most respondents work in private industry (87.8%) over public agencies (12.2%), with 44.3% working for private corporations and 30.6% working for public corporations. 8.6% reported working for non-profits while 4.3% were self-employed.</w:t>
                          </w:r>
                        </w:p>
                        <w:p w14:paraId="2E8388F2" w14:textId="52E8D342" w:rsidR="007820F7" w:rsidRPr="007820F7" w:rsidRDefault="007820F7" w:rsidP="00394036">
                          <w:r>
                            <w:rPr>
                              <w:u w:val="single"/>
                            </w:rPr>
                            <w:t>Political Lean</w:t>
                          </w:r>
                          <w:r>
                            <w:t xml:space="preserve"> </w:t>
                          </w:r>
                          <w:r w:rsidR="00AA677D">
                            <w:t>–</w:t>
                          </w:r>
                          <w:r>
                            <w:t xml:space="preserve"> </w:t>
                          </w:r>
                          <w:r w:rsidR="00AA677D">
                            <w:t xml:space="preserve">On a 0-100 scale, with lower numbers being politically left wing </w:t>
                          </w:r>
                          <w:r w:rsidR="00B3260E">
                            <w:t>and</w:t>
                          </w:r>
                          <w:r w:rsidR="00AA677D">
                            <w:t xml:space="preserve"> higher numbers </w:t>
                          </w:r>
                          <w:r w:rsidR="00B3260E">
                            <w:t xml:space="preserve">being </w:t>
                          </w:r>
                          <w:r w:rsidR="00AA677D">
                            <w:t>right wing, the average respondent scored a 36.5 and the median response was 32, which is</w:t>
                          </w:r>
                          <w:r w:rsidR="004C2373">
                            <w:t xml:space="preserve"> reasonably</w:t>
                          </w:r>
                          <w:r w:rsidR="00AA677D">
                            <w:t xml:space="preserve"> left leaning. 59.4% viewed themselves as left-wing (&lt;40), 14.</w:t>
                          </w:r>
                          <w:r w:rsidR="003231DA">
                            <w:t>5</w:t>
                          </w:r>
                          <w:r w:rsidR="00AA677D">
                            <w:t>% were right-wing (&gt;60), and 26.1% were</w:t>
                          </w:r>
                          <w:r w:rsidR="004C2373">
                            <w:t xml:space="preserve"> moderates </w:t>
                          </w:r>
                          <w:r w:rsidR="00AA677D">
                            <w:t>(40-60)</w:t>
                          </w:r>
                          <w:r w:rsidR="004C2373">
                            <w:t>.</w:t>
                          </w:r>
                        </w:p>
                        <w:p w14:paraId="1C028A13" w14:textId="72497F7C" w:rsidR="00481C64" w:rsidRDefault="006D4A2E" w:rsidP="00394036">
                          <w:r>
                            <w:rPr>
                              <w:u w:val="single"/>
                            </w:rPr>
                            <w:t>Cost of Living Index</w:t>
                          </w:r>
                          <w:r>
                            <w:t xml:space="preserve"> – </w:t>
                          </w:r>
                          <w:r w:rsidR="00481C64">
                            <w:t xml:space="preserve">Cost-of-living index was selected from Numbeo’s cost-of-living database. </w:t>
                          </w:r>
                          <w:r>
                            <w:t xml:space="preserve">Most respondents live in an area with a </w:t>
                          </w:r>
                          <w:r w:rsidR="00481C64">
                            <w:t>cost-of-living</w:t>
                          </w:r>
                          <w:r>
                            <w:t xml:space="preserve"> index between 81-90 (33.9%) or 71-80 (30.3%). </w:t>
                          </w:r>
                          <w:r w:rsidR="00481C64">
                            <w:t>16.2% live in areas that rank between 91-100 while 10.7% live in areas between 61-70.</w:t>
                          </w:r>
                        </w:p>
                        <w:p w14:paraId="08ACBB8D" w14:textId="66AE8DF5" w:rsidR="00481C64" w:rsidRDefault="00AD4E9A" w:rsidP="00394036">
                          <w:r>
                            <w:t xml:space="preserve">NOTE: The </w:t>
                          </w:r>
                          <w:r w:rsidR="00481C64">
                            <w:t>ranges provided cover a wide array of locations (e.g. 81-90 covers Raleigh, NC up to San Diego, CA while 71-80 covers both Toronto, Canada and Detroit, MI) and may not be indicative of actual cost-of-living.</w:t>
                          </w:r>
                        </w:p>
                        <w:p w14:paraId="5CE5B3E1" w14:textId="513A42D5" w:rsidR="00AD4E9A" w:rsidRDefault="00FB3A78" w:rsidP="00394036">
                          <w:r>
                            <w:rPr>
                              <w:u w:val="single"/>
                            </w:rPr>
                            <w:t>Residence</w:t>
                          </w:r>
                          <w:r>
                            <w:t xml:space="preserve"> – 58.4% of respondents own their own home while 34.8% rent. 5.9% live with either their family or friends while just 0.6% are nomadic and 0.2% live in a residence provided by their employer, school, or the military.</w:t>
                          </w:r>
                        </w:p>
                        <w:p w14:paraId="4322BAA6" w14:textId="265F40E8" w:rsidR="00FB3A78" w:rsidRDefault="00FB3A78" w:rsidP="00394036"/>
                        <w:p w14:paraId="194EA1E9" w14:textId="77B0E0E8" w:rsidR="00FB3A78" w:rsidRPr="007B346A" w:rsidRDefault="00FB3A78" w:rsidP="00FB3A78">
                          <w:pPr>
                            <w:pStyle w:val="Heading3"/>
                            <w:spacing w:line="360" w:lineRule="auto"/>
                          </w:pPr>
                          <w:r>
                            <w:t>FI</w:t>
                          </w:r>
                          <w:r w:rsidR="008B3771">
                            <w:t>RE</w:t>
                          </w:r>
                          <w:r>
                            <w:t xml:space="preserve"> vs. Non-FI</w:t>
                          </w:r>
                          <w:r w:rsidR="008B3771">
                            <w:t>RE</w:t>
                          </w:r>
                        </w:p>
                        <w:p w14:paraId="12214ADA" w14:textId="77777777" w:rsidR="00C771FA" w:rsidRDefault="008B3771" w:rsidP="00C771FA">
                          <w:r>
                            <w:rPr>
                              <w:u w:val="single"/>
                            </w:rPr>
                            <w:t>Financially Independent / Retired Early</w:t>
                          </w:r>
                          <w:r>
                            <w:t xml:space="preserve"> – 88% of respondents had yet to reach financial independence while 12% were FI. Of those who were FI, only 15.5% had retired while 84.5% remained working. </w:t>
                          </w:r>
                        </w:p>
                        <w:p w14:paraId="1D641D46" w14:textId="622A76ED" w:rsidR="00C771FA" w:rsidRDefault="00C771FA" w:rsidP="00C771FA">
                          <w:r>
                            <w:t xml:space="preserve">Of those who reached their FI number, 42.2% were “normal” FI, 30.9% were ChubbyFI, 13.4% were FatFI, 1% were LeanFI, and 2.1% were Barista/Coast FI. </w:t>
                          </w:r>
                        </w:p>
                        <w:p w14:paraId="24C3BD47" w14:textId="77777777" w:rsidR="00C771FA" w:rsidRDefault="00C771FA" w:rsidP="00C771FA">
                          <w:r>
                            <w:t xml:space="preserve">For those who had retired early, 50% were normal” FI, 26.3% were LeanFI, 11.4% were Barista/Coast FI, 7.9% were ChubbyFI, and only 0.9% were FatFI. </w:t>
                          </w:r>
                        </w:p>
                        <w:p w14:paraId="04412523" w14:textId="77777777" w:rsidR="00C771FA" w:rsidRDefault="00C771FA" w:rsidP="00C771FA">
                          <w:r>
                            <w:t>From those who have yet to reach their FI number, 51.5% were aiming for “normal” FI, 24.1% aimed for ChubbyFI, 7.6% for Barista/Coast FI, 4.7% for FatFI, and 4.3% for LeanFI.</w:t>
                          </w:r>
                        </w:p>
                        <w:p w14:paraId="523A691C" w14:textId="77777777" w:rsidR="00C771FA" w:rsidRDefault="00C771FA" w:rsidP="00C771FA">
                          <w:r>
                            <w:t>Of those who had yet to reach their FI number, 23.3% said they would retire early once FI was reached while 33.7% would partially retire and 18.5% wouldn’t retire.</w:t>
                          </w:r>
                        </w:p>
                        <w:p w14:paraId="25DF3642" w14:textId="77777777" w:rsidR="00C771FA" w:rsidRDefault="00C771FA" w:rsidP="00C771FA">
                          <w:r>
                            <w:rPr>
                              <w:u w:val="single"/>
                            </w:rPr>
                            <w:t>Expected Retirement Age</w:t>
                          </w:r>
                          <w:r>
                            <w:t xml:space="preserve"> – Of all respondents, a near even split estimate that they will retire between either 41-45 (22.8%), 46-50 (22.9%), or 51-55 (22.4%). 15.4% expect to retire in their 30s while 12.5% do not expect to retire until at least age 56.</w:t>
                          </w:r>
                        </w:p>
                        <w:p w14:paraId="7F3148B5" w14:textId="77777777" w:rsidR="00C771FA" w:rsidRDefault="00C771FA" w:rsidP="00C771FA">
                          <w:r>
                            <w:t>The distribution of expected retirement ages does not vary when isolating only individuals who have yet to reach their FI number. However, of those who have reached their FI number, 28.9% expect to retire at 41-45 while 16.5% expect to retire at 36-40 and 14.4% at 46-50. An additional 16.5% expect to retire at 51-55.</w:t>
                          </w:r>
                        </w:p>
                        <w:p w14:paraId="2F49CC83" w14:textId="20BF3394" w:rsidR="00FB3A78" w:rsidRPr="008B3771" w:rsidRDefault="00FB3A78" w:rsidP="00394036"/>
                      </w:txbxContent>
                    </v:textbox>
                    <w10:anchorlock/>
                  </v:shape>
                </w:pict>
              </mc:Fallback>
            </mc:AlternateContent>
          </w:r>
        </w:p>
      </w:sdtContent>
    </w:sdt>
    <w:p w14:paraId="010810EC" w14:textId="19ED4065" w:rsidR="000F1DCE" w:rsidRDefault="008B3771">
      <w:pPr>
        <w:spacing w:after="200"/>
        <w:rPr>
          <w:b/>
        </w:rPr>
      </w:pPr>
      <w:r>
        <w:rPr>
          <w:smallCaps/>
          <w:noProof/>
        </w:rPr>
        <w:lastRenderedPageBreak/>
        <mc:AlternateContent>
          <mc:Choice Requires="wps">
            <w:drawing>
              <wp:inline distT="0" distB="0" distL="0" distR="0" wp14:anchorId="5E346567" wp14:editId="08E608F2">
                <wp:extent cx="5943600" cy="8153400"/>
                <wp:effectExtent l="0" t="0" r="0" b="0"/>
                <wp:docPr id="9" name="Text Box 9"/>
                <wp:cNvGraphicFramePr/>
                <a:graphic xmlns:a="http://schemas.openxmlformats.org/drawingml/2006/main">
                  <a:graphicData uri="http://schemas.microsoft.com/office/word/2010/wordprocessingShape">
                    <wps:wsp>
                      <wps:cNvSpPr txBox="1"/>
                      <wps:spPr>
                        <a:xfrm>
                          <a:off x="0" y="0"/>
                          <a:ext cx="5943600" cy="81534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EFB61C" w14:textId="362C2A38" w:rsidR="008A2FF1" w:rsidRDefault="007820F7" w:rsidP="007820F7">
                            <w:pPr>
                              <w:pStyle w:val="Heading3"/>
                              <w:spacing w:line="360" w:lineRule="auto"/>
                            </w:pPr>
                            <w:r>
                              <w:t>FIRE by the Numbers</w:t>
                            </w:r>
                            <w:r w:rsidR="00CF468E">
                              <w:t>: Non-</w:t>
                            </w:r>
                            <w:r w:rsidR="00FF6F92">
                              <w:t>FI</w:t>
                            </w:r>
                            <w:r w:rsidR="00CF468E">
                              <w:t xml:space="preserve"> Respondents</w:t>
                            </w:r>
                          </w:p>
                          <w:p w14:paraId="5F1D1242" w14:textId="6FCF86A1" w:rsidR="007410BE" w:rsidRDefault="007410BE" w:rsidP="007410BE">
                            <w:r>
                              <w:rPr>
                                <w:u w:val="single"/>
                              </w:rPr>
                              <w:t>F</w:t>
                            </w:r>
                            <w:r w:rsidR="00CF468E">
                              <w:rPr>
                                <w:u w:val="single"/>
                              </w:rPr>
                              <w:t>inancial Independence</w:t>
                            </w:r>
                            <w:r>
                              <w:rPr>
                                <w:u w:val="single"/>
                              </w:rPr>
                              <w:t xml:space="preserve"> Number</w:t>
                            </w:r>
                            <w:r>
                              <w:t xml:space="preserve"> – The average and median reported FI numbers were $</w:t>
                            </w:r>
                            <w:r w:rsidR="00E8343C">
                              <w:t>2.18</w:t>
                            </w:r>
                            <w:r>
                              <w:t xml:space="preserve"> million and $2.0 million respectively</w:t>
                            </w:r>
                            <w:r w:rsidR="00E8343C">
                              <w:t xml:space="preserve"> (excluding top 1%)</w:t>
                            </w:r>
                            <w:r>
                              <w:t>. 95% of all respondents had FI numbers ranging up to and including $5 million.</w:t>
                            </w:r>
                            <w:r w:rsidR="00CA3726">
                              <w:t>10.1% of respondents had FI numbers less than $1 million</w:t>
                            </w:r>
                            <w:r w:rsidR="000C2777">
                              <w:t xml:space="preserve"> and 2.8% had FI numbers above $5 million.</w:t>
                            </w:r>
                            <w:r w:rsidR="00CA3726">
                              <w:t xml:space="preserve"> </w:t>
                            </w:r>
                            <w:r w:rsidR="000C2777">
                              <w:t>T</w:t>
                            </w:r>
                            <w:r w:rsidR="00CA3726">
                              <w:t>he majority</w:t>
                            </w:r>
                            <w:r w:rsidR="000C2777">
                              <w:t xml:space="preserve"> of respondents</w:t>
                            </w:r>
                            <w:r w:rsidR="00CA3726">
                              <w:t xml:space="preserve"> </w:t>
                            </w:r>
                            <w:r w:rsidR="000C2777">
                              <w:t>are</w:t>
                            </w:r>
                            <w:r w:rsidR="00CA3726">
                              <w:t xml:space="preserve"> aiming for between $1 million and $3 million</w:t>
                            </w:r>
                            <w:r w:rsidR="000C2777">
                              <w:t xml:space="preserve"> (75.3%)</w:t>
                            </w:r>
                            <w:r w:rsidR="00CA3726">
                              <w:t>.</w:t>
                            </w:r>
                          </w:p>
                          <w:p w14:paraId="01CD2576" w14:textId="54D20828" w:rsidR="00460D5F" w:rsidRDefault="00460D5F" w:rsidP="007410BE">
                            <w:r>
                              <w:t>Married respondents on average needed $2.</w:t>
                            </w:r>
                            <w:r w:rsidR="00372C97">
                              <w:t>4</w:t>
                            </w:r>
                            <w:r>
                              <w:t>8 million to be FI (median $2.5 million) while single respondents needed 33.7% less: $1.71 million on average (median $1.5 million).</w:t>
                            </w:r>
                            <w:r w:rsidR="00372C97">
                              <w:t xml:space="preserve"> Unwedded couples required $2.0 million on average (median $1.6 million).</w:t>
                            </w:r>
                          </w:p>
                          <w:p w14:paraId="5B90AA15" w14:textId="3C3EC281" w:rsidR="00460D5F" w:rsidRDefault="00460D5F" w:rsidP="007410BE">
                            <w:r>
                              <w:t>Those with children required $2.</w:t>
                            </w:r>
                            <w:r w:rsidR="00372C97">
                              <w:t>61</w:t>
                            </w:r>
                            <w:r>
                              <w:t xml:space="preserve"> million on average (median $2.5 million) to be considered FI while respondents who do not want children </w:t>
                            </w:r>
                            <w:r w:rsidR="001049FB">
                              <w:t xml:space="preserve">required </w:t>
                            </w:r>
                            <w:r w:rsidR="00372C97">
                              <w:t>29.9</w:t>
                            </w:r>
                            <w:r w:rsidR="001049FB">
                              <w:t>% less: $1.8</w:t>
                            </w:r>
                            <w:r w:rsidR="00372C97">
                              <w:t>3</w:t>
                            </w:r>
                            <w:r w:rsidR="001049FB">
                              <w:t xml:space="preserve"> million on average (median $1.</w:t>
                            </w:r>
                            <w:r w:rsidR="00372C97">
                              <w:t>58</w:t>
                            </w:r>
                            <w:r w:rsidR="001049FB">
                              <w:t xml:space="preserve"> million).</w:t>
                            </w:r>
                          </w:p>
                          <w:p w14:paraId="1E2139A7" w14:textId="71D54EEB" w:rsidR="00BE623A" w:rsidRDefault="00BE623A" w:rsidP="007410BE">
                            <w:r>
                              <w:t>The average and median FI numbers were $955k / $1 million (LeanFI), $</w:t>
                            </w:r>
                            <w:r w:rsidR="00387068">
                              <w:t>1.59</w:t>
                            </w:r>
                            <w:r>
                              <w:t xml:space="preserve"> million / $1.</w:t>
                            </w:r>
                            <w:r w:rsidR="00387068">
                              <w:t>3</w:t>
                            </w:r>
                            <w:r>
                              <w:t xml:space="preserve"> million (Barista / CoastFI), $1.9 million / $1.8 million (FI), $2.</w:t>
                            </w:r>
                            <w:r w:rsidR="00387068">
                              <w:t>79</w:t>
                            </w:r>
                            <w:r>
                              <w:t xml:space="preserve"> million / $2.5 million (ChubbyFI), and $</w:t>
                            </w:r>
                            <w:r w:rsidR="00387068">
                              <w:t xml:space="preserve">3.8 </w:t>
                            </w:r>
                            <w:r>
                              <w:t>million / $3.5 million (FatFI).</w:t>
                            </w:r>
                            <w:r w:rsidR="00645245">
                              <w:t xml:space="preserve"> Those who were undecided aimed for $2.3 million (median $1.5 million).</w:t>
                            </w:r>
                          </w:p>
                          <w:p w14:paraId="21C52540" w14:textId="363030A6" w:rsidR="00975053" w:rsidRDefault="00CF468E" w:rsidP="007410BE">
                            <w:r>
                              <w:rPr>
                                <w:u w:val="single"/>
                              </w:rPr>
                              <w:t>Early Retirement</w:t>
                            </w:r>
                            <w:r w:rsidR="00975053">
                              <w:rPr>
                                <w:u w:val="single"/>
                              </w:rPr>
                              <w:t xml:space="preserve"> Number</w:t>
                            </w:r>
                            <w:r w:rsidR="00975053">
                              <w:t xml:space="preserve"> </w:t>
                            </w:r>
                            <w:r w:rsidR="000C2777">
                              <w:t>–</w:t>
                            </w:r>
                            <w:r w:rsidR="00975053">
                              <w:t xml:space="preserve"> </w:t>
                            </w:r>
                            <w:r w:rsidR="000C2777">
                              <w:t xml:space="preserve">The average and median RE numbers were </w:t>
                            </w:r>
                            <w:r w:rsidR="00676646">
                              <w:t xml:space="preserve">a bit </w:t>
                            </w:r>
                            <w:r w:rsidR="000C2777">
                              <w:t>higher than the corresponding FI numbers, $2.</w:t>
                            </w:r>
                            <w:r w:rsidR="00676646">
                              <w:t>83</w:t>
                            </w:r>
                            <w:r w:rsidR="000C2777">
                              <w:t xml:space="preserve"> million and $2.</w:t>
                            </w:r>
                            <w:r w:rsidR="00676646">
                              <w:t>2</w:t>
                            </w:r>
                            <w:r w:rsidR="000C2777">
                              <w:t xml:space="preserve"> million respectively. On average, a respondent’s RE number was </w:t>
                            </w:r>
                            <w:r w:rsidR="00676646">
                              <w:t>35.6</w:t>
                            </w:r>
                            <w:r w:rsidR="000C2777">
                              <w:t xml:space="preserve">% higher than their FI number, with the median being </w:t>
                            </w:r>
                            <w:r w:rsidR="00676646">
                              <w:t>equivalent</w:t>
                            </w:r>
                            <w:r w:rsidR="000C2777">
                              <w:t xml:space="preserve">. </w:t>
                            </w:r>
                            <w:r w:rsidR="00676646">
                              <w:t>8.2</w:t>
                            </w:r>
                            <w:r w:rsidR="000C2777">
                              <w:t xml:space="preserve">% expected to retire with below $1 million while </w:t>
                            </w:r>
                            <w:r w:rsidR="00676646">
                              <w:t>7.8</w:t>
                            </w:r>
                            <w:r w:rsidR="000C2777">
                              <w:t xml:space="preserve">% would retire with over $5 million. </w:t>
                            </w:r>
                            <w:r w:rsidR="00676646">
                              <w:t>84</w:t>
                            </w:r>
                            <w:r w:rsidR="000C2777">
                              <w:t>% planned to retire with between $1 million and $3 million.</w:t>
                            </w:r>
                          </w:p>
                          <w:p w14:paraId="2472DBDA" w14:textId="64EDAC8A" w:rsidR="00CF468E" w:rsidRDefault="00CF468E" w:rsidP="007410BE">
                            <w:r>
                              <w:rPr>
                                <w:u w:val="single"/>
                              </w:rPr>
                              <w:t>Percent to Financial Independence</w:t>
                            </w:r>
                            <w:r>
                              <w:t xml:space="preserve"> </w:t>
                            </w:r>
                            <w:r w:rsidR="00B9080D">
                              <w:t>–</w:t>
                            </w:r>
                            <w:r>
                              <w:t xml:space="preserve"> </w:t>
                            </w:r>
                            <w:r w:rsidR="00B9080D">
                              <w:t xml:space="preserve">The average respondent was 28.7% of the way to their FI number, with the median being slightly lower at 25%. 80.7% of respondents were less than </w:t>
                            </w:r>
                            <w:r w:rsidR="00F619B6">
                              <w:t>halfway</w:t>
                            </w:r>
                            <w:r w:rsidR="00B9080D">
                              <w:t xml:space="preserve"> to their goal.</w:t>
                            </w:r>
                          </w:p>
                          <w:p w14:paraId="4831BB3B" w14:textId="1402B518" w:rsidR="001049FB" w:rsidRPr="00CF468E" w:rsidRDefault="001049FB" w:rsidP="007410BE">
                            <w:r>
                              <w:t>Married respondents were closer to FI on average (32.8%, median 30%) compared to single respondents (23.6%, median 20%) and unwedded couples (23.7%, median 20%).</w:t>
                            </w:r>
                          </w:p>
                          <w:p w14:paraId="0B66ED20" w14:textId="77777777" w:rsidR="00C771FA" w:rsidRDefault="00C771FA" w:rsidP="00C771FA">
                            <w:pPr>
                              <w:rPr>
                                <w:u w:val="single"/>
                              </w:rPr>
                            </w:pPr>
                            <w:r>
                              <w:rPr>
                                <w:u w:val="single"/>
                              </w:rPr>
                              <w:t>Safe Withdrawal Rate</w:t>
                            </w:r>
                            <w:r>
                              <w:t xml:space="preserve"> – 90.2% of respondents are aiming for a safe withdrawal rate between 3 and 4%, with the average and median rates being 3.57% and 3.5% respectively</w:t>
                            </w:r>
                            <w:r w:rsidRPr="00BE623A">
                              <w:t>.</w:t>
                            </w:r>
                          </w:p>
                          <w:p w14:paraId="4EF59294" w14:textId="77777777" w:rsidR="004D077A" w:rsidRDefault="00C771FA" w:rsidP="00C771FA">
                            <w:r>
                              <w:rPr>
                                <w:u w:val="single"/>
                              </w:rPr>
                              <w:t>Expected Retirement Income</w:t>
                            </w:r>
                            <w:r>
                              <w:t xml:space="preserve"> – </w:t>
                            </w:r>
                            <w:r w:rsidR="00873380">
                              <w:t>87.3</w:t>
                            </w:r>
                            <w:r>
                              <w:t xml:space="preserve">% of respondents expected to have </w:t>
                            </w:r>
                            <w:r w:rsidR="00873380">
                              <w:t xml:space="preserve">$100k or less in </w:t>
                            </w:r>
                            <w:r>
                              <w:t>annual income in retirement. The average estimated income was $</w:t>
                            </w:r>
                            <w:r w:rsidR="00873380">
                              <w:t>58.8</w:t>
                            </w:r>
                            <w:r>
                              <w:t>k per year while the median response was</w:t>
                            </w:r>
                            <w:r w:rsidR="00873380">
                              <w:t xml:space="preserve"> only</w:t>
                            </w:r>
                            <w:r>
                              <w:t xml:space="preserve"> $</w:t>
                            </w:r>
                            <w:r w:rsidR="00873380">
                              <w:t>40k</w:t>
                            </w:r>
                            <w:r>
                              <w:t xml:space="preserve"> per year.</w:t>
                            </w:r>
                            <w:r w:rsidR="004D077A">
                              <w:t xml:space="preserve"> </w:t>
                            </w:r>
                            <w:r>
                              <w:t>The maximum expected income was $5</w:t>
                            </w:r>
                            <w:r w:rsidR="004D077A">
                              <w:t>50k</w:t>
                            </w:r>
                            <w:r>
                              <w:t xml:space="preserve"> per year</w:t>
                            </w:r>
                            <w:r w:rsidR="004D077A">
                              <w:t xml:space="preserve"> (excluding top 1%). </w:t>
                            </w:r>
                            <w:r>
                              <w:t>2</w:t>
                            </w:r>
                            <w:r w:rsidR="004D077A">
                              <w:t>5.3</w:t>
                            </w:r>
                            <w:r>
                              <w:t>% of respondents plan to retire with $20k per year or less while 18.</w:t>
                            </w:r>
                            <w:r w:rsidR="004D077A">
                              <w:t>4</w:t>
                            </w:r>
                            <w:r>
                              <w:t xml:space="preserve">% plan to retire with $100k per year or more. </w:t>
                            </w:r>
                          </w:p>
                          <w:p w14:paraId="3D02A04B" w14:textId="77777777" w:rsidR="00EF2A03" w:rsidRDefault="004D077A" w:rsidP="007410BE">
                            <w:r>
                              <w:t>Married couples required $65k per year on average (median $45k), 31% more than single respondents (mean $49.5k, median $30k) and 19% more than unwedded couples (mean $54.6k, median $30k).</w:t>
                            </w:r>
                            <w:r w:rsidR="00EF2A03">
                              <w:t xml:space="preserve"> </w:t>
                            </w:r>
                          </w:p>
                          <w:p w14:paraId="730AF442" w14:textId="7FBE52A3" w:rsidR="00F619B6" w:rsidRPr="00F619B6" w:rsidRDefault="00EF2A03" w:rsidP="007410BE">
                            <w:r>
                              <w:t>Similarly, respondents who have children required higher annual income in retirement (mean $68k, median $48k) compared to those who do not and do not intend to have them (mean $48.5k, median $30k).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5E346567" id="Text Box 9" o:spid="_x0000_s1032" type="#_x0000_t202" style="width:468pt;height:6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" filled="f" stroked="f">
                <v:textbox>
                  <w:txbxContent>
                    <w:p w14:paraId="29EFB61C" w14:textId="362C2A38" w:rsidR="008A2FF1" w:rsidRDefault="007820F7" w:rsidP="007820F7">
                      <w:pPr>
                        <w:pStyle w:val="Heading3"/>
                        <w:spacing w:line="360" w:lineRule="auto"/>
                      </w:pPr>
                      <w:r>
                        <w:t>FIRE by the Numbers</w:t>
                      </w:r>
                      <w:r w:rsidR="00CF468E">
                        <w:t>: Non-</w:t>
                      </w:r>
                      <w:r w:rsidR="00FF6F92">
                        <w:t>FI</w:t>
                      </w:r>
                      <w:r w:rsidR="00CF468E">
                        <w:t xml:space="preserve"> Respondents</w:t>
                      </w:r>
                    </w:p>
                    <w:p w14:paraId="5F1D1242" w14:textId="6FCF86A1" w:rsidR="007410BE" w:rsidRDefault="007410BE" w:rsidP="007410BE">
                      <w:r>
                        <w:rPr>
                          <w:u w:val="single"/>
                        </w:rPr>
                        <w:t>F</w:t>
                      </w:r>
                      <w:r w:rsidR="00CF468E">
                        <w:rPr>
                          <w:u w:val="single"/>
                        </w:rPr>
                        <w:t>inancial Independence</w:t>
                      </w:r>
                      <w:r>
                        <w:rPr>
                          <w:u w:val="single"/>
                        </w:rPr>
                        <w:t xml:space="preserve"> Number</w:t>
                      </w:r>
                      <w:r>
                        <w:t xml:space="preserve"> – The average and median reported FI numbers were $</w:t>
                      </w:r>
                      <w:r w:rsidR="00E8343C">
                        <w:t>2.18</w:t>
                      </w:r>
                      <w:r>
                        <w:t xml:space="preserve"> million and $2.0 million respectively</w:t>
                      </w:r>
                      <w:r w:rsidR="00E8343C">
                        <w:t xml:space="preserve"> (excluding top 1%)</w:t>
                      </w:r>
                      <w:r>
                        <w:t>. 95% of all respondents had FI numbers ranging up to and including $5 million.</w:t>
                      </w:r>
                      <w:r w:rsidR="00CA3726">
                        <w:t>10.1% of respondents had FI numbers less than $1 million</w:t>
                      </w:r>
                      <w:r w:rsidR="000C2777">
                        <w:t xml:space="preserve"> and 2.8% had FI numbers above $5 million.</w:t>
                      </w:r>
                      <w:r w:rsidR="00CA3726">
                        <w:t xml:space="preserve"> </w:t>
                      </w:r>
                      <w:r w:rsidR="000C2777">
                        <w:t>T</w:t>
                      </w:r>
                      <w:r w:rsidR="00CA3726">
                        <w:t>he majority</w:t>
                      </w:r>
                      <w:r w:rsidR="000C2777">
                        <w:t xml:space="preserve"> of respondents</w:t>
                      </w:r>
                      <w:r w:rsidR="00CA3726">
                        <w:t xml:space="preserve"> </w:t>
                      </w:r>
                      <w:r w:rsidR="000C2777">
                        <w:t>are</w:t>
                      </w:r>
                      <w:r w:rsidR="00CA3726">
                        <w:t xml:space="preserve"> aiming for between $1 million and $3 million</w:t>
                      </w:r>
                      <w:r w:rsidR="000C2777">
                        <w:t xml:space="preserve"> (75.3%)</w:t>
                      </w:r>
                      <w:r w:rsidR="00CA3726">
                        <w:t>.</w:t>
                      </w:r>
                    </w:p>
                    <w:p w14:paraId="01CD2576" w14:textId="54D20828" w:rsidR="00460D5F" w:rsidRDefault="00460D5F" w:rsidP="007410BE">
                      <w:r>
                        <w:t>Married respondents on average needed $2.</w:t>
                      </w:r>
                      <w:r w:rsidR="00372C97">
                        <w:t>4</w:t>
                      </w:r>
                      <w:r>
                        <w:t>8 million to be FI (median $2.5 million) while single respondents needed 33.7% less: $1.71 million on average (median $1.5 million).</w:t>
                      </w:r>
                      <w:r w:rsidR="00372C97">
                        <w:t xml:space="preserve"> Unwedded couples required $2.0 million on average (median $1.6 million).</w:t>
                      </w:r>
                    </w:p>
                    <w:p w14:paraId="5B90AA15" w14:textId="3C3EC281" w:rsidR="00460D5F" w:rsidRDefault="00460D5F" w:rsidP="007410BE">
                      <w:r>
                        <w:t>Those with children required $2.</w:t>
                      </w:r>
                      <w:r w:rsidR="00372C97">
                        <w:t>61</w:t>
                      </w:r>
                      <w:r>
                        <w:t xml:space="preserve"> million on average (median $2.5 million) to be considered FI while respondents who do not want children </w:t>
                      </w:r>
                      <w:r w:rsidR="001049FB">
                        <w:t xml:space="preserve">required </w:t>
                      </w:r>
                      <w:r w:rsidR="00372C97">
                        <w:t>29.9</w:t>
                      </w:r>
                      <w:r w:rsidR="001049FB">
                        <w:t>% less: $1.8</w:t>
                      </w:r>
                      <w:r w:rsidR="00372C97">
                        <w:t>3</w:t>
                      </w:r>
                      <w:r w:rsidR="001049FB">
                        <w:t xml:space="preserve"> million on average (median $1.</w:t>
                      </w:r>
                      <w:r w:rsidR="00372C97">
                        <w:t>58</w:t>
                      </w:r>
                      <w:r w:rsidR="001049FB">
                        <w:t xml:space="preserve"> million).</w:t>
                      </w:r>
                    </w:p>
                    <w:p w14:paraId="1E2139A7" w14:textId="71D54EEB" w:rsidR="00BE623A" w:rsidRDefault="00BE623A" w:rsidP="007410BE">
                      <w:r>
                        <w:t>The average and median FI numbers were $955k / $1 million (LeanFI), $</w:t>
                      </w:r>
                      <w:r w:rsidR="00387068">
                        <w:t>1.59</w:t>
                      </w:r>
                      <w:r>
                        <w:t xml:space="preserve"> million / $1.</w:t>
                      </w:r>
                      <w:r w:rsidR="00387068">
                        <w:t>3</w:t>
                      </w:r>
                      <w:r>
                        <w:t xml:space="preserve"> million (Barista / CoastFI), $1.9 million / $1.8 million (FI), $2.</w:t>
                      </w:r>
                      <w:r w:rsidR="00387068">
                        <w:t>79</w:t>
                      </w:r>
                      <w:r>
                        <w:t xml:space="preserve"> million / $2.5 million (ChubbyFI), and $</w:t>
                      </w:r>
                      <w:r w:rsidR="00387068">
                        <w:t xml:space="preserve">3.8 </w:t>
                      </w:r>
                      <w:r>
                        <w:t>million / $3.5 million (FatFI).</w:t>
                      </w:r>
                      <w:r w:rsidR="00645245">
                        <w:t xml:space="preserve"> Those who were undecided aimed for $2.3 million (median $1.5 million).</w:t>
                      </w:r>
                    </w:p>
                    <w:p w14:paraId="21C52540" w14:textId="363030A6" w:rsidR="00975053" w:rsidRDefault="00CF468E" w:rsidP="007410BE">
                      <w:r>
                        <w:rPr>
                          <w:u w:val="single"/>
                        </w:rPr>
                        <w:t>Early Retirement</w:t>
                      </w:r>
                      <w:r w:rsidR="00975053">
                        <w:rPr>
                          <w:u w:val="single"/>
                        </w:rPr>
                        <w:t xml:space="preserve"> Number</w:t>
                      </w:r>
                      <w:r w:rsidR="00975053">
                        <w:t xml:space="preserve"> </w:t>
                      </w:r>
                      <w:r w:rsidR="000C2777">
                        <w:t>–</w:t>
                      </w:r>
                      <w:r w:rsidR="00975053">
                        <w:t xml:space="preserve"> </w:t>
                      </w:r>
                      <w:r w:rsidR="000C2777">
                        <w:t xml:space="preserve">The average and median RE numbers were </w:t>
                      </w:r>
                      <w:r w:rsidR="00676646">
                        <w:t xml:space="preserve">a bit </w:t>
                      </w:r>
                      <w:r w:rsidR="000C2777">
                        <w:t>higher than the corresponding FI numbers, $2.</w:t>
                      </w:r>
                      <w:r w:rsidR="00676646">
                        <w:t>83</w:t>
                      </w:r>
                      <w:r w:rsidR="000C2777">
                        <w:t xml:space="preserve"> million and $2.</w:t>
                      </w:r>
                      <w:r w:rsidR="00676646">
                        <w:t>2</w:t>
                      </w:r>
                      <w:r w:rsidR="000C2777">
                        <w:t xml:space="preserve"> million respectively. On average, a respondent’s RE number was </w:t>
                      </w:r>
                      <w:r w:rsidR="00676646">
                        <w:t>35.6</w:t>
                      </w:r>
                      <w:r w:rsidR="000C2777">
                        <w:t xml:space="preserve">% higher than their FI number, with the median being </w:t>
                      </w:r>
                      <w:r w:rsidR="00676646">
                        <w:t>equivalent</w:t>
                      </w:r>
                      <w:r w:rsidR="000C2777">
                        <w:t xml:space="preserve">. </w:t>
                      </w:r>
                      <w:r w:rsidR="00676646">
                        <w:t>8.2</w:t>
                      </w:r>
                      <w:r w:rsidR="000C2777">
                        <w:t xml:space="preserve">% expected to retire with below $1 million while </w:t>
                      </w:r>
                      <w:r w:rsidR="00676646">
                        <w:t>7.8</w:t>
                      </w:r>
                      <w:r w:rsidR="000C2777">
                        <w:t xml:space="preserve">% would retire with over $5 million. </w:t>
                      </w:r>
                      <w:r w:rsidR="00676646">
                        <w:t>84</w:t>
                      </w:r>
                      <w:r w:rsidR="000C2777">
                        <w:t>% planned to retire with between $1 million and $3 million.</w:t>
                      </w:r>
                    </w:p>
                    <w:p w14:paraId="2472DBDA" w14:textId="64EDAC8A" w:rsidR="00CF468E" w:rsidRDefault="00CF468E" w:rsidP="007410BE">
                      <w:r>
                        <w:rPr>
                          <w:u w:val="single"/>
                        </w:rPr>
                        <w:t>Percent to Financial Independence</w:t>
                      </w:r>
                      <w:r>
                        <w:t xml:space="preserve"> </w:t>
                      </w:r>
                      <w:r w:rsidR="00B9080D">
                        <w:t>–</w:t>
                      </w:r>
                      <w:r>
                        <w:t xml:space="preserve"> </w:t>
                      </w:r>
                      <w:r w:rsidR="00B9080D">
                        <w:t xml:space="preserve">The average respondent was 28.7% of the way to their FI number, with the median being slightly lower at 25%. 80.7% of respondents were less than </w:t>
                      </w:r>
                      <w:r w:rsidR="00F619B6">
                        <w:t>halfway</w:t>
                      </w:r>
                      <w:r w:rsidR="00B9080D">
                        <w:t xml:space="preserve"> to their goal.</w:t>
                      </w:r>
                    </w:p>
                    <w:p w14:paraId="4831BB3B" w14:textId="1402B518" w:rsidR="001049FB" w:rsidRPr="00CF468E" w:rsidRDefault="001049FB" w:rsidP="007410BE">
                      <w:r>
                        <w:t>Married respondents were closer to FI on average (32.8%, median 30%) compared to single respondents (23.6%, median 20%) and unwedded couples (23.7%, median 20%).</w:t>
                      </w:r>
                    </w:p>
                    <w:p w14:paraId="0B66ED20" w14:textId="77777777" w:rsidR="00C771FA" w:rsidRDefault="00C771FA" w:rsidP="00C771FA">
                      <w:pPr>
                        <w:rPr>
                          <w:u w:val="single"/>
                        </w:rPr>
                      </w:pPr>
                      <w:r>
                        <w:rPr>
                          <w:u w:val="single"/>
                        </w:rPr>
                        <w:t>Safe Withdrawal Rate</w:t>
                      </w:r>
                      <w:r>
                        <w:t xml:space="preserve"> – 90.2% of respondents are aiming for a safe withdrawal rate between 3 and 4%, with the average and median rates being 3.57% and 3.5% respectively</w:t>
                      </w:r>
                      <w:r w:rsidRPr="00BE623A">
                        <w:t>.</w:t>
                      </w:r>
                    </w:p>
                    <w:p w14:paraId="4EF59294" w14:textId="77777777" w:rsidR="004D077A" w:rsidRDefault="00C771FA" w:rsidP="00C771FA">
                      <w:r>
                        <w:rPr>
                          <w:u w:val="single"/>
                        </w:rPr>
                        <w:t>Expected Retirement Income</w:t>
                      </w:r>
                      <w:r>
                        <w:t xml:space="preserve"> – </w:t>
                      </w:r>
                      <w:r w:rsidR="00873380">
                        <w:t>87.3</w:t>
                      </w:r>
                      <w:r>
                        <w:t xml:space="preserve">% of respondents expected to have </w:t>
                      </w:r>
                      <w:r w:rsidR="00873380">
                        <w:t xml:space="preserve">$100k or less in </w:t>
                      </w:r>
                      <w:r>
                        <w:t>annual income in retirement. The average estimated income was $</w:t>
                      </w:r>
                      <w:r w:rsidR="00873380">
                        <w:t>58.8</w:t>
                      </w:r>
                      <w:r>
                        <w:t>k per year while the median response was</w:t>
                      </w:r>
                      <w:r w:rsidR="00873380">
                        <w:t xml:space="preserve"> only</w:t>
                      </w:r>
                      <w:r>
                        <w:t xml:space="preserve"> $</w:t>
                      </w:r>
                      <w:r w:rsidR="00873380">
                        <w:t>40k</w:t>
                      </w:r>
                      <w:r>
                        <w:t xml:space="preserve"> per year.</w:t>
                      </w:r>
                      <w:r w:rsidR="004D077A">
                        <w:t xml:space="preserve"> </w:t>
                      </w:r>
                      <w:r>
                        <w:t>The maximum expected income was $5</w:t>
                      </w:r>
                      <w:r w:rsidR="004D077A">
                        <w:t>50k</w:t>
                      </w:r>
                      <w:r>
                        <w:t xml:space="preserve"> per year</w:t>
                      </w:r>
                      <w:r w:rsidR="004D077A">
                        <w:t xml:space="preserve"> (excluding top 1%). </w:t>
                      </w:r>
                      <w:r>
                        <w:t>2</w:t>
                      </w:r>
                      <w:r w:rsidR="004D077A">
                        <w:t>5.3</w:t>
                      </w:r>
                      <w:r>
                        <w:t>% of respondents plan to retire with $20k per year or less while 18.</w:t>
                      </w:r>
                      <w:r w:rsidR="004D077A">
                        <w:t>4</w:t>
                      </w:r>
                      <w:r>
                        <w:t xml:space="preserve">% plan to retire with $100k per year or more. </w:t>
                      </w:r>
                    </w:p>
                    <w:p w14:paraId="3D02A04B" w14:textId="77777777" w:rsidR="00EF2A03" w:rsidRDefault="004D077A" w:rsidP="007410BE">
                      <w:r>
                        <w:t>Married couples required $65k per year on average (median $45k), 31% more than single respondents (mean $49.5k, median $30k) and 19% more than unwedded couples (mean $54.6k, median $30k).</w:t>
                      </w:r>
                      <w:r w:rsidR="00EF2A03">
                        <w:t xml:space="preserve"> </w:t>
                      </w:r>
                    </w:p>
                    <w:p w14:paraId="730AF442" w14:textId="7FBE52A3" w:rsidR="00F619B6" w:rsidRPr="00F619B6" w:rsidRDefault="00EF2A03" w:rsidP="007410BE">
                      <w:r>
                        <w:t>Similarly, respondents who have children required higher annual income in retirement (mean $68k, median $48k) compared to those who do not and do not intend to have them (mean $48.5k, median $30k).</w:t>
                      </w:r>
                    </w:p>
                  </w:txbxContent>
                </v:textbox>
                <w10:anchorlock/>
              </v:shape>
            </w:pict>
          </mc:Fallback>
        </mc:AlternateContent>
      </w:r>
    </w:p>
    <w:p w14:paraId="3DCC28C0" w14:textId="19D7F486" w:rsidR="006D7AFC" w:rsidRDefault="006D7AFC">
      <w:pPr>
        <w:spacing w:after="200"/>
        <w:rPr>
          <w:b/>
        </w:rPr>
      </w:pPr>
      <w:r>
        <w:rPr>
          <w:smallCaps/>
          <w:noProof/>
        </w:rPr>
        <w:lastRenderedPageBreak/>
        <mc:AlternateContent>
          <mc:Choice Requires="wps">
            <w:drawing>
              <wp:inline distT="0" distB="0" distL="0" distR="0" wp14:anchorId="6E3232B7" wp14:editId="6B9DA879">
                <wp:extent cx="5943600" cy="8248650"/>
                <wp:effectExtent l="0" t="0" r="0" b="0"/>
                <wp:docPr id="11" name="Text Box 11"/>
                <wp:cNvGraphicFramePr/>
                <a:graphic xmlns:a="http://schemas.openxmlformats.org/drawingml/2006/main">
                  <a:graphicData uri="http://schemas.microsoft.com/office/word/2010/wordprocessingShape">
                    <wps:wsp>
                      <wps:cNvSpPr txBox="1"/>
                      <wps:spPr>
                        <a:xfrm>
                          <a:off x="0" y="0"/>
                          <a:ext cx="5943600" cy="82486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42C319" w14:textId="654A824E" w:rsidR="00556135" w:rsidRDefault="006D7AFC" w:rsidP="006D7AFC">
                            <w:r>
                              <w:rPr>
                                <w:u w:val="single"/>
                              </w:rPr>
                              <w:t>Expected Retirement Expenses</w:t>
                            </w:r>
                            <w:r>
                              <w:t xml:space="preserve"> </w:t>
                            </w:r>
                            <w:r w:rsidR="002D6CBA">
                              <w:t>–</w:t>
                            </w:r>
                            <w:r>
                              <w:t xml:space="preserve"> </w:t>
                            </w:r>
                            <w:r w:rsidR="002D6CBA">
                              <w:t>78.9</w:t>
                            </w:r>
                            <w:r>
                              <w:t xml:space="preserve">% of respondents expected to spend </w:t>
                            </w:r>
                            <w:r w:rsidR="002D6CBA">
                              <w:t>$100</w:t>
                            </w:r>
                            <w:r>
                              <w:t>k</w:t>
                            </w:r>
                            <w:r w:rsidR="002D6CBA">
                              <w:t xml:space="preserve"> or less</w:t>
                            </w:r>
                            <w:r>
                              <w:t xml:space="preserve"> per year in retirement. The average estimated expenses were $8</w:t>
                            </w:r>
                            <w:r w:rsidR="002D6CBA">
                              <w:t>4</w:t>
                            </w:r>
                            <w:r>
                              <w:t>.</w:t>
                            </w:r>
                            <w:r w:rsidR="002D6CBA">
                              <w:t>5</w:t>
                            </w:r>
                            <w:r>
                              <w:t xml:space="preserve">k per year while the median was slightly lower at $75k per year. Only </w:t>
                            </w:r>
                            <w:r w:rsidR="002D6CBA">
                              <w:t>1.8</w:t>
                            </w:r>
                            <w:r>
                              <w:t xml:space="preserve">% of respondents expected to spend $20k or less per year in retirement while </w:t>
                            </w:r>
                            <w:r w:rsidR="002D6CBA">
                              <w:t>21.1</w:t>
                            </w:r>
                            <w:r>
                              <w:t xml:space="preserve">% expected to spend </w:t>
                            </w:r>
                            <w:r w:rsidR="002D6CBA">
                              <w:t xml:space="preserve">over </w:t>
                            </w:r>
                            <w:r>
                              <w:t>$100k per year.</w:t>
                            </w:r>
                            <w:r w:rsidR="00556135">
                              <w:t xml:space="preserve"> </w:t>
                            </w:r>
                          </w:p>
                          <w:p w14:paraId="5C442138" w14:textId="4FD47C13" w:rsidR="006D7AFC" w:rsidRDefault="00556135" w:rsidP="006D7AFC">
                            <w:r>
                              <w:t>Married couples expected to spend $</w:t>
                            </w:r>
                            <w:r w:rsidR="002D6CBA">
                              <w:t>96.4</w:t>
                            </w:r>
                            <w:r>
                              <w:t xml:space="preserve">k per year on average </w:t>
                            </w:r>
                            <w:r w:rsidR="002D6CBA">
                              <w:t>(</w:t>
                            </w:r>
                            <w:r>
                              <w:t>median of $88</w:t>
                            </w:r>
                            <w:r w:rsidR="002D6CBA">
                              <w:t>.5</w:t>
                            </w:r>
                            <w:r>
                              <w:t>k</w:t>
                            </w:r>
                            <w:r w:rsidR="002D6CBA">
                              <w:t>)</w:t>
                            </w:r>
                            <w:r>
                              <w:t xml:space="preserve"> while single respondents averaged $64</w:t>
                            </w:r>
                            <w:r w:rsidR="002D6CBA">
                              <w:t>.7</w:t>
                            </w:r>
                            <w:r>
                              <w:t xml:space="preserve">k per year </w:t>
                            </w:r>
                            <w:r w:rsidR="002D6CBA">
                              <w:t>(</w:t>
                            </w:r>
                            <w:r>
                              <w:t>media</w:t>
                            </w:r>
                            <w:r w:rsidR="002D6CBA">
                              <w:t>n</w:t>
                            </w:r>
                            <w:r>
                              <w:t xml:space="preserve"> $60k</w:t>
                            </w:r>
                            <w:r w:rsidR="002D6CBA">
                              <w:t>) and</w:t>
                            </w:r>
                            <w:r w:rsidR="000E4790">
                              <w:t xml:space="preserve"> unwedded couples averaged</w:t>
                            </w:r>
                            <w:r w:rsidR="002D6CBA">
                              <w:t xml:space="preserve"> $77k (median $70k)</w:t>
                            </w:r>
                            <w:r w:rsidR="000E4790">
                              <w:t>.</w:t>
                            </w:r>
                          </w:p>
                          <w:p w14:paraId="3CABF53B" w14:textId="0FC5F6EE" w:rsidR="006D7AFC" w:rsidRDefault="00556135" w:rsidP="006D7AFC">
                            <w:r>
                              <w:t>Respondents with children expected to spend $10</w:t>
                            </w:r>
                            <w:r w:rsidR="000E4790">
                              <w:t>1.2</w:t>
                            </w:r>
                            <w:r>
                              <w:t>k per year on average (</w:t>
                            </w:r>
                            <w:r w:rsidR="003F645A">
                              <w:t xml:space="preserve">median </w:t>
                            </w:r>
                            <w:r>
                              <w:t>$90k)</w:t>
                            </w:r>
                            <w:r w:rsidR="00C6661A">
                              <w:t>, or approximately</w:t>
                            </w:r>
                            <w:r>
                              <w:t xml:space="preserve"> </w:t>
                            </w:r>
                            <w:r w:rsidR="008D38B4">
                              <w:t>3</w:t>
                            </w:r>
                            <w:r w:rsidR="00C6661A">
                              <w:t>8</w:t>
                            </w:r>
                            <w:r w:rsidR="008D38B4">
                              <w:t>.2</w:t>
                            </w:r>
                            <w:r w:rsidR="00C6661A">
                              <w:t>% more than those without</w:t>
                            </w:r>
                            <w:r w:rsidR="008D38B4">
                              <w:t xml:space="preserve"> and not intending to have children</w:t>
                            </w:r>
                            <w:r>
                              <w:t xml:space="preserve"> </w:t>
                            </w:r>
                            <w:r w:rsidR="00C6661A">
                              <w:t>(</w:t>
                            </w:r>
                            <w:r>
                              <w:t>$</w:t>
                            </w:r>
                            <w:r w:rsidR="000E4790">
                              <w:t>73.2</w:t>
                            </w:r>
                            <w:r>
                              <w:t>k per year on average</w:t>
                            </w:r>
                            <w:r w:rsidR="00C6661A">
                              <w:t>,</w:t>
                            </w:r>
                            <w:r w:rsidR="003F645A">
                              <w:t xml:space="preserve"> median</w:t>
                            </w:r>
                            <w:r w:rsidR="00C6661A">
                              <w:t xml:space="preserve"> </w:t>
                            </w:r>
                            <w:r>
                              <w:t>$</w:t>
                            </w:r>
                            <w:r w:rsidR="000E4790">
                              <w:t>60.6</w:t>
                            </w:r>
                            <w:r>
                              <w:t>k).</w:t>
                            </w:r>
                          </w:p>
                          <w:p w14:paraId="389EC95A" w14:textId="77777777" w:rsidR="008D38B4" w:rsidRDefault="008D38B4" w:rsidP="006D7AFC"/>
                          <w:p w14:paraId="15781AA5" w14:textId="0F0DBF13" w:rsidR="00596F52" w:rsidRDefault="00596F52" w:rsidP="00596F52">
                            <w:pPr>
                              <w:pStyle w:val="Heading3"/>
                              <w:spacing w:line="360" w:lineRule="auto"/>
                            </w:pPr>
                            <w:r>
                              <w:t xml:space="preserve">FIRE by the Numbers: </w:t>
                            </w:r>
                            <w:r w:rsidR="00FF6F92">
                              <w:t>FI</w:t>
                            </w:r>
                            <w:r>
                              <w:t xml:space="preserve"> Respondents</w:t>
                            </w:r>
                          </w:p>
                          <w:p w14:paraId="046EFFFF" w14:textId="53CACE43" w:rsidR="00596F52" w:rsidRDefault="00C13690" w:rsidP="00596F52">
                            <w:r>
                              <w:rPr>
                                <w:u w:val="single"/>
                              </w:rPr>
                              <w:t>Financial Independence Number</w:t>
                            </w:r>
                            <w:r>
                              <w:t xml:space="preserve"> – Of those respondents who had </w:t>
                            </w:r>
                            <w:r w:rsidR="00FF6F92">
                              <w:t>reached FI</w:t>
                            </w:r>
                            <w:r>
                              <w:t xml:space="preserve">, </w:t>
                            </w:r>
                            <w:r w:rsidR="00443D3A">
                              <w:t>the average and median reported FI numbers were $</w:t>
                            </w:r>
                            <w:r w:rsidR="00650793">
                              <w:t>1.92</w:t>
                            </w:r>
                            <w:r w:rsidR="00443D3A">
                              <w:t xml:space="preserve"> million and $1.6 million respectively. 27.</w:t>
                            </w:r>
                            <w:r w:rsidR="00650793">
                              <w:t>6</w:t>
                            </w:r>
                            <w:r w:rsidR="00443D3A">
                              <w:t xml:space="preserve">% of </w:t>
                            </w:r>
                            <w:r w:rsidR="00FF6F92">
                              <w:t>FI</w:t>
                            </w:r>
                            <w:r w:rsidR="00443D3A">
                              <w:t xml:space="preserve"> respondents reported being FI at $1 million or less while </w:t>
                            </w:r>
                            <w:r w:rsidR="00650793">
                              <w:t>2.8</w:t>
                            </w:r>
                            <w:r w:rsidR="00443D3A">
                              <w:t>% reported being FI at $5 million or more.</w:t>
                            </w:r>
                          </w:p>
                          <w:p w14:paraId="7D214AF3" w14:textId="560781A0" w:rsidR="00443D3A" w:rsidRDefault="00443D3A" w:rsidP="00596F52">
                            <w:r>
                              <w:t xml:space="preserve">Married, </w:t>
                            </w:r>
                            <w:r w:rsidR="00FF6F92">
                              <w:t>FI</w:t>
                            </w:r>
                            <w:r>
                              <w:t xml:space="preserve"> respondents reported needing $</w:t>
                            </w:r>
                            <w:r w:rsidR="00650793">
                              <w:t>2.13</w:t>
                            </w:r>
                            <w:r>
                              <w:t xml:space="preserve"> million on average (median $2 million) to be FI while single respondents needed $1.96 million on average (median $1.5 million)</w:t>
                            </w:r>
                            <w:r w:rsidR="00650793">
                              <w:t xml:space="preserve"> and unwedded couples required $1.28 million (median $1.35 million).</w:t>
                            </w:r>
                          </w:p>
                          <w:p w14:paraId="4760D871" w14:textId="4E9DB679" w:rsidR="00443D3A" w:rsidRDefault="00FF6F92" w:rsidP="00596F52">
                            <w:r>
                              <w:t>FI respondents</w:t>
                            </w:r>
                            <w:r w:rsidR="00AE625B">
                              <w:t xml:space="preserve"> with children needed $2.</w:t>
                            </w:r>
                            <w:r w:rsidR="00650793">
                              <w:t>32</w:t>
                            </w:r>
                            <w:r w:rsidR="00AE625B">
                              <w:t xml:space="preserve"> million on average (median $2 million) to consider themselves FI while child-free retirees required </w:t>
                            </w:r>
                            <w:r w:rsidR="00650793">
                              <w:t>25.9</w:t>
                            </w:r>
                            <w:r w:rsidR="00AE625B">
                              <w:t>% less: $1.</w:t>
                            </w:r>
                            <w:r w:rsidR="00650793">
                              <w:t>72</w:t>
                            </w:r>
                            <w:r w:rsidR="00AE625B">
                              <w:t xml:space="preserve"> million on average (median $1.5 million).</w:t>
                            </w:r>
                          </w:p>
                          <w:p w14:paraId="3926DBB6" w14:textId="315C60AB" w:rsidR="00D4016D" w:rsidRDefault="00D4016D" w:rsidP="00596F52">
                            <w:r>
                              <w:t xml:space="preserve">Of those </w:t>
                            </w:r>
                            <w:r w:rsidR="00FF6F92">
                              <w:t>considered FI</w:t>
                            </w:r>
                            <w:r>
                              <w:t>, 2</w:t>
                            </w:r>
                            <w:r w:rsidR="00A74E8A">
                              <w:t>7.6</w:t>
                            </w:r>
                            <w:r>
                              <w:t>% were LeanFI, 11.4% were Barista / CoastFI, 50</w:t>
                            </w:r>
                            <w:r w:rsidR="00A74E8A">
                              <w:t>.5</w:t>
                            </w:r>
                            <w:r>
                              <w:t xml:space="preserve">% were FI, </w:t>
                            </w:r>
                            <w:r w:rsidR="004B3CD0">
                              <w:t>5.7</w:t>
                            </w:r>
                            <w:r>
                              <w:t xml:space="preserve">% were ChubbyFI, and </w:t>
                            </w:r>
                            <w:r w:rsidR="004B3CD0">
                              <w:t>1.0</w:t>
                            </w:r>
                            <w:r>
                              <w:t>% were FatFI.</w:t>
                            </w:r>
                            <w:r w:rsidR="00C05510">
                              <w:t xml:space="preserve"> The average and median FI numbers for each were $1.2 million / $1 million (LeanFI), $</w:t>
                            </w:r>
                            <w:r w:rsidR="004B3CD0">
                              <w:t>1</w:t>
                            </w:r>
                            <w:r w:rsidR="00C05510">
                              <w:t>.6</w:t>
                            </w:r>
                            <w:r w:rsidR="004B3CD0">
                              <w:t>2</w:t>
                            </w:r>
                            <w:r w:rsidR="00C05510">
                              <w:t xml:space="preserve"> million / $1.</w:t>
                            </w:r>
                            <w:r w:rsidR="004B3CD0">
                              <w:t>49</w:t>
                            </w:r>
                            <w:r w:rsidR="00C05510">
                              <w:t xml:space="preserve"> million (Barista / CoastFI), $2.17 million / $2 million (FI), $3.</w:t>
                            </w:r>
                            <w:r w:rsidR="004B3CD0">
                              <w:t>2</w:t>
                            </w:r>
                            <w:r w:rsidR="00C05510">
                              <w:t>9 million / $</w:t>
                            </w:r>
                            <w:r w:rsidR="004B3CD0">
                              <w:t>2.75</w:t>
                            </w:r>
                            <w:r w:rsidR="00C05510">
                              <w:t xml:space="preserve"> million (ChubbyFI), and $5 million / $5 million (FatFI).</w:t>
                            </w:r>
                          </w:p>
                          <w:p w14:paraId="0C4841E9" w14:textId="44A653BA" w:rsidR="00FF6F92" w:rsidRDefault="00FF6F92" w:rsidP="00596F52">
                            <w:r>
                              <w:rPr>
                                <w:u w:val="single"/>
                              </w:rPr>
                              <w:t>Early Retirement Number</w:t>
                            </w:r>
                            <w:r>
                              <w:t xml:space="preserve"> – Only 15.5% of FI respondents had retired early. Of those, the average and median early retirement numbers were $2.54 million and $2 million.</w:t>
                            </w:r>
                          </w:p>
                          <w:p w14:paraId="3BE6D4B9" w14:textId="3D3063B7" w:rsidR="00FF6F92" w:rsidRDefault="00FF6F92" w:rsidP="00596F52">
                            <w:r>
                              <w:rPr>
                                <w:u w:val="single"/>
                              </w:rPr>
                              <w:t>Safe Withdrawal Rate</w:t>
                            </w:r>
                            <w:r>
                              <w:t xml:space="preserve"> – Retired respondents withdrew 1.98% per year on average (median 1.8%).</w:t>
                            </w:r>
                            <w:r w:rsidR="005903AC">
                              <w:t xml:space="preserve"> 61.5% withdrew what they expected this year while 30.8% withdrew less and 7.7% withdrew more.</w:t>
                            </w:r>
                            <w:r w:rsidR="00851A7B">
                              <w:t xml:space="preserve"> The average and median annual withdrawal amounts were $53k and $50k per year.</w:t>
                            </w:r>
                          </w:p>
                          <w:p w14:paraId="046E31A2" w14:textId="77777777" w:rsidR="002D2E21" w:rsidRPr="00FF6F92" w:rsidRDefault="002D2E21" w:rsidP="00596F52"/>
                          <w:p w14:paraId="15EF0088" w14:textId="77777777" w:rsidR="00C771FA" w:rsidRDefault="00C771FA" w:rsidP="00C771FA">
                            <w:pPr>
                              <w:pStyle w:val="Heading3"/>
                              <w:spacing w:line="360" w:lineRule="auto"/>
                            </w:pPr>
                            <w:r>
                              <w:t>Personal Finances</w:t>
                            </w:r>
                          </w:p>
                          <w:p w14:paraId="0CF412F0" w14:textId="3E8EB0F2" w:rsidR="00C771FA" w:rsidRPr="00020ABA" w:rsidRDefault="00C771FA" w:rsidP="00C771FA">
                            <w:r>
                              <w:rPr>
                                <w:u w:val="single"/>
                              </w:rPr>
                              <w:t>Assets</w:t>
                            </w:r>
                            <w:r>
                              <w:t xml:space="preserve"> – The average total asset value for all respondents was $</w:t>
                            </w:r>
                            <w:r w:rsidR="00286C4C">
                              <w:t>1.14 million</w:t>
                            </w:r>
                            <w:r>
                              <w:t xml:space="preserve"> (median $</w:t>
                            </w:r>
                            <w:r w:rsidR="00286C4C">
                              <w:t>8</w:t>
                            </w:r>
                            <w:r>
                              <w:t>50k).</w:t>
                            </w:r>
                            <w:r w:rsidR="00F137AC">
                              <w:t xml:space="preserve"> 55.9% had assets less than $1 million and only 0.7% had assets over $5 million.</w:t>
                            </w:r>
                            <w:r>
                              <w:t xml:space="preserve"> </w:t>
                            </w:r>
                            <w:r w:rsidR="00642CBB">
                              <w:t xml:space="preserve">On average, a respondent’s primary residence is 30.5% of their total asset value (median 28.9%), retirement accounts are 36.8% (median 33.9%), brokerage accounts are 22.2% (median 15.2%), and cash is 9.1% (median 4.6%). </w:t>
                            </w:r>
                            <w:r w:rsidR="00390EDE">
                              <w:t>41.5% of respondents had speculative assets (e.g. crypto, individual stocks) and 19.8% had rental properties or business assets.</w:t>
                            </w:r>
                          </w:p>
                          <w:p w14:paraId="5FBA9F24" w14:textId="77777777" w:rsidR="00596F52" w:rsidRPr="00F619B6" w:rsidRDefault="00596F52" w:rsidP="006D7AF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E3232B7" id="Text Box 11" o:spid="_x0000_s1033" type="#_x0000_t202" style="width:468pt;height:64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" filled="f" stroked="f">
                <v:textbox>
                  <w:txbxContent>
                    <w:p w14:paraId="5742C319" w14:textId="654A824E" w:rsidR="00556135" w:rsidRDefault="006D7AFC" w:rsidP="006D7AFC">
                      <w:r>
                        <w:rPr>
                          <w:u w:val="single"/>
                        </w:rPr>
                        <w:t>Expected Retirement Expenses</w:t>
                      </w:r>
                      <w:r>
                        <w:t xml:space="preserve"> </w:t>
                      </w:r>
                      <w:r w:rsidR="002D6CBA">
                        <w:t>–</w:t>
                      </w:r>
                      <w:r>
                        <w:t xml:space="preserve"> </w:t>
                      </w:r>
                      <w:r w:rsidR="002D6CBA">
                        <w:t>78.9</w:t>
                      </w:r>
                      <w:r>
                        <w:t xml:space="preserve">% of respondents expected to spend </w:t>
                      </w:r>
                      <w:r w:rsidR="002D6CBA">
                        <w:t>$100</w:t>
                      </w:r>
                      <w:r>
                        <w:t>k</w:t>
                      </w:r>
                      <w:r w:rsidR="002D6CBA">
                        <w:t xml:space="preserve"> or less</w:t>
                      </w:r>
                      <w:r>
                        <w:t xml:space="preserve"> per year in retirement. The average estimated expenses were $8</w:t>
                      </w:r>
                      <w:r w:rsidR="002D6CBA">
                        <w:t>4</w:t>
                      </w:r>
                      <w:r>
                        <w:t>.</w:t>
                      </w:r>
                      <w:r w:rsidR="002D6CBA">
                        <w:t>5</w:t>
                      </w:r>
                      <w:r>
                        <w:t xml:space="preserve">k per year while the median was slightly lower at $75k per year. Only </w:t>
                      </w:r>
                      <w:r w:rsidR="002D6CBA">
                        <w:t>1.8</w:t>
                      </w:r>
                      <w:r>
                        <w:t xml:space="preserve">% of respondents expected to spend $20k or less per year in retirement while </w:t>
                      </w:r>
                      <w:r w:rsidR="002D6CBA">
                        <w:t>21.1</w:t>
                      </w:r>
                      <w:r>
                        <w:t xml:space="preserve">% expected to spend </w:t>
                      </w:r>
                      <w:r w:rsidR="002D6CBA">
                        <w:t xml:space="preserve">over </w:t>
                      </w:r>
                      <w:r>
                        <w:t>$100k per year.</w:t>
                      </w:r>
                      <w:r w:rsidR="00556135">
                        <w:t xml:space="preserve"> </w:t>
                      </w:r>
                    </w:p>
                    <w:p w14:paraId="5C442138" w14:textId="4FD47C13" w:rsidR="006D7AFC" w:rsidRDefault="00556135" w:rsidP="006D7AFC">
                      <w:r>
                        <w:t>Married couples expected to spend $</w:t>
                      </w:r>
                      <w:r w:rsidR="002D6CBA">
                        <w:t>96.4</w:t>
                      </w:r>
                      <w:r>
                        <w:t xml:space="preserve">k per year on average </w:t>
                      </w:r>
                      <w:r w:rsidR="002D6CBA">
                        <w:t>(</w:t>
                      </w:r>
                      <w:r>
                        <w:t>median of $88</w:t>
                      </w:r>
                      <w:r w:rsidR="002D6CBA">
                        <w:t>.5</w:t>
                      </w:r>
                      <w:r>
                        <w:t>k</w:t>
                      </w:r>
                      <w:r w:rsidR="002D6CBA">
                        <w:t>)</w:t>
                      </w:r>
                      <w:r>
                        <w:t xml:space="preserve"> while single respondents averaged $64</w:t>
                      </w:r>
                      <w:r w:rsidR="002D6CBA">
                        <w:t>.7</w:t>
                      </w:r>
                      <w:r>
                        <w:t xml:space="preserve">k per year </w:t>
                      </w:r>
                      <w:r w:rsidR="002D6CBA">
                        <w:t>(</w:t>
                      </w:r>
                      <w:r>
                        <w:t>media</w:t>
                      </w:r>
                      <w:r w:rsidR="002D6CBA">
                        <w:t>n</w:t>
                      </w:r>
                      <w:r>
                        <w:t xml:space="preserve"> $60k</w:t>
                      </w:r>
                      <w:r w:rsidR="002D6CBA">
                        <w:t>) and</w:t>
                      </w:r>
                      <w:r w:rsidR="000E4790">
                        <w:t xml:space="preserve"> unwedded couples averaged</w:t>
                      </w:r>
                      <w:r w:rsidR="002D6CBA">
                        <w:t xml:space="preserve"> $77k (median $70k)</w:t>
                      </w:r>
                      <w:r w:rsidR="000E4790">
                        <w:t>.</w:t>
                      </w:r>
                    </w:p>
                    <w:p w14:paraId="3CABF53B" w14:textId="0FC5F6EE" w:rsidR="006D7AFC" w:rsidRDefault="00556135" w:rsidP="006D7AFC">
                      <w:r>
                        <w:t>Respondents with children expected to spend $10</w:t>
                      </w:r>
                      <w:r w:rsidR="000E4790">
                        <w:t>1.2</w:t>
                      </w:r>
                      <w:r>
                        <w:t>k per year on average (</w:t>
                      </w:r>
                      <w:r w:rsidR="003F645A">
                        <w:t xml:space="preserve">median </w:t>
                      </w:r>
                      <w:r>
                        <w:t>$90k)</w:t>
                      </w:r>
                      <w:r w:rsidR="00C6661A">
                        <w:t>, or approximately</w:t>
                      </w:r>
                      <w:r>
                        <w:t xml:space="preserve"> </w:t>
                      </w:r>
                      <w:r w:rsidR="008D38B4">
                        <w:t>3</w:t>
                      </w:r>
                      <w:r w:rsidR="00C6661A">
                        <w:t>8</w:t>
                      </w:r>
                      <w:r w:rsidR="008D38B4">
                        <w:t>.2</w:t>
                      </w:r>
                      <w:r w:rsidR="00C6661A">
                        <w:t>% more than those without</w:t>
                      </w:r>
                      <w:r w:rsidR="008D38B4">
                        <w:t xml:space="preserve"> and not intending to have children</w:t>
                      </w:r>
                      <w:r>
                        <w:t xml:space="preserve"> </w:t>
                      </w:r>
                      <w:r w:rsidR="00C6661A">
                        <w:t>(</w:t>
                      </w:r>
                      <w:r>
                        <w:t>$</w:t>
                      </w:r>
                      <w:r w:rsidR="000E4790">
                        <w:t>73.2</w:t>
                      </w:r>
                      <w:r>
                        <w:t>k per year on average</w:t>
                      </w:r>
                      <w:r w:rsidR="00C6661A">
                        <w:t>,</w:t>
                      </w:r>
                      <w:r w:rsidR="003F645A">
                        <w:t xml:space="preserve"> median</w:t>
                      </w:r>
                      <w:r w:rsidR="00C6661A">
                        <w:t xml:space="preserve"> </w:t>
                      </w:r>
                      <w:r>
                        <w:t>$</w:t>
                      </w:r>
                      <w:r w:rsidR="000E4790">
                        <w:t>60.6</w:t>
                      </w:r>
                      <w:r>
                        <w:t>k).</w:t>
                      </w:r>
                    </w:p>
                    <w:p w14:paraId="389EC95A" w14:textId="77777777" w:rsidR="008D38B4" w:rsidRDefault="008D38B4" w:rsidP="006D7AFC"/>
                    <w:p w14:paraId="15781AA5" w14:textId="0F0DBF13" w:rsidR="00596F52" w:rsidRDefault="00596F52" w:rsidP="00596F52">
                      <w:pPr>
                        <w:pStyle w:val="Heading3"/>
                        <w:spacing w:line="360" w:lineRule="auto"/>
                      </w:pPr>
                      <w:r>
                        <w:t xml:space="preserve">FIRE by the Numbers: </w:t>
                      </w:r>
                      <w:r w:rsidR="00FF6F92">
                        <w:t>FI</w:t>
                      </w:r>
                      <w:r>
                        <w:t xml:space="preserve"> Respondents</w:t>
                      </w:r>
                    </w:p>
                    <w:p w14:paraId="046EFFFF" w14:textId="53CACE43" w:rsidR="00596F52" w:rsidRDefault="00C13690" w:rsidP="00596F52">
                      <w:r>
                        <w:rPr>
                          <w:u w:val="single"/>
                        </w:rPr>
                        <w:t>Financial Independence Number</w:t>
                      </w:r>
                      <w:r>
                        <w:t xml:space="preserve"> – Of those respondents who had </w:t>
                      </w:r>
                      <w:r w:rsidR="00FF6F92">
                        <w:t>reached FI</w:t>
                      </w:r>
                      <w:r>
                        <w:t xml:space="preserve">, </w:t>
                      </w:r>
                      <w:r w:rsidR="00443D3A">
                        <w:t>the average and median reported FI numbers were $</w:t>
                      </w:r>
                      <w:r w:rsidR="00650793">
                        <w:t>1.92</w:t>
                      </w:r>
                      <w:r w:rsidR="00443D3A">
                        <w:t xml:space="preserve"> million and $1.6 million respectively. 27.</w:t>
                      </w:r>
                      <w:r w:rsidR="00650793">
                        <w:t>6</w:t>
                      </w:r>
                      <w:r w:rsidR="00443D3A">
                        <w:t xml:space="preserve">% of </w:t>
                      </w:r>
                      <w:r w:rsidR="00FF6F92">
                        <w:t>FI</w:t>
                      </w:r>
                      <w:r w:rsidR="00443D3A">
                        <w:t xml:space="preserve"> respondents reported being FI at $1 million or less while </w:t>
                      </w:r>
                      <w:r w:rsidR="00650793">
                        <w:t>2.8</w:t>
                      </w:r>
                      <w:r w:rsidR="00443D3A">
                        <w:t>% reported being FI at $5 million or more.</w:t>
                      </w:r>
                    </w:p>
                    <w:p w14:paraId="7D214AF3" w14:textId="560781A0" w:rsidR="00443D3A" w:rsidRDefault="00443D3A" w:rsidP="00596F52">
                      <w:r>
                        <w:t xml:space="preserve">Married, </w:t>
                      </w:r>
                      <w:r w:rsidR="00FF6F92">
                        <w:t>FI</w:t>
                      </w:r>
                      <w:r>
                        <w:t xml:space="preserve"> respondents reported needing $</w:t>
                      </w:r>
                      <w:r w:rsidR="00650793">
                        <w:t>2.13</w:t>
                      </w:r>
                      <w:r>
                        <w:t xml:space="preserve"> million on average (median $2 million) to be FI while single respondents needed $1.96 million on average (median $1.5 million)</w:t>
                      </w:r>
                      <w:r w:rsidR="00650793">
                        <w:t xml:space="preserve"> and unwedded couples required $1.28 million (median $1.35 million).</w:t>
                      </w:r>
                    </w:p>
                    <w:p w14:paraId="4760D871" w14:textId="4E9DB679" w:rsidR="00443D3A" w:rsidRDefault="00FF6F92" w:rsidP="00596F52">
                      <w:r>
                        <w:t>FI respondents</w:t>
                      </w:r>
                      <w:r w:rsidR="00AE625B">
                        <w:t xml:space="preserve"> with children needed $2.</w:t>
                      </w:r>
                      <w:r w:rsidR="00650793">
                        <w:t>32</w:t>
                      </w:r>
                      <w:r w:rsidR="00AE625B">
                        <w:t xml:space="preserve"> million on average (median $2 million) to consider themselves FI while child-free retirees required </w:t>
                      </w:r>
                      <w:r w:rsidR="00650793">
                        <w:t>25.9</w:t>
                      </w:r>
                      <w:r w:rsidR="00AE625B">
                        <w:t>% less: $1.</w:t>
                      </w:r>
                      <w:r w:rsidR="00650793">
                        <w:t>72</w:t>
                      </w:r>
                      <w:r w:rsidR="00AE625B">
                        <w:t xml:space="preserve"> million on average (median $1.5 million).</w:t>
                      </w:r>
                    </w:p>
                    <w:p w14:paraId="3926DBB6" w14:textId="315C60AB" w:rsidR="00D4016D" w:rsidRDefault="00D4016D" w:rsidP="00596F52">
                      <w:r>
                        <w:t xml:space="preserve">Of those </w:t>
                      </w:r>
                      <w:r w:rsidR="00FF6F92">
                        <w:t>considered FI</w:t>
                      </w:r>
                      <w:r>
                        <w:t>, 2</w:t>
                      </w:r>
                      <w:r w:rsidR="00A74E8A">
                        <w:t>7.6</w:t>
                      </w:r>
                      <w:r>
                        <w:t>% were LeanFI, 11.4% were Barista / CoastFI, 50</w:t>
                      </w:r>
                      <w:r w:rsidR="00A74E8A">
                        <w:t>.5</w:t>
                      </w:r>
                      <w:r>
                        <w:t xml:space="preserve">% were FI, </w:t>
                      </w:r>
                      <w:r w:rsidR="004B3CD0">
                        <w:t>5.7</w:t>
                      </w:r>
                      <w:r>
                        <w:t xml:space="preserve">% were ChubbyFI, and </w:t>
                      </w:r>
                      <w:r w:rsidR="004B3CD0">
                        <w:t>1.0</w:t>
                      </w:r>
                      <w:r>
                        <w:t>% were FatFI.</w:t>
                      </w:r>
                      <w:r w:rsidR="00C05510">
                        <w:t xml:space="preserve"> The average and median FI numbers for each were $1.2 million / $1 million (LeanFI), $</w:t>
                      </w:r>
                      <w:r w:rsidR="004B3CD0">
                        <w:t>1</w:t>
                      </w:r>
                      <w:r w:rsidR="00C05510">
                        <w:t>.6</w:t>
                      </w:r>
                      <w:r w:rsidR="004B3CD0">
                        <w:t>2</w:t>
                      </w:r>
                      <w:r w:rsidR="00C05510">
                        <w:t xml:space="preserve"> million / $1.</w:t>
                      </w:r>
                      <w:r w:rsidR="004B3CD0">
                        <w:t>49</w:t>
                      </w:r>
                      <w:r w:rsidR="00C05510">
                        <w:t xml:space="preserve"> million (Barista / CoastFI), $2.17 million / $2 million (FI), $3.</w:t>
                      </w:r>
                      <w:r w:rsidR="004B3CD0">
                        <w:t>2</w:t>
                      </w:r>
                      <w:r w:rsidR="00C05510">
                        <w:t>9 million / $</w:t>
                      </w:r>
                      <w:r w:rsidR="004B3CD0">
                        <w:t>2.75</w:t>
                      </w:r>
                      <w:r w:rsidR="00C05510">
                        <w:t xml:space="preserve"> million (ChubbyFI), and $5 million / $5 million (FatFI).</w:t>
                      </w:r>
                    </w:p>
                    <w:p w14:paraId="0C4841E9" w14:textId="44A653BA" w:rsidR="00FF6F92" w:rsidRDefault="00FF6F92" w:rsidP="00596F52">
                      <w:r>
                        <w:rPr>
                          <w:u w:val="single"/>
                        </w:rPr>
                        <w:t>Early Retirement Number</w:t>
                      </w:r>
                      <w:r>
                        <w:t xml:space="preserve"> – Only 15.5% of FI respondents had retired early. Of those, the average and median early retirement numbers were $2.54 million and $2 million.</w:t>
                      </w:r>
                    </w:p>
                    <w:p w14:paraId="3BE6D4B9" w14:textId="3D3063B7" w:rsidR="00FF6F92" w:rsidRDefault="00FF6F92" w:rsidP="00596F52">
                      <w:r>
                        <w:rPr>
                          <w:u w:val="single"/>
                        </w:rPr>
                        <w:t>Safe Withdrawal Rate</w:t>
                      </w:r>
                      <w:r>
                        <w:t xml:space="preserve"> – Retired respondents withdrew 1.98% per year on average (median 1.8%).</w:t>
                      </w:r>
                      <w:r w:rsidR="005903AC">
                        <w:t xml:space="preserve"> 61.5% withdrew what they expected this year while 30.8% withdrew less and 7.7% withdrew more.</w:t>
                      </w:r>
                      <w:r w:rsidR="00851A7B">
                        <w:t xml:space="preserve"> The average and median annual withdrawal amounts were $53k and $50k per year.</w:t>
                      </w:r>
                    </w:p>
                    <w:p w14:paraId="046E31A2" w14:textId="77777777" w:rsidR="002D2E21" w:rsidRPr="00FF6F92" w:rsidRDefault="002D2E21" w:rsidP="00596F52"/>
                    <w:p w14:paraId="15EF0088" w14:textId="77777777" w:rsidR="00C771FA" w:rsidRDefault="00C771FA" w:rsidP="00C771FA">
                      <w:pPr>
                        <w:pStyle w:val="Heading3"/>
                        <w:spacing w:line="360" w:lineRule="auto"/>
                      </w:pPr>
                      <w:r>
                        <w:t>Personal Finances</w:t>
                      </w:r>
                    </w:p>
                    <w:p w14:paraId="0CF412F0" w14:textId="3E8EB0F2" w:rsidR="00C771FA" w:rsidRPr="00020ABA" w:rsidRDefault="00C771FA" w:rsidP="00C771FA">
                      <w:r>
                        <w:rPr>
                          <w:u w:val="single"/>
                        </w:rPr>
                        <w:t>Assets</w:t>
                      </w:r>
                      <w:r>
                        <w:t xml:space="preserve"> – The average total asset value for all respondents was $</w:t>
                      </w:r>
                      <w:r w:rsidR="00286C4C">
                        <w:t>1.14 million</w:t>
                      </w:r>
                      <w:r>
                        <w:t xml:space="preserve"> (median $</w:t>
                      </w:r>
                      <w:r w:rsidR="00286C4C">
                        <w:t>8</w:t>
                      </w:r>
                      <w:r>
                        <w:t>50k).</w:t>
                      </w:r>
                      <w:r w:rsidR="00F137AC">
                        <w:t xml:space="preserve"> 55.9% had assets less than $1 million and only 0.7% had assets over $5 million.</w:t>
                      </w:r>
                      <w:r>
                        <w:t xml:space="preserve"> </w:t>
                      </w:r>
                      <w:r w:rsidR="00642CBB">
                        <w:t xml:space="preserve">On average, a respondent’s primary residence is 30.5% of their total asset value (median 28.9%), retirement accounts are 36.8% (median 33.9%), brokerage accounts are 22.2% (median 15.2%), and cash is 9.1% (median 4.6%). </w:t>
                      </w:r>
                      <w:r w:rsidR="00390EDE">
                        <w:t>41.5% of respondents had speculative assets (e.g. crypto, individual stocks) and 19.8% had rental properties or business assets.</w:t>
                      </w:r>
                    </w:p>
                    <w:p w14:paraId="5FBA9F24" w14:textId="77777777" w:rsidR="00596F52" w:rsidRPr="00F619B6" w:rsidRDefault="00596F52" w:rsidP="006D7AFC"/>
                  </w:txbxContent>
                </v:textbox>
                <w10:anchorlock/>
              </v:shape>
            </w:pict>
          </mc:Fallback>
        </mc:AlternateContent>
      </w:r>
    </w:p>
    <w:p w14:paraId="0CCC6710" w14:textId="77A72247" w:rsidR="005C2645" w:rsidRDefault="005C2645">
      <w:pPr>
        <w:spacing w:after="200"/>
        <w:rPr>
          <w:b/>
        </w:rPr>
      </w:pPr>
      <w:r>
        <w:rPr>
          <w:smallCaps/>
          <w:noProof/>
        </w:rPr>
        <w:lastRenderedPageBreak/>
        <mc:AlternateContent>
          <mc:Choice Requires="wps">
            <w:drawing>
              <wp:inline distT="0" distB="0" distL="0" distR="0" wp14:anchorId="455C5CAF" wp14:editId="456CA757">
                <wp:extent cx="5943600" cy="8134350"/>
                <wp:effectExtent l="0" t="0" r="0" b="0"/>
                <wp:docPr id="7" name="Text Box 7"/>
                <wp:cNvGraphicFramePr/>
                <a:graphic xmlns:a="http://schemas.openxmlformats.org/drawingml/2006/main">
                  <a:graphicData uri="http://schemas.microsoft.com/office/word/2010/wordprocessingShape">
                    <wps:wsp>
                      <wps:cNvSpPr txBox="1"/>
                      <wps:spPr>
                        <a:xfrm>
                          <a:off x="0" y="0"/>
                          <a:ext cx="5943600" cy="8134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12E119A" w14:textId="4DAB73BC" w:rsidR="005C2645" w:rsidRDefault="00F137AC" w:rsidP="005C2645">
                            <w:r>
                              <w:t xml:space="preserve">Respondents who were not yet financially independent averaged $979k in total assets (median $750k) compared to the average of $2.48 million (median $2.23 million) for FI respondents. </w:t>
                            </w:r>
                            <w:r w:rsidR="00C31186">
                              <w:t>Both FI and non-FI respondents had a similar percentage of their total assets in retirement accounts (mean 36% to 36.9%, median 32.2% to 34.2%), but differed on primary residence (mean 17.9% to 32.1%, median 18.2% to 33.3%) and brokerage accounts (mean 34.2% to 20.6%, median 34.4% to 13.5%).</w:t>
                            </w:r>
                          </w:p>
                          <w:p w14:paraId="69A68CCB" w14:textId="533AE889" w:rsidR="00660210" w:rsidRDefault="00660210" w:rsidP="005C2645">
                            <w:r>
                              <w:t>By age range</w:t>
                            </w:r>
                            <w:r w:rsidR="00E048F9">
                              <w:t xml:space="preserve"> and relationship status</w:t>
                            </w:r>
                            <w:r>
                              <w:t>, the mean and median total asset values</w:t>
                            </w:r>
                            <w:r w:rsidR="00CA075E">
                              <w:t xml:space="preserve"> are listed below</w:t>
                            </w:r>
                            <w:r>
                              <w:t>:</w:t>
                            </w:r>
                          </w:p>
                          <w:tbl>
                            <w:tblPr>
                              <w:tblStyle w:val="TableGrid"/>
                              <w:tblW w:w="0" w:type="auto"/>
                              <w:tblInd w:w="-5" w:type="dxa"/>
                              <w:tblLook w:val="04A0" w:firstRow="1" w:lastRow="0" w:firstColumn="1" w:lastColumn="0" w:noHBand="0" w:noVBand="1"/>
                            </w:tblPr>
                            <w:tblGrid>
                              <w:gridCol w:w="1635"/>
                              <w:gridCol w:w="1425"/>
                              <w:gridCol w:w="1383"/>
                              <w:gridCol w:w="1156"/>
                              <w:gridCol w:w="1156"/>
                              <w:gridCol w:w="1156"/>
                              <w:gridCol w:w="1156"/>
                            </w:tblGrid>
                            <w:tr w:rsidR="00903068" w14:paraId="7BCA5014" w14:textId="77777777" w:rsidTr="00312D56">
                              <w:tc>
                                <w:tcPr>
                                  <w:tcW w:w="1635" w:type="dxa"/>
                                  <w:vAlign w:val="center"/>
                                </w:tcPr>
                                <w:p w14:paraId="0D3D3F3A" w14:textId="77777777" w:rsidR="00903068" w:rsidRPr="003D65B6" w:rsidRDefault="00903068" w:rsidP="00660210">
                                  <w:pPr>
                                    <w:spacing w:after="0"/>
                                    <w:jc w:val="center"/>
                                    <w:rPr>
                                      <w:b/>
                                      <w:bCs/>
                                    </w:rPr>
                                  </w:pPr>
                                </w:p>
                              </w:tc>
                              <w:tc>
                                <w:tcPr>
                                  <w:tcW w:w="2808" w:type="dxa"/>
                                  <w:gridSpan w:val="2"/>
                                  <w:vAlign w:val="center"/>
                                </w:tcPr>
                                <w:p w14:paraId="3B672265" w14:textId="510D5BCF" w:rsidR="00903068" w:rsidRPr="00903068" w:rsidRDefault="00903068" w:rsidP="00660210">
                                  <w:pPr>
                                    <w:spacing w:after="0"/>
                                    <w:jc w:val="center"/>
                                    <w:rPr>
                                      <w:b/>
                                      <w:bCs/>
                                    </w:rPr>
                                  </w:pPr>
                                  <w:r>
                                    <w:rPr>
                                      <w:b/>
                                      <w:bCs/>
                                    </w:rPr>
                                    <w:t>All Respondents</w:t>
                                  </w:r>
                                </w:p>
                              </w:tc>
                              <w:tc>
                                <w:tcPr>
                                  <w:tcW w:w="2312" w:type="dxa"/>
                                  <w:gridSpan w:val="2"/>
                                </w:tcPr>
                                <w:p w14:paraId="41D8C74E" w14:textId="3924FD69" w:rsidR="00903068" w:rsidRPr="003D65B6" w:rsidRDefault="00903068" w:rsidP="00660210">
                                  <w:pPr>
                                    <w:spacing w:after="0"/>
                                    <w:jc w:val="center"/>
                                    <w:rPr>
                                      <w:b/>
                                      <w:bCs/>
                                    </w:rPr>
                                  </w:pPr>
                                  <w:r>
                                    <w:rPr>
                                      <w:b/>
                                      <w:bCs/>
                                    </w:rPr>
                                    <w:t>Single</w:t>
                                  </w:r>
                                </w:p>
                              </w:tc>
                              <w:tc>
                                <w:tcPr>
                                  <w:tcW w:w="2312" w:type="dxa"/>
                                  <w:gridSpan w:val="2"/>
                                </w:tcPr>
                                <w:p w14:paraId="4F39E9C7" w14:textId="5759231D" w:rsidR="00903068" w:rsidRPr="003D65B6" w:rsidRDefault="00903068" w:rsidP="00660210">
                                  <w:pPr>
                                    <w:spacing w:after="0"/>
                                    <w:jc w:val="center"/>
                                    <w:rPr>
                                      <w:b/>
                                      <w:bCs/>
                                    </w:rPr>
                                  </w:pPr>
                                  <w:r>
                                    <w:rPr>
                                      <w:b/>
                                      <w:bCs/>
                                    </w:rPr>
                                    <w:t>Married</w:t>
                                  </w:r>
                                </w:p>
                              </w:tc>
                            </w:tr>
                            <w:tr w:rsidR="00903068" w14:paraId="1A1F7095" w14:textId="64671461" w:rsidTr="00F00C45">
                              <w:tc>
                                <w:tcPr>
                                  <w:tcW w:w="1635" w:type="dxa"/>
                                  <w:vAlign w:val="center"/>
                                </w:tcPr>
                                <w:p w14:paraId="69B94848" w14:textId="79DD668B" w:rsidR="00903068" w:rsidRPr="003D65B6" w:rsidRDefault="00903068" w:rsidP="00903068">
                                  <w:pPr>
                                    <w:spacing w:after="0"/>
                                    <w:jc w:val="center"/>
                                    <w:rPr>
                                      <w:b/>
                                      <w:bCs/>
                                    </w:rPr>
                                  </w:pPr>
                                  <w:r w:rsidRPr="003D65B6">
                                    <w:rPr>
                                      <w:b/>
                                      <w:bCs/>
                                    </w:rPr>
                                    <w:t>Age Range</w:t>
                                  </w:r>
                                </w:p>
                              </w:tc>
                              <w:tc>
                                <w:tcPr>
                                  <w:tcW w:w="1425" w:type="dxa"/>
                                  <w:vAlign w:val="center"/>
                                </w:tcPr>
                                <w:p w14:paraId="0416D750" w14:textId="7EE616BE" w:rsidR="00903068" w:rsidRPr="003D65B6" w:rsidRDefault="00903068" w:rsidP="00903068">
                                  <w:pPr>
                                    <w:spacing w:after="0"/>
                                    <w:jc w:val="center"/>
                                    <w:rPr>
                                      <w:b/>
                                      <w:bCs/>
                                    </w:rPr>
                                  </w:pPr>
                                  <w:r w:rsidRPr="003D65B6">
                                    <w:rPr>
                                      <w:b/>
                                      <w:bCs/>
                                    </w:rPr>
                                    <w:t>Mean</w:t>
                                  </w:r>
                                </w:p>
                              </w:tc>
                              <w:tc>
                                <w:tcPr>
                                  <w:tcW w:w="1383" w:type="dxa"/>
                                  <w:vAlign w:val="center"/>
                                </w:tcPr>
                                <w:p w14:paraId="7B4ED3C7" w14:textId="01ED1610" w:rsidR="00903068" w:rsidRPr="003D65B6" w:rsidRDefault="00903068" w:rsidP="00903068">
                                  <w:pPr>
                                    <w:spacing w:after="0"/>
                                    <w:jc w:val="center"/>
                                    <w:rPr>
                                      <w:b/>
                                      <w:bCs/>
                                    </w:rPr>
                                  </w:pPr>
                                  <w:r w:rsidRPr="003D65B6">
                                    <w:rPr>
                                      <w:b/>
                                      <w:bCs/>
                                    </w:rPr>
                                    <w:t>Median</w:t>
                                  </w:r>
                                </w:p>
                              </w:tc>
                              <w:tc>
                                <w:tcPr>
                                  <w:tcW w:w="1156" w:type="dxa"/>
                                  <w:vAlign w:val="center"/>
                                </w:tcPr>
                                <w:p w14:paraId="7FBCC3C0" w14:textId="422C8E5F" w:rsidR="00903068" w:rsidRPr="003D65B6" w:rsidRDefault="00903068" w:rsidP="00903068">
                                  <w:pPr>
                                    <w:spacing w:after="0"/>
                                    <w:jc w:val="center"/>
                                    <w:rPr>
                                      <w:b/>
                                      <w:bCs/>
                                    </w:rPr>
                                  </w:pPr>
                                  <w:r w:rsidRPr="003D65B6">
                                    <w:rPr>
                                      <w:b/>
                                      <w:bCs/>
                                    </w:rPr>
                                    <w:t>Mean</w:t>
                                  </w:r>
                                </w:p>
                              </w:tc>
                              <w:tc>
                                <w:tcPr>
                                  <w:tcW w:w="1156" w:type="dxa"/>
                                  <w:vAlign w:val="center"/>
                                </w:tcPr>
                                <w:p w14:paraId="28B7CB22" w14:textId="425EA515" w:rsidR="00903068" w:rsidRPr="003D65B6" w:rsidRDefault="00903068" w:rsidP="00903068">
                                  <w:pPr>
                                    <w:spacing w:after="0"/>
                                    <w:jc w:val="center"/>
                                    <w:rPr>
                                      <w:b/>
                                      <w:bCs/>
                                    </w:rPr>
                                  </w:pPr>
                                  <w:r w:rsidRPr="003D65B6">
                                    <w:rPr>
                                      <w:b/>
                                      <w:bCs/>
                                    </w:rPr>
                                    <w:t>Median</w:t>
                                  </w:r>
                                </w:p>
                              </w:tc>
                              <w:tc>
                                <w:tcPr>
                                  <w:tcW w:w="1156" w:type="dxa"/>
                                  <w:vAlign w:val="center"/>
                                </w:tcPr>
                                <w:p w14:paraId="0114EFEB" w14:textId="66004266" w:rsidR="00903068" w:rsidRPr="003D65B6" w:rsidRDefault="00903068" w:rsidP="00903068">
                                  <w:pPr>
                                    <w:spacing w:after="0"/>
                                    <w:jc w:val="center"/>
                                    <w:rPr>
                                      <w:b/>
                                      <w:bCs/>
                                    </w:rPr>
                                  </w:pPr>
                                  <w:r w:rsidRPr="003D65B6">
                                    <w:rPr>
                                      <w:b/>
                                      <w:bCs/>
                                    </w:rPr>
                                    <w:t>Mean</w:t>
                                  </w:r>
                                </w:p>
                              </w:tc>
                              <w:tc>
                                <w:tcPr>
                                  <w:tcW w:w="1156" w:type="dxa"/>
                                  <w:vAlign w:val="center"/>
                                </w:tcPr>
                                <w:p w14:paraId="6185B5FC" w14:textId="33002E0E" w:rsidR="00903068" w:rsidRPr="003D65B6" w:rsidRDefault="00903068" w:rsidP="00903068">
                                  <w:pPr>
                                    <w:spacing w:after="0"/>
                                    <w:jc w:val="center"/>
                                    <w:rPr>
                                      <w:b/>
                                      <w:bCs/>
                                    </w:rPr>
                                  </w:pPr>
                                  <w:r w:rsidRPr="003D65B6">
                                    <w:rPr>
                                      <w:b/>
                                      <w:bCs/>
                                    </w:rPr>
                                    <w:t>Median</w:t>
                                  </w:r>
                                </w:p>
                              </w:tc>
                            </w:tr>
                            <w:tr w:rsidR="00903068" w14:paraId="60847B8B" w14:textId="61A38233" w:rsidTr="00903068">
                              <w:tc>
                                <w:tcPr>
                                  <w:tcW w:w="1635" w:type="dxa"/>
                                  <w:vAlign w:val="center"/>
                                </w:tcPr>
                                <w:p w14:paraId="432EBE33" w14:textId="51E2493D" w:rsidR="00903068" w:rsidRDefault="00903068" w:rsidP="00903068">
                                  <w:pPr>
                                    <w:spacing w:after="0"/>
                                    <w:jc w:val="center"/>
                                  </w:pPr>
                                  <w:r>
                                    <w:t>&lt;20</w:t>
                                  </w:r>
                                </w:p>
                              </w:tc>
                              <w:tc>
                                <w:tcPr>
                                  <w:tcW w:w="1425" w:type="dxa"/>
                                  <w:vAlign w:val="center"/>
                                </w:tcPr>
                                <w:p w14:paraId="73437B99" w14:textId="6BA908DE" w:rsidR="00903068" w:rsidRDefault="00903068" w:rsidP="00903068">
                                  <w:pPr>
                                    <w:spacing w:after="0"/>
                                    <w:jc w:val="center"/>
                                  </w:pPr>
                                  <w:r>
                                    <w:t>$261k</w:t>
                                  </w:r>
                                </w:p>
                              </w:tc>
                              <w:tc>
                                <w:tcPr>
                                  <w:tcW w:w="1383" w:type="dxa"/>
                                  <w:vAlign w:val="center"/>
                                </w:tcPr>
                                <w:p w14:paraId="7EE98AF3" w14:textId="326C04B4" w:rsidR="00903068" w:rsidRDefault="00903068" w:rsidP="00903068">
                                  <w:pPr>
                                    <w:spacing w:after="0"/>
                                    <w:jc w:val="center"/>
                                  </w:pPr>
                                  <w:r>
                                    <w:t>$14.8k</w:t>
                                  </w:r>
                                </w:p>
                              </w:tc>
                              <w:tc>
                                <w:tcPr>
                                  <w:tcW w:w="1156" w:type="dxa"/>
                                </w:tcPr>
                                <w:p w14:paraId="513DE902" w14:textId="4ED00B2D" w:rsidR="00903068" w:rsidRDefault="00515640" w:rsidP="00903068">
                                  <w:pPr>
                                    <w:spacing w:after="0"/>
                                    <w:jc w:val="center"/>
                                  </w:pPr>
                                  <w:r>
                                    <w:t>$343k</w:t>
                                  </w:r>
                                </w:p>
                              </w:tc>
                              <w:tc>
                                <w:tcPr>
                                  <w:tcW w:w="1156" w:type="dxa"/>
                                </w:tcPr>
                                <w:p w14:paraId="3512003F" w14:textId="67DA2916" w:rsidR="00903068" w:rsidRDefault="00515640" w:rsidP="00903068">
                                  <w:pPr>
                                    <w:spacing w:after="0"/>
                                    <w:jc w:val="center"/>
                                  </w:pPr>
                                  <w:r>
                                    <w:t>$15k</w:t>
                                  </w:r>
                                </w:p>
                              </w:tc>
                              <w:tc>
                                <w:tcPr>
                                  <w:tcW w:w="1156" w:type="dxa"/>
                                </w:tcPr>
                                <w:p w14:paraId="3684A765" w14:textId="28F39140" w:rsidR="00903068" w:rsidRDefault="00903068" w:rsidP="00903068">
                                  <w:pPr>
                                    <w:spacing w:after="0"/>
                                    <w:jc w:val="center"/>
                                  </w:pPr>
                                  <w:r>
                                    <w:t>-</w:t>
                                  </w:r>
                                </w:p>
                              </w:tc>
                              <w:tc>
                                <w:tcPr>
                                  <w:tcW w:w="1156" w:type="dxa"/>
                                </w:tcPr>
                                <w:p w14:paraId="58C6CFD1" w14:textId="231806A3" w:rsidR="00903068" w:rsidRDefault="00903068" w:rsidP="00903068">
                                  <w:pPr>
                                    <w:spacing w:after="0"/>
                                    <w:jc w:val="center"/>
                                  </w:pPr>
                                  <w:r>
                                    <w:t>-</w:t>
                                  </w:r>
                                </w:p>
                              </w:tc>
                            </w:tr>
                            <w:tr w:rsidR="00903068" w14:paraId="3F3EAAED" w14:textId="5E1F7757" w:rsidTr="00903068">
                              <w:tc>
                                <w:tcPr>
                                  <w:tcW w:w="1635" w:type="dxa"/>
                                  <w:vAlign w:val="center"/>
                                </w:tcPr>
                                <w:p w14:paraId="558479A8" w14:textId="07909328" w:rsidR="00903068" w:rsidRDefault="00903068" w:rsidP="00903068">
                                  <w:pPr>
                                    <w:spacing w:after="0"/>
                                    <w:jc w:val="center"/>
                                  </w:pPr>
                                  <w:r>
                                    <w:t>21 – 25</w:t>
                                  </w:r>
                                </w:p>
                              </w:tc>
                              <w:tc>
                                <w:tcPr>
                                  <w:tcW w:w="1425" w:type="dxa"/>
                                  <w:vAlign w:val="center"/>
                                </w:tcPr>
                                <w:p w14:paraId="563C0D07" w14:textId="5550C02A" w:rsidR="00903068" w:rsidRDefault="00903068" w:rsidP="00903068">
                                  <w:pPr>
                                    <w:spacing w:after="0"/>
                                    <w:jc w:val="center"/>
                                  </w:pPr>
                                  <w:r>
                                    <w:t>$366k</w:t>
                                  </w:r>
                                </w:p>
                              </w:tc>
                              <w:tc>
                                <w:tcPr>
                                  <w:tcW w:w="1383" w:type="dxa"/>
                                  <w:vAlign w:val="center"/>
                                </w:tcPr>
                                <w:p w14:paraId="58CCAE11" w14:textId="7FED9835" w:rsidR="00903068" w:rsidRDefault="00903068" w:rsidP="00903068">
                                  <w:pPr>
                                    <w:spacing w:after="0"/>
                                    <w:jc w:val="center"/>
                                  </w:pPr>
                                  <w:r>
                                    <w:t>$176k</w:t>
                                  </w:r>
                                </w:p>
                              </w:tc>
                              <w:tc>
                                <w:tcPr>
                                  <w:tcW w:w="1156" w:type="dxa"/>
                                </w:tcPr>
                                <w:p w14:paraId="3B89C4AE" w14:textId="7C8E22DF" w:rsidR="00903068" w:rsidRDefault="00515640" w:rsidP="00903068">
                                  <w:pPr>
                                    <w:spacing w:after="0"/>
                                    <w:jc w:val="center"/>
                                  </w:pPr>
                                  <w:r>
                                    <w:t>$204k</w:t>
                                  </w:r>
                                </w:p>
                              </w:tc>
                              <w:tc>
                                <w:tcPr>
                                  <w:tcW w:w="1156" w:type="dxa"/>
                                </w:tcPr>
                                <w:p w14:paraId="3490C811" w14:textId="6D8EC1F5" w:rsidR="00903068" w:rsidRDefault="00515640" w:rsidP="00903068">
                                  <w:pPr>
                                    <w:spacing w:after="0"/>
                                    <w:jc w:val="center"/>
                                  </w:pPr>
                                  <w:r>
                                    <w:t>$148k</w:t>
                                  </w:r>
                                </w:p>
                              </w:tc>
                              <w:tc>
                                <w:tcPr>
                                  <w:tcW w:w="1156" w:type="dxa"/>
                                </w:tcPr>
                                <w:p w14:paraId="713B9894" w14:textId="5662E695" w:rsidR="00903068" w:rsidRDefault="00903068" w:rsidP="00903068">
                                  <w:pPr>
                                    <w:spacing w:after="0"/>
                                    <w:jc w:val="center"/>
                                  </w:pPr>
                                  <w:r>
                                    <w:t>$508k</w:t>
                                  </w:r>
                                </w:p>
                              </w:tc>
                              <w:tc>
                                <w:tcPr>
                                  <w:tcW w:w="1156" w:type="dxa"/>
                                </w:tcPr>
                                <w:p w14:paraId="78322C74" w14:textId="5A832B35" w:rsidR="00903068" w:rsidRDefault="00E915A2" w:rsidP="00903068">
                                  <w:pPr>
                                    <w:spacing w:after="0"/>
                                    <w:jc w:val="center"/>
                                  </w:pPr>
                                  <w:r>
                                    <w:t>$550k</w:t>
                                  </w:r>
                                </w:p>
                              </w:tc>
                            </w:tr>
                            <w:tr w:rsidR="00903068" w14:paraId="7CBEB477" w14:textId="37E054E7" w:rsidTr="00903068">
                              <w:tc>
                                <w:tcPr>
                                  <w:tcW w:w="1635" w:type="dxa"/>
                                  <w:vAlign w:val="center"/>
                                </w:tcPr>
                                <w:p w14:paraId="62301D63" w14:textId="69D8AA49" w:rsidR="00903068" w:rsidRDefault="00903068" w:rsidP="00903068">
                                  <w:pPr>
                                    <w:spacing w:after="0"/>
                                    <w:jc w:val="center"/>
                                  </w:pPr>
                                  <w:r>
                                    <w:t>26 – 30</w:t>
                                  </w:r>
                                </w:p>
                              </w:tc>
                              <w:tc>
                                <w:tcPr>
                                  <w:tcW w:w="1425" w:type="dxa"/>
                                  <w:vAlign w:val="center"/>
                                </w:tcPr>
                                <w:p w14:paraId="6AE45041" w14:textId="17AED773" w:rsidR="00903068" w:rsidRDefault="00903068" w:rsidP="00903068">
                                  <w:pPr>
                                    <w:spacing w:after="0"/>
                                    <w:jc w:val="center"/>
                                  </w:pPr>
                                  <w:r>
                                    <w:t>$574k</w:t>
                                  </w:r>
                                </w:p>
                              </w:tc>
                              <w:tc>
                                <w:tcPr>
                                  <w:tcW w:w="1383" w:type="dxa"/>
                                  <w:vAlign w:val="center"/>
                                </w:tcPr>
                                <w:p w14:paraId="53E7C007" w14:textId="4219129B" w:rsidR="00903068" w:rsidRDefault="00903068" w:rsidP="00903068">
                                  <w:pPr>
                                    <w:spacing w:after="0"/>
                                    <w:jc w:val="center"/>
                                  </w:pPr>
                                  <w:r>
                                    <w:t>$420k</w:t>
                                  </w:r>
                                </w:p>
                              </w:tc>
                              <w:tc>
                                <w:tcPr>
                                  <w:tcW w:w="1156" w:type="dxa"/>
                                </w:tcPr>
                                <w:p w14:paraId="6F7F2A0F" w14:textId="0C31BC93" w:rsidR="00903068" w:rsidRDefault="00515640" w:rsidP="00903068">
                                  <w:pPr>
                                    <w:spacing w:after="0"/>
                                    <w:jc w:val="center"/>
                                  </w:pPr>
                                  <w:r>
                                    <w:t>$384k</w:t>
                                  </w:r>
                                </w:p>
                              </w:tc>
                              <w:tc>
                                <w:tcPr>
                                  <w:tcW w:w="1156" w:type="dxa"/>
                                </w:tcPr>
                                <w:p w14:paraId="15FF9097" w14:textId="10783B17" w:rsidR="00903068" w:rsidRDefault="00515640" w:rsidP="00903068">
                                  <w:pPr>
                                    <w:spacing w:after="0"/>
                                    <w:jc w:val="center"/>
                                  </w:pPr>
                                  <w:r>
                                    <w:t>$260k</w:t>
                                  </w:r>
                                </w:p>
                              </w:tc>
                              <w:tc>
                                <w:tcPr>
                                  <w:tcW w:w="1156" w:type="dxa"/>
                                </w:tcPr>
                                <w:p w14:paraId="7CAA03DB" w14:textId="7F689B95" w:rsidR="00903068" w:rsidRDefault="00903068" w:rsidP="00903068">
                                  <w:pPr>
                                    <w:spacing w:after="0"/>
                                    <w:jc w:val="center"/>
                                  </w:pPr>
                                  <w:r>
                                    <w:t>$890k</w:t>
                                  </w:r>
                                </w:p>
                              </w:tc>
                              <w:tc>
                                <w:tcPr>
                                  <w:tcW w:w="1156" w:type="dxa"/>
                                </w:tcPr>
                                <w:p w14:paraId="3425F803" w14:textId="4764BD20" w:rsidR="00903068" w:rsidRDefault="00E915A2" w:rsidP="00903068">
                                  <w:pPr>
                                    <w:spacing w:after="0"/>
                                    <w:jc w:val="center"/>
                                  </w:pPr>
                                  <w:r>
                                    <w:t>$726k</w:t>
                                  </w:r>
                                </w:p>
                              </w:tc>
                            </w:tr>
                            <w:tr w:rsidR="00903068" w14:paraId="14D68FDC" w14:textId="2FA8599E" w:rsidTr="00903068">
                              <w:tc>
                                <w:tcPr>
                                  <w:tcW w:w="1635" w:type="dxa"/>
                                  <w:vAlign w:val="center"/>
                                </w:tcPr>
                                <w:p w14:paraId="3B1E36F6" w14:textId="05D6DD8D" w:rsidR="00903068" w:rsidRDefault="00903068" w:rsidP="00903068">
                                  <w:pPr>
                                    <w:spacing w:after="0"/>
                                    <w:jc w:val="center"/>
                                  </w:pPr>
                                  <w:r>
                                    <w:t>31 – 35</w:t>
                                  </w:r>
                                </w:p>
                              </w:tc>
                              <w:tc>
                                <w:tcPr>
                                  <w:tcW w:w="1425" w:type="dxa"/>
                                  <w:vAlign w:val="center"/>
                                </w:tcPr>
                                <w:p w14:paraId="112F4D6B" w14:textId="57E9C3E0" w:rsidR="00903068" w:rsidRDefault="00903068" w:rsidP="00903068">
                                  <w:pPr>
                                    <w:spacing w:after="0"/>
                                    <w:jc w:val="center"/>
                                  </w:pPr>
                                  <w:r>
                                    <w:t>$1.06m</w:t>
                                  </w:r>
                                </w:p>
                              </w:tc>
                              <w:tc>
                                <w:tcPr>
                                  <w:tcW w:w="1383" w:type="dxa"/>
                                  <w:vAlign w:val="center"/>
                                </w:tcPr>
                                <w:p w14:paraId="5EB9B160" w14:textId="6B7FDAB2" w:rsidR="00903068" w:rsidRDefault="00903068" w:rsidP="00903068">
                                  <w:pPr>
                                    <w:spacing w:after="0"/>
                                    <w:jc w:val="center"/>
                                  </w:pPr>
                                  <w:r>
                                    <w:t>$857k</w:t>
                                  </w:r>
                                </w:p>
                              </w:tc>
                              <w:tc>
                                <w:tcPr>
                                  <w:tcW w:w="1156" w:type="dxa"/>
                                </w:tcPr>
                                <w:p w14:paraId="71350B6A" w14:textId="702EAC8A" w:rsidR="00903068" w:rsidRDefault="00515640" w:rsidP="00903068">
                                  <w:pPr>
                                    <w:spacing w:after="0"/>
                                    <w:jc w:val="center"/>
                                  </w:pPr>
                                  <w:r>
                                    <w:t>$691k</w:t>
                                  </w:r>
                                </w:p>
                              </w:tc>
                              <w:tc>
                                <w:tcPr>
                                  <w:tcW w:w="1156" w:type="dxa"/>
                                </w:tcPr>
                                <w:p w14:paraId="1ABDA744" w14:textId="24E9EC26" w:rsidR="00903068" w:rsidRDefault="00515640" w:rsidP="00903068">
                                  <w:pPr>
                                    <w:spacing w:after="0"/>
                                    <w:jc w:val="center"/>
                                  </w:pPr>
                                  <w:r>
                                    <w:t>$664k</w:t>
                                  </w:r>
                                </w:p>
                              </w:tc>
                              <w:tc>
                                <w:tcPr>
                                  <w:tcW w:w="1156" w:type="dxa"/>
                                </w:tcPr>
                                <w:p w14:paraId="6C349F3D" w14:textId="01C95983" w:rsidR="00903068" w:rsidRDefault="00903068" w:rsidP="00903068">
                                  <w:pPr>
                                    <w:spacing w:after="0"/>
                                    <w:jc w:val="center"/>
                                  </w:pPr>
                                  <w:r>
                                    <w:t>$1.22m</w:t>
                                  </w:r>
                                </w:p>
                              </w:tc>
                              <w:tc>
                                <w:tcPr>
                                  <w:tcW w:w="1156" w:type="dxa"/>
                                </w:tcPr>
                                <w:p w14:paraId="6882C3A9" w14:textId="52664360" w:rsidR="00903068" w:rsidRDefault="00E915A2" w:rsidP="00903068">
                                  <w:pPr>
                                    <w:spacing w:after="0"/>
                                    <w:jc w:val="center"/>
                                  </w:pPr>
                                  <w:r>
                                    <w:t>$1.01m</w:t>
                                  </w:r>
                                </w:p>
                              </w:tc>
                            </w:tr>
                            <w:tr w:rsidR="00903068" w14:paraId="4EC85A5B" w14:textId="7B990C3F" w:rsidTr="00903068">
                              <w:tc>
                                <w:tcPr>
                                  <w:tcW w:w="1635" w:type="dxa"/>
                                  <w:vAlign w:val="center"/>
                                </w:tcPr>
                                <w:p w14:paraId="0659B88D" w14:textId="4367C91C" w:rsidR="00903068" w:rsidRDefault="00903068" w:rsidP="00903068">
                                  <w:pPr>
                                    <w:spacing w:after="0"/>
                                    <w:jc w:val="center"/>
                                  </w:pPr>
                                  <w:r>
                                    <w:t>36 – 40</w:t>
                                  </w:r>
                                </w:p>
                              </w:tc>
                              <w:tc>
                                <w:tcPr>
                                  <w:tcW w:w="1425" w:type="dxa"/>
                                  <w:vAlign w:val="center"/>
                                </w:tcPr>
                                <w:p w14:paraId="3B09B398" w14:textId="05D8C58C" w:rsidR="00903068" w:rsidRDefault="00903068" w:rsidP="00903068">
                                  <w:pPr>
                                    <w:spacing w:after="0"/>
                                    <w:jc w:val="center"/>
                                  </w:pPr>
                                  <w:r>
                                    <w:t>$1.64m</w:t>
                                  </w:r>
                                </w:p>
                              </w:tc>
                              <w:tc>
                                <w:tcPr>
                                  <w:tcW w:w="1383" w:type="dxa"/>
                                  <w:vAlign w:val="center"/>
                                </w:tcPr>
                                <w:p w14:paraId="7E3B94CC" w14:textId="7C86987F" w:rsidR="00903068" w:rsidRDefault="00903068" w:rsidP="00903068">
                                  <w:pPr>
                                    <w:spacing w:after="0"/>
                                    <w:jc w:val="center"/>
                                  </w:pPr>
                                  <w:r>
                                    <w:t>$1.47m</w:t>
                                  </w:r>
                                </w:p>
                              </w:tc>
                              <w:tc>
                                <w:tcPr>
                                  <w:tcW w:w="1156" w:type="dxa"/>
                                </w:tcPr>
                                <w:p w14:paraId="7FD14B08" w14:textId="13D0755D" w:rsidR="00903068" w:rsidRDefault="00515640" w:rsidP="00903068">
                                  <w:pPr>
                                    <w:spacing w:after="0"/>
                                    <w:jc w:val="center"/>
                                  </w:pPr>
                                  <w:r>
                                    <w:t>$1.33m</w:t>
                                  </w:r>
                                </w:p>
                              </w:tc>
                              <w:tc>
                                <w:tcPr>
                                  <w:tcW w:w="1156" w:type="dxa"/>
                                </w:tcPr>
                                <w:p w14:paraId="7649F40B" w14:textId="3DCE3C9D" w:rsidR="00903068" w:rsidRDefault="00515640" w:rsidP="00903068">
                                  <w:pPr>
                                    <w:spacing w:after="0"/>
                                    <w:jc w:val="center"/>
                                  </w:pPr>
                                  <w:r>
                                    <w:t>$947k</w:t>
                                  </w:r>
                                </w:p>
                              </w:tc>
                              <w:tc>
                                <w:tcPr>
                                  <w:tcW w:w="1156" w:type="dxa"/>
                                </w:tcPr>
                                <w:p w14:paraId="2B17CDC6" w14:textId="719CB3AF" w:rsidR="00903068" w:rsidRDefault="00E915A2" w:rsidP="00903068">
                                  <w:pPr>
                                    <w:spacing w:after="0"/>
                                    <w:jc w:val="center"/>
                                  </w:pPr>
                                  <w:r>
                                    <w:t>$1.73m</w:t>
                                  </w:r>
                                </w:p>
                              </w:tc>
                              <w:tc>
                                <w:tcPr>
                                  <w:tcW w:w="1156" w:type="dxa"/>
                                </w:tcPr>
                                <w:p w14:paraId="3977D5A2" w14:textId="3164999E" w:rsidR="00903068" w:rsidRDefault="00E915A2" w:rsidP="00903068">
                                  <w:pPr>
                                    <w:spacing w:after="0"/>
                                    <w:jc w:val="center"/>
                                  </w:pPr>
                                  <w:r>
                                    <w:t>$1.55m</w:t>
                                  </w:r>
                                </w:p>
                              </w:tc>
                            </w:tr>
                            <w:tr w:rsidR="00903068" w14:paraId="67D6B423" w14:textId="454B6E5C" w:rsidTr="00903068">
                              <w:tc>
                                <w:tcPr>
                                  <w:tcW w:w="1635" w:type="dxa"/>
                                  <w:vAlign w:val="center"/>
                                </w:tcPr>
                                <w:p w14:paraId="773F45D3" w14:textId="25BA35EE" w:rsidR="00903068" w:rsidRDefault="00903068" w:rsidP="00903068">
                                  <w:pPr>
                                    <w:spacing w:after="0"/>
                                    <w:jc w:val="center"/>
                                  </w:pPr>
                                  <w:r>
                                    <w:t>41 – 45</w:t>
                                  </w:r>
                                </w:p>
                              </w:tc>
                              <w:tc>
                                <w:tcPr>
                                  <w:tcW w:w="1425" w:type="dxa"/>
                                  <w:vAlign w:val="center"/>
                                </w:tcPr>
                                <w:p w14:paraId="516697A7" w14:textId="39374369" w:rsidR="00903068" w:rsidRDefault="00903068" w:rsidP="00903068">
                                  <w:pPr>
                                    <w:spacing w:after="0"/>
                                    <w:jc w:val="center"/>
                                  </w:pPr>
                                  <w:r>
                                    <w:t>$1.82m</w:t>
                                  </w:r>
                                </w:p>
                              </w:tc>
                              <w:tc>
                                <w:tcPr>
                                  <w:tcW w:w="1383" w:type="dxa"/>
                                  <w:vAlign w:val="center"/>
                                </w:tcPr>
                                <w:p w14:paraId="67D4C000" w14:textId="13D3848C" w:rsidR="00903068" w:rsidRDefault="00903068" w:rsidP="00903068">
                                  <w:pPr>
                                    <w:spacing w:after="0"/>
                                    <w:jc w:val="center"/>
                                  </w:pPr>
                                  <w:r>
                                    <w:t>$1.6m</w:t>
                                  </w:r>
                                </w:p>
                              </w:tc>
                              <w:tc>
                                <w:tcPr>
                                  <w:tcW w:w="1156" w:type="dxa"/>
                                </w:tcPr>
                                <w:p w14:paraId="5F870D9B" w14:textId="4E86DD80" w:rsidR="00903068" w:rsidRDefault="00515640" w:rsidP="00903068">
                                  <w:pPr>
                                    <w:spacing w:after="0"/>
                                    <w:jc w:val="center"/>
                                  </w:pPr>
                                  <w:r>
                                    <w:t>$1.71m</w:t>
                                  </w:r>
                                </w:p>
                              </w:tc>
                              <w:tc>
                                <w:tcPr>
                                  <w:tcW w:w="1156" w:type="dxa"/>
                                </w:tcPr>
                                <w:p w14:paraId="1D0688E7" w14:textId="5C3D1FEB" w:rsidR="00903068" w:rsidRDefault="00515640" w:rsidP="00903068">
                                  <w:pPr>
                                    <w:spacing w:after="0"/>
                                    <w:jc w:val="center"/>
                                  </w:pPr>
                                  <w:r>
                                    <w:t>$1.72m</w:t>
                                  </w:r>
                                </w:p>
                              </w:tc>
                              <w:tc>
                                <w:tcPr>
                                  <w:tcW w:w="1156" w:type="dxa"/>
                                </w:tcPr>
                                <w:p w14:paraId="20786A60" w14:textId="376FF48A" w:rsidR="00903068" w:rsidRDefault="00E915A2" w:rsidP="00903068">
                                  <w:pPr>
                                    <w:spacing w:after="0"/>
                                    <w:jc w:val="center"/>
                                  </w:pPr>
                                  <w:r>
                                    <w:t>$1.98m</w:t>
                                  </w:r>
                                </w:p>
                              </w:tc>
                              <w:tc>
                                <w:tcPr>
                                  <w:tcW w:w="1156" w:type="dxa"/>
                                </w:tcPr>
                                <w:p w14:paraId="79D59656" w14:textId="61346845" w:rsidR="00903068" w:rsidRDefault="00E915A2" w:rsidP="00903068">
                                  <w:pPr>
                                    <w:spacing w:after="0"/>
                                    <w:jc w:val="center"/>
                                  </w:pPr>
                                  <w:r>
                                    <w:t>$1.72m</w:t>
                                  </w:r>
                                </w:p>
                              </w:tc>
                            </w:tr>
                            <w:tr w:rsidR="00903068" w14:paraId="2354B2D2" w14:textId="11F5560F" w:rsidTr="00903068">
                              <w:tc>
                                <w:tcPr>
                                  <w:tcW w:w="1635" w:type="dxa"/>
                                  <w:vAlign w:val="center"/>
                                </w:tcPr>
                                <w:p w14:paraId="32C99163" w14:textId="593F225A" w:rsidR="00903068" w:rsidRDefault="00903068" w:rsidP="00903068">
                                  <w:pPr>
                                    <w:spacing w:after="0"/>
                                    <w:jc w:val="center"/>
                                  </w:pPr>
                                  <w:r>
                                    <w:t>46 – 50</w:t>
                                  </w:r>
                                </w:p>
                              </w:tc>
                              <w:tc>
                                <w:tcPr>
                                  <w:tcW w:w="1425" w:type="dxa"/>
                                  <w:vAlign w:val="center"/>
                                </w:tcPr>
                                <w:p w14:paraId="79DB414D" w14:textId="1CBBC159" w:rsidR="00903068" w:rsidRDefault="00903068" w:rsidP="00903068">
                                  <w:pPr>
                                    <w:spacing w:after="0"/>
                                    <w:jc w:val="center"/>
                                  </w:pPr>
                                  <w:r>
                                    <w:t>$2.58m</w:t>
                                  </w:r>
                                </w:p>
                              </w:tc>
                              <w:tc>
                                <w:tcPr>
                                  <w:tcW w:w="1383" w:type="dxa"/>
                                  <w:vAlign w:val="center"/>
                                </w:tcPr>
                                <w:p w14:paraId="6B652BF8" w14:textId="6C10B5DF" w:rsidR="00903068" w:rsidRDefault="00903068" w:rsidP="00903068">
                                  <w:pPr>
                                    <w:spacing w:after="0"/>
                                    <w:jc w:val="center"/>
                                  </w:pPr>
                                  <w:r>
                                    <w:t>$2.52m</w:t>
                                  </w:r>
                                </w:p>
                              </w:tc>
                              <w:tc>
                                <w:tcPr>
                                  <w:tcW w:w="1156" w:type="dxa"/>
                                </w:tcPr>
                                <w:p w14:paraId="3AF31A8A" w14:textId="1DEC4D03" w:rsidR="00903068" w:rsidRDefault="00515640" w:rsidP="00903068">
                                  <w:pPr>
                                    <w:spacing w:after="0"/>
                                    <w:jc w:val="center"/>
                                  </w:pPr>
                                  <w:r>
                                    <w:t>$1.56m</w:t>
                                  </w:r>
                                </w:p>
                              </w:tc>
                              <w:tc>
                                <w:tcPr>
                                  <w:tcW w:w="1156" w:type="dxa"/>
                                </w:tcPr>
                                <w:p w14:paraId="19142440" w14:textId="43F67B46" w:rsidR="00903068" w:rsidRDefault="00515640" w:rsidP="00903068">
                                  <w:pPr>
                                    <w:spacing w:after="0"/>
                                    <w:jc w:val="center"/>
                                  </w:pPr>
                                  <w:r>
                                    <w:t>$1.56m</w:t>
                                  </w:r>
                                </w:p>
                              </w:tc>
                              <w:tc>
                                <w:tcPr>
                                  <w:tcW w:w="1156" w:type="dxa"/>
                                </w:tcPr>
                                <w:p w14:paraId="76C2C6AE" w14:textId="2EE8EF77" w:rsidR="00903068" w:rsidRDefault="00E915A2" w:rsidP="00903068">
                                  <w:pPr>
                                    <w:spacing w:after="0"/>
                                    <w:jc w:val="center"/>
                                  </w:pPr>
                                  <w:r>
                                    <w:t>$2.84m</w:t>
                                  </w:r>
                                </w:p>
                              </w:tc>
                              <w:tc>
                                <w:tcPr>
                                  <w:tcW w:w="1156" w:type="dxa"/>
                                </w:tcPr>
                                <w:p w14:paraId="0BF337D2" w14:textId="02F74A2C" w:rsidR="00903068" w:rsidRDefault="00E915A2" w:rsidP="00903068">
                                  <w:pPr>
                                    <w:spacing w:after="0"/>
                                    <w:jc w:val="center"/>
                                  </w:pPr>
                                  <w:r>
                                    <w:t>$3m</w:t>
                                  </w:r>
                                </w:p>
                              </w:tc>
                            </w:tr>
                            <w:tr w:rsidR="00903068" w14:paraId="6B4F8F72" w14:textId="0CB139E0" w:rsidTr="00903068">
                              <w:tc>
                                <w:tcPr>
                                  <w:tcW w:w="1635" w:type="dxa"/>
                                  <w:vAlign w:val="center"/>
                                </w:tcPr>
                                <w:p w14:paraId="2F832E2B" w14:textId="131E1647" w:rsidR="00903068" w:rsidRDefault="00903068" w:rsidP="00903068">
                                  <w:pPr>
                                    <w:spacing w:after="0"/>
                                    <w:jc w:val="center"/>
                                  </w:pPr>
                                  <w:r>
                                    <w:t>51- 55</w:t>
                                  </w:r>
                                </w:p>
                              </w:tc>
                              <w:tc>
                                <w:tcPr>
                                  <w:tcW w:w="1425" w:type="dxa"/>
                                  <w:vAlign w:val="center"/>
                                </w:tcPr>
                                <w:p w14:paraId="568EE6C9" w14:textId="3A790EFF" w:rsidR="00903068" w:rsidRDefault="00903068" w:rsidP="00903068">
                                  <w:pPr>
                                    <w:spacing w:after="0"/>
                                    <w:jc w:val="center"/>
                                  </w:pPr>
                                  <w:r>
                                    <w:t>$2.52m</w:t>
                                  </w:r>
                                </w:p>
                              </w:tc>
                              <w:tc>
                                <w:tcPr>
                                  <w:tcW w:w="1383" w:type="dxa"/>
                                  <w:vAlign w:val="center"/>
                                </w:tcPr>
                                <w:p w14:paraId="43388B94" w14:textId="3E7F94FC" w:rsidR="00903068" w:rsidRDefault="00903068" w:rsidP="00903068">
                                  <w:pPr>
                                    <w:spacing w:after="0"/>
                                    <w:jc w:val="center"/>
                                  </w:pPr>
                                  <w:r>
                                    <w:t>$2.23m</w:t>
                                  </w:r>
                                </w:p>
                              </w:tc>
                              <w:tc>
                                <w:tcPr>
                                  <w:tcW w:w="1156" w:type="dxa"/>
                                </w:tcPr>
                                <w:p w14:paraId="15E6A063" w14:textId="6C2DC36A" w:rsidR="00903068" w:rsidRDefault="00515640" w:rsidP="00903068">
                                  <w:pPr>
                                    <w:spacing w:after="0"/>
                                    <w:jc w:val="center"/>
                                  </w:pPr>
                                  <w:r>
                                    <w:t>$2.46m</w:t>
                                  </w:r>
                                </w:p>
                              </w:tc>
                              <w:tc>
                                <w:tcPr>
                                  <w:tcW w:w="1156" w:type="dxa"/>
                                </w:tcPr>
                                <w:p w14:paraId="2D8AACC5" w14:textId="194AD91C" w:rsidR="00903068" w:rsidRDefault="00515640" w:rsidP="00903068">
                                  <w:pPr>
                                    <w:spacing w:after="0"/>
                                    <w:jc w:val="center"/>
                                  </w:pPr>
                                  <w:r>
                                    <w:t>$2.24m</w:t>
                                  </w:r>
                                </w:p>
                              </w:tc>
                              <w:tc>
                                <w:tcPr>
                                  <w:tcW w:w="1156" w:type="dxa"/>
                                </w:tcPr>
                                <w:p w14:paraId="08564730" w14:textId="67F354FE" w:rsidR="00903068" w:rsidRDefault="00E915A2" w:rsidP="00903068">
                                  <w:pPr>
                                    <w:spacing w:after="0"/>
                                    <w:jc w:val="center"/>
                                  </w:pPr>
                                  <w:r>
                                    <w:t>$2.63m</w:t>
                                  </w:r>
                                </w:p>
                              </w:tc>
                              <w:tc>
                                <w:tcPr>
                                  <w:tcW w:w="1156" w:type="dxa"/>
                                </w:tcPr>
                                <w:p w14:paraId="0605FDE7" w14:textId="5E412A55" w:rsidR="00903068" w:rsidRDefault="00E915A2" w:rsidP="00903068">
                                  <w:pPr>
                                    <w:spacing w:after="0"/>
                                    <w:jc w:val="center"/>
                                  </w:pPr>
                                  <w:r>
                                    <w:t>$2.55m</w:t>
                                  </w:r>
                                </w:p>
                              </w:tc>
                            </w:tr>
                            <w:tr w:rsidR="00903068" w14:paraId="492AB96C" w14:textId="2EEA2AE3" w:rsidTr="00903068">
                              <w:tc>
                                <w:tcPr>
                                  <w:tcW w:w="1635" w:type="dxa"/>
                                  <w:vAlign w:val="center"/>
                                </w:tcPr>
                                <w:p w14:paraId="59080F96" w14:textId="3549CEED" w:rsidR="00903068" w:rsidRDefault="00903068" w:rsidP="00903068">
                                  <w:pPr>
                                    <w:spacing w:after="0"/>
                                    <w:jc w:val="center"/>
                                  </w:pPr>
                                  <w:r>
                                    <w:t>56 – 60</w:t>
                                  </w:r>
                                </w:p>
                              </w:tc>
                              <w:tc>
                                <w:tcPr>
                                  <w:tcW w:w="1425" w:type="dxa"/>
                                  <w:vAlign w:val="center"/>
                                </w:tcPr>
                                <w:p w14:paraId="254AE022" w14:textId="65B3B5AF" w:rsidR="00903068" w:rsidRDefault="00903068" w:rsidP="00903068">
                                  <w:pPr>
                                    <w:spacing w:after="0"/>
                                    <w:jc w:val="center"/>
                                  </w:pPr>
                                  <w:r>
                                    <w:t>$3.2m</w:t>
                                  </w:r>
                                </w:p>
                              </w:tc>
                              <w:tc>
                                <w:tcPr>
                                  <w:tcW w:w="1383" w:type="dxa"/>
                                  <w:vAlign w:val="center"/>
                                </w:tcPr>
                                <w:p w14:paraId="44854EBE" w14:textId="71D5867C" w:rsidR="00903068" w:rsidRDefault="00903068" w:rsidP="00903068">
                                  <w:pPr>
                                    <w:spacing w:after="0"/>
                                    <w:jc w:val="center"/>
                                  </w:pPr>
                                  <w:r>
                                    <w:t>$3.12m</w:t>
                                  </w:r>
                                </w:p>
                              </w:tc>
                              <w:tc>
                                <w:tcPr>
                                  <w:tcW w:w="1156" w:type="dxa"/>
                                </w:tcPr>
                                <w:p w14:paraId="6220B4C7" w14:textId="3EEDCD45" w:rsidR="00903068" w:rsidRDefault="00515640" w:rsidP="00903068">
                                  <w:pPr>
                                    <w:spacing w:after="0"/>
                                    <w:jc w:val="center"/>
                                  </w:pPr>
                                  <w:r>
                                    <w:t>$1.6m</w:t>
                                  </w:r>
                                </w:p>
                              </w:tc>
                              <w:tc>
                                <w:tcPr>
                                  <w:tcW w:w="1156" w:type="dxa"/>
                                </w:tcPr>
                                <w:p w14:paraId="365EC5A8" w14:textId="474A001F" w:rsidR="00903068" w:rsidRDefault="00515640" w:rsidP="00903068">
                                  <w:pPr>
                                    <w:spacing w:after="0"/>
                                    <w:jc w:val="center"/>
                                  </w:pPr>
                                  <w:r>
                                    <w:t>$1.6m</w:t>
                                  </w:r>
                                </w:p>
                              </w:tc>
                              <w:tc>
                                <w:tcPr>
                                  <w:tcW w:w="1156" w:type="dxa"/>
                                </w:tcPr>
                                <w:p w14:paraId="1F52F430" w14:textId="30160ACF" w:rsidR="00903068" w:rsidRDefault="00E915A2" w:rsidP="00903068">
                                  <w:pPr>
                                    <w:spacing w:after="0"/>
                                    <w:jc w:val="center"/>
                                  </w:pPr>
                                  <w:r>
                                    <w:t>$3.28m</w:t>
                                  </w:r>
                                </w:p>
                              </w:tc>
                              <w:tc>
                                <w:tcPr>
                                  <w:tcW w:w="1156" w:type="dxa"/>
                                </w:tcPr>
                                <w:p w14:paraId="687C0122" w14:textId="6048B759" w:rsidR="00903068" w:rsidRDefault="00E915A2" w:rsidP="00903068">
                                  <w:pPr>
                                    <w:spacing w:after="0"/>
                                    <w:jc w:val="center"/>
                                  </w:pPr>
                                  <w:r>
                                    <w:t>$3.15m</w:t>
                                  </w:r>
                                </w:p>
                              </w:tc>
                            </w:tr>
                            <w:tr w:rsidR="00903068" w14:paraId="103B93AC" w14:textId="784457CE" w:rsidTr="00903068">
                              <w:tc>
                                <w:tcPr>
                                  <w:tcW w:w="1635" w:type="dxa"/>
                                  <w:vAlign w:val="center"/>
                                </w:tcPr>
                                <w:p w14:paraId="4BBE7877" w14:textId="61220829" w:rsidR="00903068" w:rsidRDefault="00903068" w:rsidP="00903068">
                                  <w:pPr>
                                    <w:spacing w:after="0"/>
                                    <w:jc w:val="center"/>
                                  </w:pPr>
                                  <w:r>
                                    <w:t>61 – 65</w:t>
                                  </w:r>
                                </w:p>
                              </w:tc>
                              <w:tc>
                                <w:tcPr>
                                  <w:tcW w:w="1425" w:type="dxa"/>
                                  <w:vAlign w:val="center"/>
                                </w:tcPr>
                                <w:p w14:paraId="65205501" w14:textId="572DBACE" w:rsidR="00903068" w:rsidRDefault="00903068" w:rsidP="00903068">
                                  <w:pPr>
                                    <w:spacing w:after="0"/>
                                    <w:jc w:val="center"/>
                                  </w:pPr>
                                  <w:r>
                                    <w:t>$3.72m</w:t>
                                  </w:r>
                                </w:p>
                              </w:tc>
                              <w:tc>
                                <w:tcPr>
                                  <w:tcW w:w="1383" w:type="dxa"/>
                                  <w:vAlign w:val="center"/>
                                </w:tcPr>
                                <w:p w14:paraId="2469F729" w14:textId="3CF67258" w:rsidR="00903068" w:rsidRDefault="00903068" w:rsidP="00903068">
                                  <w:pPr>
                                    <w:spacing w:after="0"/>
                                    <w:jc w:val="center"/>
                                  </w:pPr>
                                  <w:r>
                                    <w:t>$3.72m</w:t>
                                  </w:r>
                                </w:p>
                              </w:tc>
                              <w:tc>
                                <w:tcPr>
                                  <w:tcW w:w="1156" w:type="dxa"/>
                                </w:tcPr>
                                <w:p w14:paraId="50EFDD5E" w14:textId="2A9C1DC6" w:rsidR="00903068" w:rsidRDefault="00515640" w:rsidP="00903068">
                                  <w:pPr>
                                    <w:spacing w:after="0"/>
                                    <w:jc w:val="center"/>
                                  </w:pPr>
                                  <w:r>
                                    <w:t>-</w:t>
                                  </w:r>
                                </w:p>
                              </w:tc>
                              <w:tc>
                                <w:tcPr>
                                  <w:tcW w:w="1156" w:type="dxa"/>
                                </w:tcPr>
                                <w:p w14:paraId="40DE6A9F" w14:textId="422EFAEA" w:rsidR="00903068" w:rsidRDefault="00515640" w:rsidP="00903068">
                                  <w:pPr>
                                    <w:spacing w:after="0"/>
                                    <w:jc w:val="center"/>
                                  </w:pPr>
                                  <w:r>
                                    <w:t>-</w:t>
                                  </w:r>
                                </w:p>
                              </w:tc>
                              <w:tc>
                                <w:tcPr>
                                  <w:tcW w:w="1156" w:type="dxa"/>
                                </w:tcPr>
                                <w:p w14:paraId="487E7F8F" w14:textId="7480F8B8" w:rsidR="00903068" w:rsidRDefault="00E915A2" w:rsidP="00903068">
                                  <w:pPr>
                                    <w:spacing w:after="0"/>
                                    <w:jc w:val="center"/>
                                  </w:pPr>
                                  <w:r>
                                    <w:t>$3.72m</w:t>
                                  </w:r>
                                </w:p>
                              </w:tc>
                              <w:tc>
                                <w:tcPr>
                                  <w:tcW w:w="1156" w:type="dxa"/>
                                </w:tcPr>
                                <w:p w14:paraId="70E96D99" w14:textId="575939FD" w:rsidR="00903068" w:rsidRDefault="00E915A2" w:rsidP="00903068">
                                  <w:pPr>
                                    <w:spacing w:after="0"/>
                                    <w:jc w:val="center"/>
                                  </w:pPr>
                                  <w:r>
                                    <w:t>$3.72m</w:t>
                                  </w:r>
                                </w:p>
                              </w:tc>
                            </w:tr>
                          </w:tbl>
                          <w:p w14:paraId="16F22054" w14:textId="2BCDD342" w:rsidR="005F48E8" w:rsidRDefault="00CA075E" w:rsidP="00CA075E">
                            <w:pPr>
                              <w:spacing w:before="240"/>
                            </w:pPr>
                            <w:r>
                              <w:t>Single respondents averaged $702k in assets (median $501k), unwedded couples averaged $737k (median $450k), while married couples averaged $1.49 million (median $1.19 million).</w:t>
                            </w:r>
                          </w:p>
                          <w:p w14:paraId="122E5E00" w14:textId="7E85385E" w:rsidR="005F48E8" w:rsidRDefault="005F48E8" w:rsidP="00CA075E">
                            <w:pPr>
                              <w:spacing w:before="240"/>
                            </w:pPr>
                            <w:r>
                              <w:t>Respondents with children had an average of $1.72 million in assets (median $1.49 million) while child-free respondents averaged $1.11 million (median $823k).</w:t>
                            </w:r>
                            <w:r w:rsidR="00965172">
                              <w:t xml:space="preserve"> There was a minimal difference between total assets of married couples with children and those that are child-free (mean $1.73 million vs. $1.53 million, median $1.52 million vs. $1.41 million).</w:t>
                            </w:r>
                          </w:p>
                          <w:p w14:paraId="11781CCB" w14:textId="4F077AA9" w:rsidR="00CA075E" w:rsidRDefault="007456E3" w:rsidP="00CA075E">
                            <w:r>
                              <w:t>The primary residence of home-owning respondents was worth an average of $576k (median $490k). 12.2% of homeowners lived in a house worth $1 million or more while 60.4% lived in homes worth $250k or less.</w:t>
                            </w:r>
                          </w:p>
                          <w:p w14:paraId="6CF98ED1" w14:textId="6D32AC85" w:rsidR="007456E3" w:rsidRDefault="006A2D58" w:rsidP="00CA075E">
                            <w:r>
                              <w:t>Of respondents who had any investments, the average total balance (retirement + brokerage + dedicated savings + speculative investments) was $664k (median $409k). Average values for accounts with active balances were $377k (median $258k) for retirement accounts, $304k (median $120k) for brokerage accounts, $32k (median $15k) for dedicated savings accounts (e.g. HSA, 529), and $43.4k (median $5k) for speculative investments.</w:t>
                            </w:r>
                          </w:p>
                          <w:p w14:paraId="79453955" w14:textId="1A6E9C6F" w:rsidR="00940270" w:rsidRDefault="00BE4F82" w:rsidP="00CA075E">
                            <w:r>
                              <w:rPr>
                                <w:u w:val="single"/>
                              </w:rPr>
                              <w:t>Income</w:t>
                            </w:r>
                            <w:r>
                              <w:t xml:space="preserve"> – The average total income of respondents was $213.6k (median $180k). 70.3% of respondents had all their total income come from wages</w:t>
                            </w:r>
                            <w:r w:rsidR="00940270">
                              <w:t xml:space="preserve"> while 1.7% received all their income from self-employment. </w:t>
                            </w:r>
                          </w:p>
                          <w:p w14:paraId="4C116C3E" w14:textId="230D6DFE" w:rsidR="00BE4F82" w:rsidRPr="00BE4F82" w:rsidRDefault="00940270" w:rsidP="00CA075E">
                            <w:r>
                              <w:t>Married couples had approximately double the average income of single respondents (mean $263k vs. $138k, median $233k vs. $119k). However, there was little difference between the income of married couples with children and those who were child-free (mean $269k vs. $271k, median $235k vs. $234k).</w:t>
                            </w:r>
                          </w:p>
                          <w:p w14:paraId="1C7187A2" w14:textId="4BA501EF" w:rsidR="00D76274" w:rsidRPr="00254A20" w:rsidRDefault="008F5431" w:rsidP="00CA075E">
                            <w:r>
                              <w:t>73% of respondents had only a single source of income, 22.7% had 2 sources, 4.1% had 3 sources, and 0.3% had 4 sources. In addition to their normal wages, 10.2% had additional self-employment income, 8.3% had additional rental property or business income, and 13.4% had additional other income.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455C5CAF" id="_x0000_t202" coordsize="21600,21600" o:spt="202" path="m,l,21600r21600,l21600,xe">
                <v:stroke joinstyle="miter"/>
                <v:path gradientshapeok="t" o:connecttype="rect"/>
              </v:shapetype>
              <v:shape id="Text Box 7" o:spid="_x0000_s1034" type="#_x0000_t202" style="width:468pt;height:64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" filled="f" stroked="f">
                <v:textbox>
                  <w:txbxContent>
                    <w:p w14:paraId="212E119A" w14:textId="4DAB73BC" w:rsidR="005C2645" w:rsidRDefault="00F137AC" w:rsidP="005C2645">
                      <w:r>
                        <w:t xml:space="preserve">Respondents who were not yet financially independent averaged $979k in total assets (median $750k) compared to the average of $2.48 million (median $2.23 million) for FI respondents. </w:t>
                      </w:r>
                      <w:r w:rsidR="00C31186">
                        <w:t>Both FI and non-FI respondents had a similar percentage of their total assets in retirement accounts (mean 36% to 36.9%, median 32.2% to 34.2%), but differed on primary residence (mean 17.9% to 32.1%, median 18.2% to 33.3%) and brokerage accounts (mean 34.2% to 20.6%, median 34.4% to 13.5%).</w:t>
                      </w:r>
                    </w:p>
                    <w:p w14:paraId="69A68CCB" w14:textId="533AE889" w:rsidR="00660210" w:rsidRDefault="00660210" w:rsidP="005C2645">
                      <w:r>
                        <w:t>By age range</w:t>
                      </w:r>
                      <w:r w:rsidR="00E048F9">
                        <w:t xml:space="preserve"> and relationship status</w:t>
                      </w:r>
                      <w:r>
                        <w:t>, the mean and median total asset values</w:t>
                      </w:r>
                      <w:r w:rsidR="00CA075E">
                        <w:t xml:space="preserve"> are listed below</w:t>
                      </w:r>
                      <w:r>
                        <w:t>:</w:t>
                      </w:r>
                    </w:p>
                    <w:tbl>
                      <w:tblPr>
                        <w:tblStyle w:val="TableGrid"/>
                        <w:tblW w:w="0" w:type="auto"/>
                        <w:tblInd w:w="-5" w:type="dxa"/>
                        <w:tblLook w:val="04A0" w:firstRow="1" w:lastRow="0" w:firstColumn="1" w:lastColumn="0" w:noHBand="0" w:noVBand="1"/>
                      </w:tblPr>
                      <w:tblGrid>
                        <w:gridCol w:w="1635"/>
                        <w:gridCol w:w="1425"/>
                        <w:gridCol w:w="1383"/>
                        <w:gridCol w:w="1156"/>
                        <w:gridCol w:w="1156"/>
                        <w:gridCol w:w="1156"/>
                        <w:gridCol w:w="1156"/>
                      </w:tblGrid>
                      <w:tr w:rsidR="00903068" w14:paraId="7BCA5014" w14:textId="77777777" w:rsidTr="00312D56">
                        <w:tc>
                          <w:tcPr>
                            <w:tcW w:w="1635" w:type="dxa"/>
                            <w:vAlign w:val="center"/>
                          </w:tcPr>
                          <w:p w14:paraId="0D3D3F3A" w14:textId="77777777" w:rsidR="00903068" w:rsidRPr="003D65B6" w:rsidRDefault="00903068" w:rsidP="00660210">
                            <w:pPr>
                              <w:spacing w:after="0"/>
                              <w:jc w:val="center"/>
                              <w:rPr>
                                <w:b/>
                                <w:bCs/>
                              </w:rPr>
                            </w:pPr>
                          </w:p>
                        </w:tc>
                        <w:tc>
                          <w:tcPr>
                            <w:tcW w:w="2808" w:type="dxa"/>
                            <w:gridSpan w:val="2"/>
                            <w:vAlign w:val="center"/>
                          </w:tcPr>
                          <w:p w14:paraId="3B672265" w14:textId="510D5BCF" w:rsidR="00903068" w:rsidRPr="00903068" w:rsidRDefault="00903068" w:rsidP="00660210">
                            <w:pPr>
                              <w:spacing w:after="0"/>
                              <w:jc w:val="center"/>
                              <w:rPr>
                                <w:b/>
                                <w:bCs/>
                              </w:rPr>
                            </w:pPr>
                            <w:r>
                              <w:rPr>
                                <w:b/>
                                <w:bCs/>
                              </w:rPr>
                              <w:t>All Respondents</w:t>
                            </w:r>
                          </w:p>
                        </w:tc>
                        <w:tc>
                          <w:tcPr>
                            <w:tcW w:w="2312" w:type="dxa"/>
                            <w:gridSpan w:val="2"/>
                          </w:tcPr>
                          <w:p w14:paraId="41D8C74E" w14:textId="3924FD69" w:rsidR="00903068" w:rsidRPr="003D65B6" w:rsidRDefault="00903068" w:rsidP="00660210">
                            <w:pPr>
                              <w:spacing w:after="0"/>
                              <w:jc w:val="center"/>
                              <w:rPr>
                                <w:b/>
                                <w:bCs/>
                              </w:rPr>
                            </w:pPr>
                            <w:r>
                              <w:rPr>
                                <w:b/>
                                <w:bCs/>
                              </w:rPr>
                              <w:t>Single</w:t>
                            </w:r>
                          </w:p>
                        </w:tc>
                        <w:tc>
                          <w:tcPr>
                            <w:tcW w:w="2312" w:type="dxa"/>
                            <w:gridSpan w:val="2"/>
                          </w:tcPr>
                          <w:p w14:paraId="4F39E9C7" w14:textId="5759231D" w:rsidR="00903068" w:rsidRPr="003D65B6" w:rsidRDefault="00903068" w:rsidP="00660210">
                            <w:pPr>
                              <w:spacing w:after="0"/>
                              <w:jc w:val="center"/>
                              <w:rPr>
                                <w:b/>
                                <w:bCs/>
                              </w:rPr>
                            </w:pPr>
                            <w:r>
                              <w:rPr>
                                <w:b/>
                                <w:bCs/>
                              </w:rPr>
                              <w:t>Married</w:t>
                            </w:r>
                          </w:p>
                        </w:tc>
                      </w:tr>
                      <w:tr w:rsidR="00903068" w14:paraId="1A1F7095" w14:textId="64671461" w:rsidTr="00F00C45">
                        <w:tc>
                          <w:tcPr>
                            <w:tcW w:w="1635" w:type="dxa"/>
                            <w:vAlign w:val="center"/>
                          </w:tcPr>
                          <w:p w14:paraId="69B94848" w14:textId="79DD668B" w:rsidR="00903068" w:rsidRPr="003D65B6" w:rsidRDefault="00903068" w:rsidP="00903068">
                            <w:pPr>
                              <w:spacing w:after="0"/>
                              <w:jc w:val="center"/>
                              <w:rPr>
                                <w:b/>
                                <w:bCs/>
                              </w:rPr>
                            </w:pPr>
                            <w:r w:rsidRPr="003D65B6">
                              <w:rPr>
                                <w:b/>
                                <w:bCs/>
                              </w:rPr>
                              <w:t>Age Range</w:t>
                            </w:r>
                          </w:p>
                        </w:tc>
                        <w:tc>
                          <w:tcPr>
                            <w:tcW w:w="1425" w:type="dxa"/>
                            <w:vAlign w:val="center"/>
                          </w:tcPr>
                          <w:p w14:paraId="0416D750" w14:textId="7EE616BE" w:rsidR="00903068" w:rsidRPr="003D65B6" w:rsidRDefault="00903068" w:rsidP="00903068">
                            <w:pPr>
                              <w:spacing w:after="0"/>
                              <w:jc w:val="center"/>
                              <w:rPr>
                                <w:b/>
                                <w:bCs/>
                              </w:rPr>
                            </w:pPr>
                            <w:r w:rsidRPr="003D65B6">
                              <w:rPr>
                                <w:b/>
                                <w:bCs/>
                              </w:rPr>
                              <w:t>Mean</w:t>
                            </w:r>
                          </w:p>
                        </w:tc>
                        <w:tc>
                          <w:tcPr>
                            <w:tcW w:w="1383" w:type="dxa"/>
                            <w:vAlign w:val="center"/>
                          </w:tcPr>
                          <w:p w14:paraId="7B4ED3C7" w14:textId="01ED1610" w:rsidR="00903068" w:rsidRPr="003D65B6" w:rsidRDefault="00903068" w:rsidP="00903068">
                            <w:pPr>
                              <w:spacing w:after="0"/>
                              <w:jc w:val="center"/>
                              <w:rPr>
                                <w:b/>
                                <w:bCs/>
                              </w:rPr>
                            </w:pPr>
                            <w:r w:rsidRPr="003D65B6">
                              <w:rPr>
                                <w:b/>
                                <w:bCs/>
                              </w:rPr>
                              <w:t>Median</w:t>
                            </w:r>
                          </w:p>
                        </w:tc>
                        <w:tc>
                          <w:tcPr>
                            <w:tcW w:w="1156" w:type="dxa"/>
                            <w:vAlign w:val="center"/>
                          </w:tcPr>
                          <w:p w14:paraId="7FBCC3C0" w14:textId="422C8E5F" w:rsidR="00903068" w:rsidRPr="003D65B6" w:rsidRDefault="00903068" w:rsidP="00903068">
                            <w:pPr>
                              <w:spacing w:after="0"/>
                              <w:jc w:val="center"/>
                              <w:rPr>
                                <w:b/>
                                <w:bCs/>
                              </w:rPr>
                            </w:pPr>
                            <w:r w:rsidRPr="003D65B6">
                              <w:rPr>
                                <w:b/>
                                <w:bCs/>
                              </w:rPr>
                              <w:t>Mean</w:t>
                            </w:r>
                          </w:p>
                        </w:tc>
                        <w:tc>
                          <w:tcPr>
                            <w:tcW w:w="1156" w:type="dxa"/>
                            <w:vAlign w:val="center"/>
                          </w:tcPr>
                          <w:p w14:paraId="28B7CB22" w14:textId="425EA515" w:rsidR="00903068" w:rsidRPr="003D65B6" w:rsidRDefault="00903068" w:rsidP="00903068">
                            <w:pPr>
                              <w:spacing w:after="0"/>
                              <w:jc w:val="center"/>
                              <w:rPr>
                                <w:b/>
                                <w:bCs/>
                              </w:rPr>
                            </w:pPr>
                            <w:r w:rsidRPr="003D65B6">
                              <w:rPr>
                                <w:b/>
                                <w:bCs/>
                              </w:rPr>
                              <w:t>Median</w:t>
                            </w:r>
                          </w:p>
                        </w:tc>
                        <w:tc>
                          <w:tcPr>
                            <w:tcW w:w="1156" w:type="dxa"/>
                            <w:vAlign w:val="center"/>
                          </w:tcPr>
                          <w:p w14:paraId="0114EFEB" w14:textId="66004266" w:rsidR="00903068" w:rsidRPr="003D65B6" w:rsidRDefault="00903068" w:rsidP="00903068">
                            <w:pPr>
                              <w:spacing w:after="0"/>
                              <w:jc w:val="center"/>
                              <w:rPr>
                                <w:b/>
                                <w:bCs/>
                              </w:rPr>
                            </w:pPr>
                            <w:r w:rsidRPr="003D65B6">
                              <w:rPr>
                                <w:b/>
                                <w:bCs/>
                              </w:rPr>
                              <w:t>Mean</w:t>
                            </w:r>
                          </w:p>
                        </w:tc>
                        <w:tc>
                          <w:tcPr>
                            <w:tcW w:w="1156" w:type="dxa"/>
                            <w:vAlign w:val="center"/>
                          </w:tcPr>
                          <w:p w14:paraId="6185B5FC" w14:textId="33002E0E" w:rsidR="00903068" w:rsidRPr="003D65B6" w:rsidRDefault="00903068" w:rsidP="00903068">
                            <w:pPr>
                              <w:spacing w:after="0"/>
                              <w:jc w:val="center"/>
                              <w:rPr>
                                <w:b/>
                                <w:bCs/>
                              </w:rPr>
                            </w:pPr>
                            <w:r w:rsidRPr="003D65B6">
                              <w:rPr>
                                <w:b/>
                                <w:bCs/>
                              </w:rPr>
                              <w:t>Median</w:t>
                            </w:r>
                          </w:p>
                        </w:tc>
                      </w:tr>
                      <w:tr w:rsidR="00903068" w14:paraId="60847B8B" w14:textId="61A38233" w:rsidTr="00903068">
                        <w:tc>
                          <w:tcPr>
                            <w:tcW w:w="1635" w:type="dxa"/>
                            <w:vAlign w:val="center"/>
                          </w:tcPr>
                          <w:p w14:paraId="432EBE33" w14:textId="51E2493D" w:rsidR="00903068" w:rsidRDefault="00903068" w:rsidP="00903068">
                            <w:pPr>
                              <w:spacing w:after="0"/>
                              <w:jc w:val="center"/>
                            </w:pPr>
                            <w:r>
                              <w:t>&lt;20</w:t>
                            </w:r>
                          </w:p>
                        </w:tc>
                        <w:tc>
                          <w:tcPr>
                            <w:tcW w:w="1425" w:type="dxa"/>
                            <w:vAlign w:val="center"/>
                          </w:tcPr>
                          <w:p w14:paraId="73437B99" w14:textId="6BA908DE" w:rsidR="00903068" w:rsidRDefault="00903068" w:rsidP="00903068">
                            <w:pPr>
                              <w:spacing w:after="0"/>
                              <w:jc w:val="center"/>
                            </w:pPr>
                            <w:r>
                              <w:t>$261k</w:t>
                            </w:r>
                          </w:p>
                        </w:tc>
                        <w:tc>
                          <w:tcPr>
                            <w:tcW w:w="1383" w:type="dxa"/>
                            <w:vAlign w:val="center"/>
                          </w:tcPr>
                          <w:p w14:paraId="7EE98AF3" w14:textId="326C04B4" w:rsidR="00903068" w:rsidRDefault="00903068" w:rsidP="00903068">
                            <w:pPr>
                              <w:spacing w:after="0"/>
                              <w:jc w:val="center"/>
                            </w:pPr>
                            <w:r>
                              <w:t>$14.8k</w:t>
                            </w:r>
                          </w:p>
                        </w:tc>
                        <w:tc>
                          <w:tcPr>
                            <w:tcW w:w="1156" w:type="dxa"/>
                          </w:tcPr>
                          <w:p w14:paraId="513DE902" w14:textId="4ED00B2D" w:rsidR="00903068" w:rsidRDefault="00515640" w:rsidP="00903068">
                            <w:pPr>
                              <w:spacing w:after="0"/>
                              <w:jc w:val="center"/>
                            </w:pPr>
                            <w:r>
                              <w:t>$343k</w:t>
                            </w:r>
                          </w:p>
                        </w:tc>
                        <w:tc>
                          <w:tcPr>
                            <w:tcW w:w="1156" w:type="dxa"/>
                          </w:tcPr>
                          <w:p w14:paraId="3512003F" w14:textId="67DA2916" w:rsidR="00903068" w:rsidRDefault="00515640" w:rsidP="00903068">
                            <w:pPr>
                              <w:spacing w:after="0"/>
                              <w:jc w:val="center"/>
                            </w:pPr>
                            <w:r>
                              <w:t>$15k</w:t>
                            </w:r>
                          </w:p>
                        </w:tc>
                        <w:tc>
                          <w:tcPr>
                            <w:tcW w:w="1156" w:type="dxa"/>
                          </w:tcPr>
                          <w:p w14:paraId="3684A765" w14:textId="28F39140" w:rsidR="00903068" w:rsidRDefault="00903068" w:rsidP="00903068">
                            <w:pPr>
                              <w:spacing w:after="0"/>
                              <w:jc w:val="center"/>
                            </w:pPr>
                            <w:r>
                              <w:t>-</w:t>
                            </w:r>
                          </w:p>
                        </w:tc>
                        <w:tc>
                          <w:tcPr>
                            <w:tcW w:w="1156" w:type="dxa"/>
                          </w:tcPr>
                          <w:p w14:paraId="58C6CFD1" w14:textId="231806A3" w:rsidR="00903068" w:rsidRDefault="00903068" w:rsidP="00903068">
                            <w:pPr>
                              <w:spacing w:after="0"/>
                              <w:jc w:val="center"/>
                            </w:pPr>
                            <w:r>
                              <w:t>-</w:t>
                            </w:r>
                          </w:p>
                        </w:tc>
                      </w:tr>
                      <w:tr w:rsidR="00903068" w14:paraId="3F3EAAED" w14:textId="5E1F7757" w:rsidTr="00903068">
                        <w:tc>
                          <w:tcPr>
                            <w:tcW w:w="1635" w:type="dxa"/>
                            <w:vAlign w:val="center"/>
                          </w:tcPr>
                          <w:p w14:paraId="558479A8" w14:textId="07909328" w:rsidR="00903068" w:rsidRDefault="00903068" w:rsidP="00903068">
                            <w:pPr>
                              <w:spacing w:after="0"/>
                              <w:jc w:val="center"/>
                            </w:pPr>
                            <w:r>
                              <w:t>21 – 25</w:t>
                            </w:r>
                          </w:p>
                        </w:tc>
                        <w:tc>
                          <w:tcPr>
                            <w:tcW w:w="1425" w:type="dxa"/>
                            <w:vAlign w:val="center"/>
                          </w:tcPr>
                          <w:p w14:paraId="563C0D07" w14:textId="5550C02A" w:rsidR="00903068" w:rsidRDefault="00903068" w:rsidP="00903068">
                            <w:pPr>
                              <w:spacing w:after="0"/>
                              <w:jc w:val="center"/>
                            </w:pPr>
                            <w:r>
                              <w:t>$366k</w:t>
                            </w:r>
                          </w:p>
                        </w:tc>
                        <w:tc>
                          <w:tcPr>
                            <w:tcW w:w="1383" w:type="dxa"/>
                            <w:vAlign w:val="center"/>
                          </w:tcPr>
                          <w:p w14:paraId="58CCAE11" w14:textId="7FED9835" w:rsidR="00903068" w:rsidRDefault="00903068" w:rsidP="00903068">
                            <w:pPr>
                              <w:spacing w:after="0"/>
                              <w:jc w:val="center"/>
                            </w:pPr>
                            <w:r>
                              <w:t>$176k</w:t>
                            </w:r>
                          </w:p>
                        </w:tc>
                        <w:tc>
                          <w:tcPr>
                            <w:tcW w:w="1156" w:type="dxa"/>
                          </w:tcPr>
                          <w:p w14:paraId="3B89C4AE" w14:textId="7C8E22DF" w:rsidR="00903068" w:rsidRDefault="00515640" w:rsidP="00903068">
                            <w:pPr>
                              <w:spacing w:after="0"/>
                              <w:jc w:val="center"/>
                            </w:pPr>
                            <w:r>
                              <w:t>$204k</w:t>
                            </w:r>
                          </w:p>
                        </w:tc>
                        <w:tc>
                          <w:tcPr>
                            <w:tcW w:w="1156" w:type="dxa"/>
                          </w:tcPr>
                          <w:p w14:paraId="3490C811" w14:textId="6D8EC1F5" w:rsidR="00903068" w:rsidRDefault="00515640" w:rsidP="00903068">
                            <w:pPr>
                              <w:spacing w:after="0"/>
                              <w:jc w:val="center"/>
                            </w:pPr>
                            <w:r>
                              <w:t>$148k</w:t>
                            </w:r>
                          </w:p>
                        </w:tc>
                        <w:tc>
                          <w:tcPr>
                            <w:tcW w:w="1156" w:type="dxa"/>
                          </w:tcPr>
                          <w:p w14:paraId="713B9894" w14:textId="5662E695" w:rsidR="00903068" w:rsidRDefault="00903068" w:rsidP="00903068">
                            <w:pPr>
                              <w:spacing w:after="0"/>
                              <w:jc w:val="center"/>
                            </w:pPr>
                            <w:r>
                              <w:t>$508k</w:t>
                            </w:r>
                          </w:p>
                        </w:tc>
                        <w:tc>
                          <w:tcPr>
                            <w:tcW w:w="1156" w:type="dxa"/>
                          </w:tcPr>
                          <w:p w14:paraId="78322C74" w14:textId="5A832B35" w:rsidR="00903068" w:rsidRDefault="00E915A2" w:rsidP="00903068">
                            <w:pPr>
                              <w:spacing w:after="0"/>
                              <w:jc w:val="center"/>
                            </w:pPr>
                            <w:r>
                              <w:t>$550k</w:t>
                            </w:r>
                          </w:p>
                        </w:tc>
                      </w:tr>
                      <w:tr w:rsidR="00903068" w14:paraId="7CBEB477" w14:textId="37E054E7" w:rsidTr="00903068">
                        <w:tc>
                          <w:tcPr>
                            <w:tcW w:w="1635" w:type="dxa"/>
                            <w:vAlign w:val="center"/>
                          </w:tcPr>
                          <w:p w14:paraId="62301D63" w14:textId="69D8AA49" w:rsidR="00903068" w:rsidRDefault="00903068" w:rsidP="00903068">
                            <w:pPr>
                              <w:spacing w:after="0"/>
                              <w:jc w:val="center"/>
                            </w:pPr>
                            <w:r>
                              <w:t>26 – 30</w:t>
                            </w:r>
                          </w:p>
                        </w:tc>
                        <w:tc>
                          <w:tcPr>
                            <w:tcW w:w="1425" w:type="dxa"/>
                            <w:vAlign w:val="center"/>
                          </w:tcPr>
                          <w:p w14:paraId="6AE45041" w14:textId="17AED773" w:rsidR="00903068" w:rsidRDefault="00903068" w:rsidP="00903068">
                            <w:pPr>
                              <w:spacing w:after="0"/>
                              <w:jc w:val="center"/>
                            </w:pPr>
                            <w:r>
                              <w:t>$574k</w:t>
                            </w:r>
                          </w:p>
                        </w:tc>
                        <w:tc>
                          <w:tcPr>
                            <w:tcW w:w="1383" w:type="dxa"/>
                            <w:vAlign w:val="center"/>
                          </w:tcPr>
                          <w:p w14:paraId="53E7C007" w14:textId="4219129B" w:rsidR="00903068" w:rsidRDefault="00903068" w:rsidP="00903068">
                            <w:pPr>
                              <w:spacing w:after="0"/>
                              <w:jc w:val="center"/>
                            </w:pPr>
                            <w:r>
                              <w:t>$420k</w:t>
                            </w:r>
                          </w:p>
                        </w:tc>
                        <w:tc>
                          <w:tcPr>
                            <w:tcW w:w="1156" w:type="dxa"/>
                          </w:tcPr>
                          <w:p w14:paraId="6F7F2A0F" w14:textId="0C31BC93" w:rsidR="00903068" w:rsidRDefault="00515640" w:rsidP="00903068">
                            <w:pPr>
                              <w:spacing w:after="0"/>
                              <w:jc w:val="center"/>
                            </w:pPr>
                            <w:r>
                              <w:t>$384k</w:t>
                            </w:r>
                          </w:p>
                        </w:tc>
                        <w:tc>
                          <w:tcPr>
                            <w:tcW w:w="1156" w:type="dxa"/>
                          </w:tcPr>
                          <w:p w14:paraId="15FF9097" w14:textId="10783B17" w:rsidR="00903068" w:rsidRDefault="00515640" w:rsidP="00903068">
                            <w:pPr>
                              <w:spacing w:after="0"/>
                              <w:jc w:val="center"/>
                            </w:pPr>
                            <w:r>
                              <w:t>$260k</w:t>
                            </w:r>
                          </w:p>
                        </w:tc>
                        <w:tc>
                          <w:tcPr>
                            <w:tcW w:w="1156" w:type="dxa"/>
                          </w:tcPr>
                          <w:p w14:paraId="7CAA03DB" w14:textId="7F689B95" w:rsidR="00903068" w:rsidRDefault="00903068" w:rsidP="00903068">
                            <w:pPr>
                              <w:spacing w:after="0"/>
                              <w:jc w:val="center"/>
                            </w:pPr>
                            <w:r>
                              <w:t>$890k</w:t>
                            </w:r>
                          </w:p>
                        </w:tc>
                        <w:tc>
                          <w:tcPr>
                            <w:tcW w:w="1156" w:type="dxa"/>
                          </w:tcPr>
                          <w:p w14:paraId="3425F803" w14:textId="4764BD20" w:rsidR="00903068" w:rsidRDefault="00E915A2" w:rsidP="00903068">
                            <w:pPr>
                              <w:spacing w:after="0"/>
                              <w:jc w:val="center"/>
                            </w:pPr>
                            <w:r>
                              <w:t>$726k</w:t>
                            </w:r>
                          </w:p>
                        </w:tc>
                      </w:tr>
                      <w:tr w:rsidR="00903068" w14:paraId="14D68FDC" w14:textId="2FA8599E" w:rsidTr="00903068">
                        <w:tc>
                          <w:tcPr>
                            <w:tcW w:w="1635" w:type="dxa"/>
                            <w:vAlign w:val="center"/>
                          </w:tcPr>
                          <w:p w14:paraId="3B1E36F6" w14:textId="05D6DD8D" w:rsidR="00903068" w:rsidRDefault="00903068" w:rsidP="00903068">
                            <w:pPr>
                              <w:spacing w:after="0"/>
                              <w:jc w:val="center"/>
                            </w:pPr>
                            <w:r>
                              <w:t>31 – 35</w:t>
                            </w:r>
                          </w:p>
                        </w:tc>
                        <w:tc>
                          <w:tcPr>
                            <w:tcW w:w="1425" w:type="dxa"/>
                            <w:vAlign w:val="center"/>
                          </w:tcPr>
                          <w:p w14:paraId="112F4D6B" w14:textId="57E9C3E0" w:rsidR="00903068" w:rsidRDefault="00903068" w:rsidP="00903068">
                            <w:pPr>
                              <w:spacing w:after="0"/>
                              <w:jc w:val="center"/>
                            </w:pPr>
                            <w:r>
                              <w:t>$1.06m</w:t>
                            </w:r>
                          </w:p>
                        </w:tc>
                        <w:tc>
                          <w:tcPr>
                            <w:tcW w:w="1383" w:type="dxa"/>
                            <w:vAlign w:val="center"/>
                          </w:tcPr>
                          <w:p w14:paraId="5EB9B160" w14:textId="6B7FDAB2" w:rsidR="00903068" w:rsidRDefault="00903068" w:rsidP="00903068">
                            <w:pPr>
                              <w:spacing w:after="0"/>
                              <w:jc w:val="center"/>
                            </w:pPr>
                            <w:r>
                              <w:t>$857k</w:t>
                            </w:r>
                          </w:p>
                        </w:tc>
                        <w:tc>
                          <w:tcPr>
                            <w:tcW w:w="1156" w:type="dxa"/>
                          </w:tcPr>
                          <w:p w14:paraId="71350B6A" w14:textId="702EAC8A" w:rsidR="00903068" w:rsidRDefault="00515640" w:rsidP="00903068">
                            <w:pPr>
                              <w:spacing w:after="0"/>
                              <w:jc w:val="center"/>
                            </w:pPr>
                            <w:r>
                              <w:t>$691k</w:t>
                            </w:r>
                          </w:p>
                        </w:tc>
                        <w:tc>
                          <w:tcPr>
                            <w:tcW w:w="1156" w:type="dxa"/>
                          </w:tcPr>
                          <w:p w14:paraId="1ABDA744" w14:textId="24E9EC26" w:rsidR="00903068" w:rsidRDefault="00515640" w:rsidP="00903068">
                            <w:pPr>
                              <w:spacing w:after="0"/>
                              <w:jc w:val="center"/>
                            </w:pPr>
                            <w:r>
                              <w:t>$664k</w:t>
                            </w:r>
                          </w:p>
                        </w:tc>
                        <w:tc>
                          <w:tcPr>
                            <w:tcW w:w="1156" w:type="dxa"/>
                          </w:tcPr>
                          <w:p w14:paraId="6C349F3D" w14:textId="01C95983" w:rsidR="00903068" w:rsidRDefault="00903068" w:rsidP="00903068">
                            <w:pPr>
                              <w:spacing w:after="0"/>
                              <w:jc w:val="center"/>
                            </w:pPr>
                            <w:r>
                              <w:t>$1.22m</w:t>
                            </w:r>
                          </w:p>
                        </w:tc>
                        <w:tc>
                          <w:tcPr>
                            <w:tcW w:w="1156" w:type="dxa"/>
                          </w:tcPr>
                          <w:p w14:paraId="6882C3A9" w14:textId="52664360" w:rsidR="00903068" w:rsidRDefault="00E915A2" w:rsidP="00903068">
                            <w:pPr>
                              <w:spacing w:after="0"/>
                              <w:jc w:val="center"/>
                            </w:pPr>
                            <w:r>
                              <w:t>$1.01m</w:t>
                            </w:r>
                          </w:p>
                        </w:tc>
                      </w:tr>
                      <w:tr w:rsidR="00903068" w14:paraId="4EC85A5B" w14:textId="7B990C3F" w:rsidTr="00903068">
                        <w:tc>
                          <w:tcPr>
                            <w:tcW w:w="1635" w:type="dxa"/>
                            <w:vAlign w:val="center"/>
                          </w:tcPr>
                          <w:p w14:paraId="0659B88D" w14:textId="4367C91C" w:rsidR="00903068" w:rsidRDefault="00903068" w:rsidP="00903068">
                            <w:pPr>
                              <w:spacing w:after="0"/>
                              <w:jc w:val="center"/>
                            </w:pPr>
                            <w:r>
                              <w:t>36 – 40</w:t>
                            </w:r>
                          </w:p>
                        </w:tc>
                        <w:tc>
                          <w:tcPr>
                            <w:tcW w:w="1425" w:type="dxa"/>
                            <w:vAlign w:val="center"/>
                          </w:tcPr>
                          <w:p w14:paraId="3B09B398" w14:textId="05D8C58C" w:rsidR="00903068" w:rsidRDefault="00903068" w:rsidP="00903068">
                            <w:pPr>
                              <w:spacing w:after="0"/>
                              <w:jc w:val="center"/>
                            </w:pPr>
                            <w:r>
                              <w:t>$1.64m</w:t>
                            </w:r>
                          </w:p>
                        </w:tc>
                        <w:tc>
                          <w:tcPr>
                            <w:tcW w:w="1383" w:type="dxa"/>
                            <w:vAlign w:val="center"/>
                          </w:tcPr>
                          <w:p w14:paraId="7E3B94CC" w14:textId="7C86987F" w:rsidR="00903068" w:rsidRDefault="00903068" w:rsidP="00903068">
                            <w:pPr>
                              <w:spacing w:after="0"/>
                              <w:jc w:val="center"/>
                            </w:pPr>
                            <w:r>
                              <w:t>$1.47m</w:t>
                            </w:r>
                          </w:p>
                        </w:tc>
                        <w:tc>
                          <w:tcPr>
                            <w:tcW w:w="1156" w:type="dxa"/>
                          </w:tcPr>
                          <w:p w14:paraId="7FD14B08" w14:textId="13D0755D" w:rsidR="00903068" w:rsidRDefault="00515640" w:rsidP="00903068">
                            <w:pPr>
                              <w:spacing w:after="0"/>
                              <w:jc w:val="center"/>
                            </w:pPr>
                            <w:r>
                              <w:t>$1.33m</w:t>
                            </w:r>
                          </w:p>
                        </w:tc>
                        <w:tc>
                          <w:tcPr>
                            <w:tcW w:w="1156" w:type="dxa"/>
                          </w:tcPr>
                          <w:p w14:paraId="7649F40B" w14:textId="3DCE3C9D" w:rsidR="00903068" w:rsidRDefault="00515640" w:rsidP="00903068">
                            <w:pPr>
                              <w:spacing w:after="0"/>
                              <w:jc w:val="center"/>
                            </w:pPr>
                            <w:r>
                              <w:t>$947k</w:t>
                            </w:r>
                          </w:p>
                        </w:tc>
                        <w:tc>
                          <w:tcPr>
                            <w:tcW w:w="1156" w:type="dxa"/>
                          </w:tcPr>
                          <w:p w14:paraId="2B17CDC6" w14:textId="719CB3AF" w:rsidR="00903068" w:rsidRDefault="00E915A2" w:rsidP="00903068">
                            <w:pPr>
                              <w:spacing w:after="0"/>
                              <w:jc w:val="center"/>
                            </w:pPr>
                            <w:r>
                              <w:t>$1.73m</w:t>
                            </w:r>
                          </w:p>
                        </w:tc>
                        <w:tc>
                          <w:tcPr>
                            <w:tcW w:w="1156" w:type="dxa"/>
                          </w:tcPr>
                          <w:p w14:paraId="3977D5A2" w14:textId="3164999E" w:rsidR="00903068" w:rsidRDefault="00E915A2" w:rsidP="00903068">
                            <w:pPr>
                              <w:spacing w:after="0"/>
                              <w:jc w:val="center"/>
                            </w:pPr>
                            <w:r>
                              <w:t>$1.55m</w:t>
                            </w:r>
                          </w:p>
                        </w:tc>
                      </w:tr>
                      <w:tr w:rsidR="00903068" w14:paraId="67D6B423" w14:textId="454B6E5C" w:rsidTr="00903068">
                        <w:tc>
                          <w:tcPr>
                            <w:tcW w:w="1635" w:type="dxa"/>
                            <w:vAlign w:val="center"/>
                          </w:tcPr>
                          <w:p w14:paraId="773F45D3" w14:textId="25BA35EE" w:rsidR="00903068" w:rsidRDefault="00903068" w:rsidP="00903068">
                            <w:pPr>
                              <w:spacing w:after="0"/>
                              <w:jc w:val="center"/>
                            </w:pPr>
                            <w:r>
                              <w:t>41 – 45</w:t>
                            </w:r>
                          </w:p>
                        </w:tc>
                        <w:tc>
                          <w:tcPr>
                            <w:tcW w:w="1425" w:type="dxa"/>
                            <w:vAlign w:val="center"/>
                          </w:tcPr>
                          <w:p w14:paraId="516697A7" w14:textId="39374369" w:rsidR="00903068" w:rsidRDefault="00903068" w:rsidP="00903068">
                            <w:pPr>
                              <w:spacing w:after="0"/>
                              <w:jc w:val="center"/>
                            </w:pPr>
                            <w:r>
                              <w:t>$1.82m</w:t>
                            </w:r>
                          </w:p>
                        </w:tc>
                        <w:tc>
                          <w:tcPr>
                            <w:tcW w:w="1383" w:type="dxa"/>
                            <w:vAlign w:val="center"/>
                          </w:tcPr>
                          <w:p w14:paraId="67D4C000" w14:textId="13D3848C" w:rsidR="00903068" w:rsidRDefault="00903068" w:rsidP="00903068">
                            <w:pPr>
                              <w:spacing w:after="0"/>
                              <w:jc w:val="center"/>
                            </w:pPr>
                            <w:r>
                              <w:t>$1.6m</w:t>
                            </w:r>
                          </w:p>
                        </w:tc>
                        <w:tc>
                          <w:tcPr>
                            <w:tcW w:w="1156" w:type="dxa"/>
                          </w:tcPr>
                          <w:p w14:paraId="5F870D9B" w14:textId="4E86DD80" w:rsidR="00903068" w:rsidRDefault="00515640" w:rsidP="00903068">
                            <w:pPr>
                              <w:spacing w:after="0"/>
                              <w:jc w:val="center"/>
                            </w:pPr>
                            <w:r>
                              <w:t>$1.71m</w:t>
                            </w:r>
                          </w:p>
                        </w:tc>
                        <w:tc>
                          <w:tcPr>
                            <w:tcW w:w="1156" w:type="dxa"/>
                          </w:tcPr>
                          <w:p w14:paraId="1D0688E7" w14:textId="5C3D1FEB" w:rsidR="00903068" w:rsidRDefault="00515640" w:rsidP="00903068">
                            <w:pPr>
                              <w:spacing w:after="0"/>
                              <w:jc w:val="center"/>
                            </w:pPr>
                            <w:r>
                              <w:t>$1.72m</w:t>
                            </w:r>
                          </w:p>
                        </w:tc>
                        <w:tc>
                          <w:tcPr>
                            <w:tcW w:w="1156" w:type="dxa"/>
                          </w:tcPr>
                          <w:p w14:paraId="20786A60" w14:textId="376FF48A" w:rsidR="00903068" w:rsidRDefault="00E915A2" w:rsidP="00903068">
                            <w:pPr>
                              <w:spacing w:after="0"/>
                              <w:jc w:val="center"/>
                            </w:pPr>
                            <w:r>
                              <w:t>$1.98m</w:t>
                            </w:r>
                          </w:p>
                        </w:tc>
                        <w:tc>
                          <w:tcPr>
                            <w:tcW w:w="1156" w:type="dxa"/>
                          </w:tcPr>
                          <w:p w14:paraId="79D59656" w14:textId="61346845" w:rsidR="00903068" w:rsidRDefault="00E915A2" w:rsidP="00903068">
                            <w:pPr>
                              <w:spacing w:after="0"/>
                              <w:jc w:val="center"/>
                            </w:pPr>
                            <w:r>
                              <w:t>$1.72m</w:t>
                            </w:r>
                          </w:p>
                        </w:tc>
                      </w:tr>
                      <w:tr w:rsidR="00903068" w14:paraId="2354B2D2" w14:textId="11F5560F" w:rsidTr="00903068">
                        <w:tc>
                          <w:tcPr>
                            <w:tcW w:w="1635" w:type="dxa"/>
                            <w:vAlign w:val="center"/>
                          </w:tcPr>
                          <w:p w14:paraId="32C99163" w14:textId="593F225A" w:rsidR="00903068" w:rsidRDefault="00903068" w:rsidP="00903068">
                            <w:pPr>
                              <w:spacing w:after="0"/>
                              <w:jc w:val="center"/>
                            </w:pPr>
                            <w:r>
                              <w:t>46 – 50</w:t>
                            </w:r>
                          </w:p>
                        </w:tc>
                        <w:tc>
                          <w:tcPr>
                            <w:tcW w:w="1425" w:type="dxa"/>
                            <w:vAlign w:val="center"/>
                          </w:tcPr>
                          <w:p w14:paraId="79DB414D" w14:textId="1CBBC159" w:rsidR="00903068" w:rsidRDefault="00903068" w:rsidP="00903068">
                            <w:pPr>
                              <w:spacing w:after="0"/>
                              <w:jc w:val="center"/>
                            </w:pPr>
                            <w:r>
                              <w:t>$2.58m</w:t>
                            </w:r>
                          </w:p>
                        </w:tc>
                        <w:tc>
                          <w:tcPr>
                            <w:tcW w:w="1383" w:type="dxa"/>
                            <w:vAlign w:val="center"/>
                          </w:tcPr>
                          <w:p w14:paraId="6B652BF8" w14:textId="6C10B5DF" w:rsidR="00903068" w:rsidRDefault="00903068" w:rsidP="00903068">
                            <w:pPr>
                              <w:spacing w:after="0"/>
                              <w:jc w:val="center"/>
                            </w:pPr>
                            <w:r>
                              <w:t>$2.52m</w:t>
                            </w:r>
                          </w:p>
                        </w:tc>
                        <w:tc>
                          <w:tcPr>
                            <w:tcW w:w="1156" w:type="dxa"/>
                          </w:tcPr>
                          <w:p w14:paraId="3AF31A8A" w14:textId="1DEC4D03" w:rsidR="00903068" w:rsidRDefault="00515640" w:rsidP="00903068">
                            <w:pPr>
                              <w:spacing w:after="0"/>
                              <w:jc w:val="center"/>
                            </w:pPr>
                            <w:r>
                              <w:t>$1.56m</w:t>
                            </w:r>
                          </w:p>
                        </w:tc>
                        <w:tc>
                          <w:tcPr>
                            <w:tcW w:w="1156" w:type="dxa"/>
                          </w:tcPr>
                          <w:p w14:paraId="19142440" w14:textId="43F67B46" w:rsidR="00903068" w:rsidRDefault="00515640" w:rsidP="00903068">
                            <w:pPr>
                              <w:spacing w:after="0"/>
                              <w:jc w:val="center"/>
                            </w:pPr>
                            <w:r>
                              <w:t>$1.56m</w:t>
                            </w:r>
                          </w:p>
                        </w:tc>
                        <w:tc>
                          <w:tcPr>
                            <w:tcW w:w="1156" w:type="dxa"/>
                          </w:tcPr>
                          <w:p w14:paraId="76C2C6AE" w14:textId="2EE8EF77" w:rsidR="00903068" w:rsidRDefault="00E915A2" w:rsidP="00903068">
                            <w:pPr>
                              <w:spacing w:after="0"/>
                              <w:jc w:val="center"/>
                            </w:pPr>
                            <w:r>
                              <w:t>$2.84m</w:t>
                            </w:r>
                          </w:p>
                        </w:tc>
                        <w:tc>
                          <w:tcPr>
                            <w:tcW w:w="1156" w:type="dxa"/>
                          </w:tcPr>
                          <w:p w14:paraId="0BF337D2" w14:textId="02F74A2C" w:rsidR="00903068" w:rsidRDefault="00E915A2" w:rsidP="00903068">
                            <w:pPr>
                              <w:spacing w:after="0"/>
                              <w:jc w:val="center"/>
                            </w:pPr>
                            <w:r>
                              <w:t>$3m</w:t>
                            </w:r>
                          </w:p>
                        </w:tc>
                      </w:tr>
                      <w:tr w:rsidR="00903068" w14:paraId="6B4F8F72" w14:textId="0CB139E0" w:rsidTr="00903068">
                        <w:tc>
                          <w:tcPr>
                            <w:tcW w:w="1635" w:type="dxa"/>
                            <w:vAlign w:val="center"/>
                          </w:tcPr>
                          <w:p w14:paraId="2F832E2B" w14:textId="131E1647" w:rsidR="00903068" w:rsidRDefault="00903068" w:rsidP="00903068">
                            <w:pPr>
                              <w:spacing w:after="0"/>
                              <w:jc w:val="center"/>
                            </w:pPr>
                            <w:r>
                              <w:t>51- 55</w:t>
                            </w:r>
                          </w:p>
                        </w:tc>
                        <w:tc>
                          <w:tcPr>
                            <w:tcW w:w="1425" w:type="dxa"/>
                            <w:vAlign w:val="center"/>
                          </w:tcPr>
                          <w:p w14:paraId="568EE6C9" w14:textId="3A790EFF" w:rsidR="00903068" w:rsidRDefault="00903068" w:rsidP="00903068">
                            <w:pPr>
                              <w:spacing w:after="0"/>
                              <w:jc w:val="center"/>
                            </w:pPr>
                            <w:r>
                              <w:t>$2.52m</w:t>
                            </w:r>
                          </w:p>
                        </w:tc>
                        <w:tc>
                          <w:tcPr>
                            <w:tcW w:w="1383" w:type="dxa"/>
                            <w:vAlign w:val="center"/>
                          </w:tcPr>
                          <w:p w14:paraId="43388B94" w14:textId="3E7F94FC" w:rsidR="00903068" w:rsidRDefault="00903068" w:rsidP="00903068">
                            <w:pPr>
                              <w:spacing w:after="0"/>
                              <w:jc w:val="center"/>
                            </w:pPr>
                            <w:r>
                              <w:t>$2.23m</w:t>
                            </w:r>
                          </w:p>
                        </w:tc>
                        <w:tc>
                          <w:tcPr>
                            <w:tcW w:w="1156" w:type="dxa"/>
                          </w:tcPr>
                          <w:p w14:paraId="15E6A063" w14:textId="6C2DC36A" w:rsidR="00903068" w:rsidRDefault="00515640" w:rsidP="00903068">
                            <w:pPr>
                              <w:spacing w:after="0"/>
                              <w:jc w:val="center"/>
                            </w:pPr>
                            <w:r>
                              <w:t>$2.46m</w:t>
                            </w:r>
                          </w:p>
                        </w:tc>
                        <w:tc>
                          <w:tcPr>
                            <w:tcW w:w="1156" w:type="dxa"/>
                          </w:tcPr>
                          <w:p w14:paraId="2D8AACC5" w14:textId="194AD91C" w:rsidR="00903068" w:rsidRDefault="00515640" w:rsidP="00903068">
                            <w:pPr>
                              <w:spacing w:after="0"/>
                              <w:jc w:val="center"/>
                            </w:pPr>
                            <w:r>
                              <w:t>$2.24m</w:t>
                            </w:r>
                          </w:p>
                        </w:tc>
                        <w:tc>
                          <w:tcPr>
                            <w:tcW w:w="1156" w:type="dxa"/>
                          </w:tcPr>
                          <w:p w14:paraId="08564730" w14:textId="67F354FE" w:rsidR="00903068" w:rsidRDefault="00E915A2" w:rsidP="00903068">
                            <w:pPr>
                              <w:spacing w:after="0"/>
                              <w:jc w:val="center"/>
                            </w:pPr>
                            <w:r>
                              <w:t>$2.63m</w:t>
                            </w:r>
                          </w:p>
                        </w:tc>
                        <w:tc>
                          <w:tcPr>
                            <w:tcW w:w="1156" w:type="dxa"/>
                          </w:tcPr>
                          <w:p w14:paraId="0605FDE7" w14:textId="5E412A55" w:rsidR="00903068" w:rsidRDefault="00E915A2" w:rsidP="00903068">
                            <w:pPr>
                              <w:spacing w:after="0"/>
                              <w:jc w:val="center"/>
                            </w:pPr>
                            <w:r>
                              <w:t>$2.55m</w:t>
                            </w:r>
                          </w:p>
                        </w:tc>
                      </w:tr>
                      <w:tr w:rsidR="00903068" w14:paraId="492AB96C" w14:textId="2EEA2AE3" w:rsidTr="00903068">
                        <w:tc>
                          <w:tcPr>
                            <w:tcW w:w="1635" w:type="dxa"/>
                            <w:vAlign w:val="center"/>
                          </w:tcPr>
                          <w:p w14:paraId="59080F96" w14:textId="3549CEED" w:rsidR="00903068" w:rsidRDefault="00903068" w:rsidP="00903068">
                            <w:pPr>
                              <w:spacing w:after="0"/>
                              <w:jc w:val="center"/>
                            </w:pPr>
                            <w:r>
                              <w:t>56 – 60</w:t>
                            </w:r>
                          </w:p>
                        </w:tc>
                        <w:tc>
                          <w:tcPr>
                            <w:tcW w:w="1425" w:type="dxa"/>
                            <w:vAlign w:val="center"/>
                          </w:tcPr>
                          <w:p w14:paraId="254AE022" w14:textId="65B3B5AF" w:rsidR="00903068" w:rsidRDefault="00903068" w:rsidP="00903068">
                            <w:pPr>
                              <w:spacing w:after="0"/>
                              <w:jc w:val="center"/>
                            </w:pPr>
                            <w:r>
                              <w:t>$3.2m</w:t>
                            </w:r>
                          </w:p>
                        </w:tc>
                        <w:tc>
                          <w:tcPr>
                            <w:tcW w:w="1383" w:type="dxa"/>
                            <w:vAlign w:val="center"/>
                          </w:tcPr>
                          <w:p w14:paraId="44854EBE" w14:textId="71D5867C" w:rsidR="00903068" w:rsidRDefault="00903068" w:rsidP="00903068">
                            <w:pPr>
                              <w:spacing w:after="0"/>
                              <w:jc w:val="center"/>
                            </w:pPr>
                            <w:r>
                              <w:t>$3.12m</w:t>
                            </w:r>
                          </w:p>
                        </w:tc>
                        <w:tc>
                          <w:tcPr>
                            <w:tcW w:w="1156" w:type="dxa"/>
                          </w:tcPr>
                          <w:p w14:paraId="6220B4C7" w14:textId="3EEDCD45" w:rsidR="00903068" w:rsidRDefault="00515640" w:rsidP="00903068">
                            <w:pPr>
                              <w:spacing w:after="0"/>
                              <w:jc w:val="center"/>
                            </w:pPr>
                            <w:r>
                              <w:t>$1.6m</w:t>
                            </w:r>
                          </w:p>
                        </w:tc>
                        <w:tc>
                          <w:tcPr>
                            <w:tcW w:w="1156" w:type="dxa"/>
                          </w:tcPr>
                          <w:p w14:paraId="365EC5A8" w14:textId="474A001F" w:rsidR="00903068" w:rsidRDefault="00515640" w:rsidP="00903068">
                            <w:pPr>
                              <w:spacing w:after="0"/>
                              <w:jc w:val="center"/>
                            </w:pPr>
                            <w:r>
                              <w:t>$1.6m</w:t>
                            </w:r>
                          </w:p>
                        </w:tc>
                        <w:tc>
                          <w:tcPr>
                            <w:tcW w:w="1156" w:type="dxa"/>
                          </w:tcPr>
                          <w:p w14:paraId="1F52F430" w14:textId="30160ACF" w:rsidR="00903068" w:rsidRDefault="00E915A2" w:rsidP="00903068">
                            <w:pPr>
                              <w:spacing w:after="0"/>
                              <w:jc w:val="center"/>
                            </w:pPr>
                            <w:r>
                              <w:t>$3.28m</w:t>
                            </w:r>
                          </w:p>
                        </w:tc>
                        <w:tc>
                          <w:tcPr>
                            <w:tcW w:w="1156" w:type="dxa"/>
                          </w:tcPr>
                          <w:p w14:paraId="687C0122" w14:textId="6048B759" w:rsidR="00903068" w:rsidRDefault="00E915A2" w:rsidP="00903068">
                            <w:pPr>
                              <w:spacing w:after="0"/>
                              <w:jc w:val="center"/>
                            </w:pPr>
                            <w:r>
                              <w:t>$3.15m</w:t>
                            </w:r>
                          </w:p>
                        </w:tc>
                      </w:tr>
                      <w:tr w:rsidR="00903068" w14:paraId="103B93AC" w14:textId="784457CE" w:rsidTr="00903068">
                        <w:tc>
                          <w:tcPr>
                            <w:tcW w:w="1635" w:type="dxa"/>
                            <w:vAlign w:val="center"/>
                          </w:tcPr>
                          <w:p w14:paraId="4BBE7877" w14:textId="61220829" w:rsidR="00903068" w:rsidRDefault="00903068" w:rsidP="00903068">
                            <w:pPr>
                              <w:spacing w:after="0"/>
                              <w:jc w:val="center"/>
                            </w:pPr>
                            <w:r>
                              <w:t>61 – 65</w:t>
                            </w:r>
                          </w:p>
                        </w:tc>
                        <w:tc>
                          <w:tcPr>
                            <w:tcW w:w="1425" w:type="dxa"/>
                            <w:vAlign w:val="center"/>
                          </w:tcPr>
                          <w:p w14:paraId="65205501" w14:textId="572DBACE" w:rsidR="00903068" w:rsidRDefault="00903068" w:rsidP="00903068">
                            <w:pPr>
                              <w:spacing w:after="0"/>
                              <w:jc w:val="center"/>
                            </w:pPr>
                            <w:r>
                              <w:t>$3.72m</w:t>
                            </w:r>
                          </w:p>
                        </w:tc>
                        <w:tc>
                          <w:tcPr>
                            <w:tcW w:w="1383" w:type="dxa"/>
                            <w:vAlign w:val="center"/>
                          </w:tcPr>
                          <w:p w14:paraId="2469F729" w14:textId="3CF67258" w:rsidR="00903068" w:rsidRDefault="00903068" w:rsidP="00903068">
                            <w:pPr>
                              <w:spacing w:after="0"/>
                              <w:jc w:val="center"/>
                            </w:pPr>
                            <w:r>
                              <w:t>$3.72m</w:t>
                            </w:r>
                          </w:p>
                        </w:tc>
                        <w:tc>
                          <w:tcPr>
                            <w:tcW w:w="1156" w:type="dxa"/>
                          </w:tcPr>
                          <w:p w14:paraId="50EFDD5E" w14:textId="2A9C1DC6" w:rsidR="00903068" w:rsidRDefault="00515640" w:rsidP="00903068">
                            <w:pPr>
                              <w:spacing w:after="0"/>
                              <w:jc w:val="center"/>
                            </w:pPr>
                            <w:r>
                              <w:t>-</w:t>
                            </w:r>
                          </w:p>
                        </w:tc>
                        <w:tc>
                          <w:tcPr>
                            <w:tcW w:w="1156" w:type="dxa"/>
                          </w:tcPr>
                          <w:p w14:paraId="40DE6A9F" w14:textId="422EFAEA" w:rsidR="00903068" w:rsidRDefault="00515640" w:rsidP="00903068">
                            <w:pPr>
                              <w:spacing w:after="0"/>
                              <w:jc w:val="center"/>
                            </w:pPr>
                            <w:r>
                              <w:t>-</w:t>
                            </w:r>
                          </w:p>
                        </w:tc>
                        <w:tc>
                          <w:tcPr>
                            <w:tcW w:w="1156" w:type="dxa"/>
                          </w:tcPr>
                          <w:p w14:paraId="487E7F8F" w14:textId="7480F8B8" w:rsidR="00903068" w:rsidRDefault="00E915A2" w:rsidP="00903068">
                            <w:pPr>
                              <w:spacing w:after="0"/>
                              <w:jc w:val="center"/>
                            </w:pPr>
                            <w:r>
                              <w:t>$3.72m</w:t>
                            </w:r>
                          </w:p>
                        </w:tc>
                        <w:tc>
                          <w:tcPr>
                            <w:tcW w:w="1156" w:type="dxa"/>
                          </w:tcPr>
                          <w:p w14:paraId="70E96D99" w14:textId="575939FD" w:rsidR="00903068" w:rsidRDefault="00E915A2" w:rsidP="00903068">
                            <w:pPr>
                              <w:spacing w:after="0"/>
                              <w:jc w:val="center"/>
                            </w:pPr>
                            <w:r>
                              <w:t>$3.72m</w:t>
                            </w:r>
                          </w:p>
                        </w:tc>
                      </w:tr>
                    </w:tbl>
                    <w:p w14:paraId="16F22054" w14:textId="2BCDD342" w:rsidR="005F48E8" w:rsidRDefault="00CA075E" w:rsidP="00CA075E">
                      <w:pPr>
                        <w:spacing w:before="240"/>
                      </w:pPr>
                      <w:r>
                        <w:t>Single respondents averaged $702k in assets (median $501k), unwedded couples averaged $737k (median $450k), while married couples averaged $1.49 million (median $1.19 million).</w:t>
                      </w:r>
                    </w:p>
                    <w:p w14:paraId="122E5E00" w14:textId="7E85385E" w:rsidR="005F48E8" w:rsidRDefault="005F48E8" w:rsidP="00CA075E">
                      <w:pPr>
                        <w:spacing w:before="240"/>
                      </w:pPr>
                      <w:r>
                        <w:t>Respondents with children had an average of $1.72 million in assets (median $1.49 million) while child-free respondents averaged $1.11 million (median $823k).</w:t>
                      </w:r>
                      <w:r w:rsidR="00965172">
                        <w:t xml:space="preserve"> There was a minimal difference between total assets of married couples with children and those that are child-free (mean $1.73 million vs. $1.53 million, median $1.52 million vs. $1.41 million).</w:t>
                      </w:r>
                    </w:p>
                    <w:p w14:paraId="11781CCB" w14:textId="4F077AA9" w:rsidR="00CA075E" w:rsidRDefault="007456E3" w:rsidP="00CA075E">
                      <w:r>
                        <w:t>The primary residence of home-owning respondents was worth an average of $576k (median $490k). 12.2% of homeowners lived in a house worth $1 million or more while 60.4% lived in homes worth $250k or less.</w:t>
                      </w:r>
                    </w:p>
                    <w:p w14:paraId="6CF98ED1" w14:textId="6D32AC85" w:rsidR="007456E3" w:rsidRDefault="006A2D58" w:rsidP="00CA075E">
                      <w:r>
                        <w:t>Of respondents who had any investments, the average total balance (retirement + brokerage + dedicated savings + speculative investments) was $664k (median $409k). Average values for accounts with active balances were $377k (median $258k) for retirement accounts, $304k (median $120k) for brokerage accounts, $32k (median $15k) for dedicated savings accounts (e.g. HSA, 529), and $43.4k (median $5k) for speculative investments.</w:t>
                      </w:r>
                    </w:p>
                    <w:p w14:paraId="79453955" w14:textId="1A6E9C6F" w:rsidR="00940270" w:rsidRDefault="00BE4F82" w:rsidP="00CA075E">
                      <w:r>
                        <w:rPr>
                          <w:u w:val="single"/>
                        </w:rPr>
                        <w:t>Income</w:t>
                      </w:r>
                      <w:r>
                        <w:t xml:space="preserve"> – The average total income of respondents was $213.6k (median $180k). 70.3% of respondents had all their total income come from wages</w:t>
                      </w:r>
                      <w:r w:rsidR="00940270">
                        <w:t xml:space="preserve"> while 1.7% received all their income from self-employment. </w:t>
                      </w:r>
                    </w:p>
                    <w:p w14:paraId="4C116C3E" w14:textId="230D6DFE" w:rsidR="00BE4F82" w:rsidRPr="00BE4F82" w:rsidRDefault="00940270" w:rsidP="00CA075E">
                      <w:r>
                        <w:t>Married couples had approximately double the average income of single respondents (mean $263k vs. $138k, median $233k vs. $119k). However, there was little difference between the income of married couples with children and those who were child-free (mean $269k vs. $271k, median $235k vs. $234k).</w:t>
                      </w:r>
                    </w:p>
                    <w:p w14:paraId="1C7187A2" w14:textId="4BA501EF" w:rsidR="00D76274" w:rsidRPr="00254A20" w:rsidRDefault="008F5431" w:rsidP="00CA075E">
                      <w:r>
                        <w:t>73% of respondents had only a single source of income, 22.7% had 2 sources, 4.1% had 3 sources, and 0.3% had 4 sources. In addition to their normal wages, 10.2% had additional self-employment income, 8.3% had additional rental property or business income, and 13.4% had additional other income.</w:t>
                      </w:r>
                    </w:p>
                  </w:txbxContent>
                </v:textbox>
                <w10:anchorlock/>
              </v:shape>
            </w:pict>
          </mc:Fallback>
        </mc:AlternateContent>
      </w:r>
    </w:p>
    <w:p w14:paraId="61DB06FC" w14:textId="40763318" w:rsidR="00FF57EB" w:rsidRDefault="00FF57EB">
      <w:pPr>
        <w:spacing w:after="200"/>
        <w:rPr>
          <w:b/>
        </w:rPr>
      </w:pPr>
      <w:r>
        <w:rPr>
          <w:smallCaps/>
          <w:noProof/>
        </w:rPr>
        <w:lastRenderedPageBreak/>
        <mc:AlternateContent>
          <mc:Choice Requires="wps">
            <w:drawing>
              <wp:inline distT="0" distB="0" distL="0" distR="0" wp14:anchorId="72106B72" wp14:editId="085E075A">
                <wp:extent cx="5943600" cy="8128000"/>
                <wp:effectExtent l="0" t="0" r="0" b="6350"/>
                <wp:docPr id="4" name="Text Box 4"/>
                <wp:cNvGraphicFramePr/>
                <a:graphic xmlns:a="http://schemas.openxmlformats.org/drawingml/2006/main">
                  <a:graphicData uri="http://schemas.microsoft.com/office/word/2010/wordprocessingShape">
                    <wps:wsp>
                      <wps:cNvSpPr txBox="1"/>
                      <wps:spPr>
                        <a:xfrm>
                          <a:off x="0" y="0"/>
                          <a:ext cx="5943600" cy="812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995D515" w14:textId="29900442" w:rsidR="007F2878" w:rsidRDefault="007F2878" w:rsidP="00940270">
                            <w:r>
                              <w:t>The average and median total incomes of each age range</w:t>
                            </w:r>
                            <w:r w:rsidR="00E048F9">
                              <w:t xml:space="preserve"> and relationship status</w:t>
                            </w:r>
                            <w:r>
                              <w:t xml:space="preserve"> is summarized below:</w:t>
                            </w:r>
                          </w:p>
                          <w:tbl>
                            <w:tblPr>
                              <w:tblStyle w:val="TableGrid"/>
                              <w:tblW w:w="0" w:type="auto"/>
                              <w:tblInd w:w="-5" w:type="dxa"/>
                              <w:tblLook w:val="04A0" w:firstRow="1" w:lastRow="0" w:firstColumn="1" w:lastColumn="0" w:noHBand="0" w:noVBand="1"/>
                            </w:tblPr>
                            <w:tblGrid>
                              <w:gridCol w:w="1628"/>
                              <w:gridCol w:w="1342"/>
                              <w:gridCol w:w="1350"/>
                              <w:gridCol w:w="1303"/>
                              <w:gridCol w:w="1148"/>
                              <w:gridCol w:w="1148"/>
                              <w:gridCol w:w="1148"/>
                            </w:tblGrid>
                            <w:tr w:rsidR="00BF5EFE" w:rsidRPr="003D65B6" w14:paraId="452948AB" w14:textId="54F98828" w:rsidTr="00BF5EFE">
                              <w:tc>
                                <w:tcPr>
                                  <w:tcW w:w="1628" w:type="dxa"/>
                                  <w:vAlign w:val="center"/>
                                </w:tcPr>
                                <w:p w14:paraId="64E468AC" w14:textId="77777777" w:rsidR="00BF5EFE" w:rsidRPr="003D65B6" w:rsidRDefault="00BF5EFE" w:rsidP="007F2878">
                                  <w:pPr>
                                    <w:spacing w:after="0"/>
                                    <w:jc w:val="center"/>
                                    <w:rPr>
                                      <w:b/>
                                      <w:bCs/>
                                    </w:rPr>
                                  </w:pPr>
                                </w:p>
                              </w:tc>
                              <w:tc>
                                <w:tcPr>
                                  <w:tcW w:w="2692" w:type="dxa"/>
                                  <w:gridSpan w:val="2"/>
                                  <w:vAlign w:val="center"/>
                                </w:tcPr>
                                <w:p w14:paraId="247204A7" w14:textId="07ED3204" w:rsidR="00BF5EFE" w:rsidRPr="00BF5EFE" w:rsidRDefault="00BF5EFE" w:rsidP="007F2878">
                                  <w:pPr>
                                    <w:spacing w:after="0"/>
                                    <w:jc w:val="center"/>
                                    <w:rPr>
                                      <w:b/>
                                      <w:bCs/>
                                    </w:rPr>
                                  </w:pPr>
                                  <w:r>
                                    <w:rPr>
                                      <w:b/>
                                      <w:bCs/>
                                    </w:rPr>
                                    <w:t>All Respondents</w:t>
                                  </w:r>
                                </w:p>
                              </w:tc>
                              <w:tc>
                                <w:tcPr>
                                  <w:tcW w:w="2451" w:type="dxa"/>
                                  <w:gridSpan w:val="2"/>
                                </w:tcPr>
                                <w:p w14:paraId="5F53DAA9" w14:textId="0C838D7A" w:rsidR="00BF5EFE" w:rsidRPr="003D65B6" w:rsidRDefault="00BF5EFE" w:rsidP="007F2878">
                                  <w:pPr>
                                    <w:spacing w:after="0"/>
                                    <w:jc w:val="center"/>
                                    <w:rPr>
                                      <w:b/>
                                      <w:bCs/>
                                    </w:rPr>
                                  </w:pPr>
                                  <w:r>
                                    <w:rPr>
                                      <w:b/>
                                      <w:bCs/>
                                    </w:rPr>
                                    <w:t>Single</w:t>
                                  </w:r>
                                </w:p>
                              </w:tc>
                              <w:tc>
                                <w:tcPr>
                                  <w:tcW w:w="2296" w:type="dxa"/>
                                  <w:gridSpan w:val="2"/>
                                </w:tcPr>
                                <w:p w14:paraId="03E94B50" w14:textId="11C0D775" w:rsidR="00BF5EFE" w:rsidRPr="003D65B6" w:rsidRDefault="00BF5EFE" w:rsidP="007F2878">
                                  <w:pPr>
                                    <w:spacing w:after="0"/>
                                    <w:jc w:val="center"/>
                                    <w:rPr>
                                      <w:b/>
                                      <w:bCs/>
                                    </w:rPr>
                                  </w:pPr>
                                  <w:r>
                                    <w:rPr>
                                      <w:b/>
                                      <w:bCs/>
                                    </w:rPr>
                                    <w:t>Married</w:t>
                                  </w:r>
                                </w:p>
                              </w:tc>
                            </w:tr>
                            <w:tr w:rsidR="00BF5EFE" w:rsidRPr="003D65B6" w14:paraId="16BBA53D" w14:textId="27FAFB4E" w:rsidTr="00BF5EFE">
                              <w:tc>
                                <w:tcPr>
                                  <w:tcW w:w="1628" w:type="dxa"/>
                                  <w:vAlign w:val="center"/>
                                </w:tcPr>
                                <w:p w14:paraId="33EF3B91" w14:textId="77777777" w:rsidR="00BF5EFE" w:rsidRPr="003D65B6" w:rsidRDefault="00BF5EFE" w:rsidP="00BF5EFE">
                                  <w:pPr>
                                    <w:spacing w:after="0"/>
                                    <w:jc w:val="center"/>
                                    <w:rPr>
                                      <w:b/>
                                      <w:bCs/>
                                    </w:rPr>
                                  </w:pPr>
                                  <w:r w:rsidRPr="003D65B6">
                                    <w:rPr>
                                      <w:b/>
                                      <w:bCs/>
                                    </w:rPr>
                                    <w:t>Age Range</w:t>
                                  </w:r>
                                </w:p>
                              </w:tc>
                              <w:tc>
                                <w:tcPr>
                                  <w:tcW w:w="1342" w:type="dxa"/>
                                  <w:vAlign w:val="center"/>
                                </w:tcPr>
                                <w:p w14:paraId="7BCD0A8E" w14:textId="77777777" w:rsidR="00BF5EFE" w:rsidRPr="003D65B6" w:rsidRDefault="00BF5EFE" w:rsidP="00BF5EFE">
                                  <w:pPr>
                                    <w:spacing w:after="0"/>
                                    <w:jc w:val="center"/>
                                    <w:rPr>
                                      <w:b/>
                                      <w:bCs/>
                                    </w:rPr>
                                  </w:pPr>
                                  <w:r w:rsidRPr="003D65B6">
                                    <w:rPr>
                                      <w:b/>
                                      <w:bCs/>
                                    </w:rPr>
                                    <w:t>Mean</w:t>
                                  </w:r>
                                </w:p>
                              </w:tc>
                              <w:tc>
                                <w:tcPr>
                                  <w:tcW w:w="1350" w:type="dxa"/>
                                  <w:vAlign w:val="center"/>
                                </w:tcPr>
                                <w:p w14:paraId="041AE479" w14:textId="77777777" w:rsidR="00BF5EFE" w:rsidRPr="003D65B6" w:rsidRDefault="00BF5EFE" w:rsidP="00BF5EFE">
                                  <w:pPr>
                                    <w:spacing w:after="0"/>
                                    <w:jc w:val="center"/>
                                    <w:rPr>
                                      <w:b/>
                                      <w:bCs/>
                                    </w:rPr>
                                  </w:pPr>
                                  <w:r w:rsidRPr="003D65B6">
                                    <w:rPr>
                                      <w:b/>
                                      <w:bCs/>
                                    </w:rPr>
                                    <w:t>Median</w:t>
                                  </w:r>
                                </w:p>
                              </w:tc>
                              <w:tc>
                                <w:tcPr>
                                  <w:tcW w:w="1303" w:type="dxa"/>
                                  <w:vAlign w:val="center"/>
                                </w:tcPr>
                                <w:p w14:paraId="6232DD1E" w14:textId="26C2449D" w:rsidR="00BF5EFE" w:rsidRPr="003D65B6" w:rsidRDefault="00BF5EFE" w:rsidP="00BF5EFE">
                                  <w:pPr>
                                    <w:spacing w:after="0"/>
                                    <w:jc w:val="center"/>
                                    <w:rPr>
                                      <w:b/>
                                      <w:bCs/>
                                    </w:rPr>
                                  </w:pPr>
                                  <w:r w:rsidRPr="003D65B6">
                                    <w:rPr>
                                      <w:b/>
                                      <w:bCs/>
                                    </w:rPr>
                                    <w:t>Mean</w:t>
                                  </w:r>
                                </w:p>
                              </w:tc>
                              <w:tc>
                                <w:tcPr>
                                  <w:tcW w:w="1148" w:type="dxa"/>
                                  <w:vAlign w:val="center"/>
                                </w:tcPr>
                                <w:p w14:paraId="0AC4B2DA" w14:textId="05CEFF00" w:rsidR="00BF5EFE" w:rsidRPr="003D65B6" w:rsidRDefault="00BF5EFE" w:rsidP="00BF5EFE">
                                  <w:pPr>
                                    <w:spacing w:after="0"/>
                                    <w:jc w:val="center"/>
                                    <w:rPr>
                                      <w:b/>
                                      <w:bCs/>
                                    </w:rPr>
                                  </w:pPr>
                                  <w:r w:rsidRPr="003D65B6">
                                    <w:rPr>
                                      <w:b/>
                                      <w:bCs/>
                                    </w:rPr>
                                    <w:t>Median</w:t>
                                  </w:r>
                                </w:p>
                              </w:tc>
                              <w:tc>
                                <w:tcPr>
                                  <w:tcW w:w="1148" w:type="dxa"/>
                                  <w:vAlign w:val="center"/>
                                </w:tcPr>
                                <w:p w14:paraId="58445ED7" w14:textId="3B4BC176" w:rsidR="00BF5EFE" w:rsidRPr="003D65B6" w:rsidRDefault="00BF5EFE" w:rsidP="00BF5EFE">
                                  <w:pPr>
                                    <w:spacing w:after="0"/>
                                    <w:jc w:val="center"/>
                                    <w:rPr>
                                      <w:b/>
                                      <w:bCs/>
                                    </w:rPr>
                                  </w:pPr>
                                  <w:r w:rsidRPr="003D65B6">
                                    <w:rPr>
                                      <w:b/>
                                      <w:bCs/>
                                    </w:rPr>
                                    <w:t>Mean</w:t>
                                  </w:r>
                                </w:p>
                              </w:tc>
                              <w:tc>
                                <w:tcPr>
                                  <w:tcW w:w="1148" w:type="dxa"/>
                                  <w:vAlign w:val="center"/>
                                </w:tcPr>
                                <w:p w14:paraId="62879E80" w14:textId="64499F1C" w:rsidR="00BF5EFE" w:rsidRPr="003D65B6" w:rsidRDefault="00BF5EFE" w:rsidP="00BF5EFE">
                                  <w:pPr>
                                    <w:spacing w:after="0"/>
                                    <w:jc w:val="center"/>
                                    <w:rPr>
                                      <w:b/>
                                      <w:bCs/>
                                    </w:rPr>
                                  </w:pPr>
                                  <w:r w:rsidRPr="003D65B6">
                                    <w:rPr>
                                      <w:b/>
                                      <w:bCs/>
                                    </w:rPr>
                                    <w:t>Median</w:t>
                                  </w:r>
                                </w:p>
                              </w:tc>
                            </w:tr>
                            <w:tr w:rsidR="00BF5EFE" w14:paraId="0AE62EA9" w14:textId="07D87310" w:rsidTr="00BF5EFE">
                              <w:tc>
                                <w:tcPr>
                                  <w:tcW w:w="1628" w:type="dxa"/>
                                  <w:vAlign w:val="center"/>
                                </w:tcPr>
                                <w:p w14:paraId="37BEE03D" w14:textId="77777777" w:rsidR="00BF5EFE" w:rsidRDefault="00BF5EFE" w:rsidP="00BF5EFE">
                                  <w:pPr>
                                    <w:spacing w:after="0"/>
                                    <w:jc w:val="center"/>
                                  </w:pPr>
                                  <w:r>
                                    <w:t>&lt;20</w:t>
                                  </w:r>
                                </w:p>
                              </w:tc>
                              <w:tc>
                                <w:tcPr>
                                  <w:tcW w:w="1342" w:type="dxa"/>
                                  <w:vAlign w:val="center"/>
                                </w:tcPr>
                                <w:p w14:paraId="30AD5E26" w14:textId="770B9A24" w:rsidR="00BF5EFE" w:rsidRDefault="00BF5EFE" w:rsidP="00BF5EFE">
                                  <w:pPr>
                                    <w:spacing w:after="0"/>
                                    <w:jc w:val="center"/>
                                  </w:pPr>
                                  <w:r>
                                    <w:t>$90k</w:t>
                                  </w:r>
                                </w:p>
                              </w:tc>
                              <w:tc>
                                <w:tcPr>
                                  <w:tcW w:w="1350" w:type="dxa"/>
                                  <w:vAlign w:val="center"/>
                                </w:tcPr>
                                <w:p w14:paraId="0601B76B" w14:textId="0A712AF6" w:rsidR="00BF5EFE" w:rsidRDefault="00BF5EFE" w:rsidP="00BF5EFE">
                                  <w:pPr>
                                    <w:spacing w:after="0"/>
                                    <w:jc w:val="center"/>
                                  </w:pPr>
                                  <w:r>
                                    <w:t>$22k</w:t>
                                  </w:r>
                                </w:p>
                              </w:tc>
                              <w:tc>
                                <w:tcPr>
                                  <w:tcW w:w="1303" w:type="dxa"/>
                                </w:tcPr>
                                <w:p w14:paraId="0FF59A65" w14:textId="2042A204" w:rsidR="00BF5EFE" w:rsidRDefault="00BF5EFE" w:rsidP="00BF5EFE">
                                  <w:pPr>
                                    <w:spacing w:after="0"/>
                                    <w:jc w:val="center"/>
                                  </w:pPr>
                                  <w:r>
                                    <w:t>$112k</w:t>
                                  </w:r>
                                </w:p>
                              </w:tc>
                              <w:tc>
                                <w:tcPr>
                                  <w:tcW w:w="1148" w:type="dxa"/>
                                </w:tcPr>
                                <w:p w14:paraId="302A8343" w14:textId="560BF73A" w:rsidR="00BF5EFE" w:rsidRDefault="00BF5EFE" w:rsidP="00BF5EFE">
                                  <w:pPr>
                                    <w:spacing w:after="0"/>
                                    <w:jc w:val="center"/>
                                  </w:pPr>
                                  <w:r>
                                    <w:t>$21k</w:t>
                                  </w:r>
                                </w:p>
                              </w:tc>
                              <w:tc>
                                <w:tcPr>
                                  <w:tcW w:w="1148" w:type="dxa"/>
                                </w:tcPr>
                                <w:p w14:paraId="139D36ED" w14:textId="3D8C9454" w:rsidR="00BF5EFE" w:rsidRDefault="00BF5EFE" w:rsidP="00BF5EFE">
                                  <w:pPr>
                                    <w:spacing w:after="0"/>
                                    <w:jc w:val="center"/>
                                  </w:pPr>
                                  <w:r>
                                    <w:t>-</w:t>
                                  </w:r>
                                </w:p>
                              </w:tc>
                              <w:tc>
                                <w:tcPr>
                                  <w:tcW w:w="1148" w:type="dxa"/>
                                </w:tcPr>
                                <w:p w14:paraId="15C2E922" w14:textId="26CBF392" w:rsidR="00BF5EFE" w:rsidRDefault="00BF5EFE" w:rsidP="00BF5EFE">
                                  <w:pPr>
                                    <w:spacing w:after="0"/>
                                    <w:jc w:val="center"/>
                                  </w:pPr>
                                  <w:r>
                                    <w:t>-</w:t>
                                  </w:r>
                                </w:p>
                              </w:tc>
                            </w:tr>
                            <w:tr w:rsidR="00BF5EFE" w14:paraId="154AB68F" w14:textId="7176794B" w:rsidTr="00BF5EFE">
                              <w:tc>
                                <w:tcPr>
                                  <w:tcW w:w="1628" w:type="dxa"/>
                                  <w:vAlign w:val="center"/>
                                </w:tcPr>
                                <w:p w14:paraId="3B98B202" w14:textId="77777777" w:rsidR="00BF5EFE" w:rsidRDefault="00BF5EFE" w:rsidP="00BF5EFE">
                                  <w:pPr>
                                    <w:spacing w:after="0"/>
                                    <w:jc w:val="center"/>
                                  </w:pPr>
                                  <w:r>
                                    <w:t>21 – 25</w:t>
                                  </w:r>
                                </w:p>
                              </w:tc>
                              <w:tc>
                                <w:tcPr>
                                  <w:tcW w:w="1342" w:type="dxa"/>
                                  <w:vAlign w:val="center"/>
                                </w:tcPr>
                                <w:p w14:paraId="6BF1BB6F" w14:textId="7352BBA8" w:rsidR="00BF5EFE" w:rsidRDefault="00BF5EFE" w:rsidP="00BF5EFE">
                                  <w:pPr>
                                    <w:spacing w:after="0"/>
                                    <w:jc w:val="center"/>
                                  </w:pPr>
                                  <w:r>
                                    <w:t>$119k</w:t>
                                  </w:r>
                                </w:p>
                              </w:tc>
                              <w:tc>
                                <w:tcPr>
                                  <w:tcW w:w="1350" w:type="dxa"/>
                                  <w:vAlign w:val="center"/>
                                </w:tcPr>
                                <w:p w14:paraId="33B080D2" w14:textId="6033B948" w:rsidR="00BF5EFE" w:rsidRDefault="00BF5EFE" w:rsidP="00BF5EFE">
                                  <w:pPr>
                                    <w:spacing w:after="0"/>
                                    <w:jc w:val="center"/>
                                  </w:pPr>
                                  <w:r>
                                    <w:t>$96k</w:t>
                                  </w:r>
                                </w:p>
                              </w:tc>
                              <w:tc>
                                <w:tcPr>
                                  <w:tcW w:w="1303" w:type="dxa"/>
                                </w:tcPr>
                                <w:p w14:paraId="5A16A1C7" w14:textId="7A91A051" w:rsidR="00BF5EFE" w:rsidRDefault="00BF5EFE" w:rsidP="00BF5EFE">
                                  <w:pPr>
                                    <w:spacing w:after="0"/>
                                    <w:jc w:val="center"/>
                                  </w:pPr>
                                  <w:r>
                                    <w:t>$91k</w:t>
                                  </w:r>
                                </w:p>
                              </w:tc>
                              <w:tc>
                                <w:tcPr>
                                  <w:tcW w:w="1148" w:type="dxa"/>
                                </w:tcPr>
                                <w:p w14:paraId="46D64218" w14:textId="3CEBBFE7" w:rsidR="00BF5EFE" w:rsidRDefault="00BF5EFE" w:rsidP="00BF5EFE">
                                  <w:pPr>
                                    <w:spacing w:after="0"/>
                                    <w:jc w:val="center"/>
                                  </w:pPr>
                                  <w:r>
                                    <w:t>$79k</w:t>
                                  </w:r>
                                </w:p>
                              </w:tc>
                              <w:tc>
                                <w:tcPr>
                                  <w:tcW w:w="1148" w:type="dxa"/>
                                </w:tcPr>
                                <w:p w14:paraId="66910964" w14:textId="23EF6E16" w:rsidR="00BF5EFE" w:rsidRDefault="00BF5EFE" w:rsidP="00BF5EFE">
                                  <w:pPr>
                                    <w:spacing w:after="0"/>
                                    <w:jc w:val="center"/>
                                  </w:pPr>
                                  <w:r>
                                    <w:t>$208k</w:t>
                                  </w:r>
                                </w:p>
                              </w:tc>
                              <w:tc>
                                <w:tcPr>
                                  <w:tcW w:w="1148" w:type="dxa"/>
                                </w:tcPr>
                                <w:p w14:paraId="69181812" w14:textId="3C78D985" w:rsidR="00BF5EFE" w:rsidRDefault="00BF5EFE" w:rsidP="00BF5EFE">
                                  <w:pPr>
                                    <w:spacing w:after="0"/>
                                    <w:jc w:val="center"/>
                                  </w:pPr>
                                  <w:r>
                                    <w:t>$160k</w:t>
                                  </w:r>
                                </w:p>
                              </w:tc>
                            </w:tr>
                            <w:tr w:rsidR="00BF5EFE" w14:paraId="02626AB9" w14:textId="5C60650C" w:rsidTr="00BF5EFE">
                              <w:tc>
                                <w:tcPr>
                                  <w:tcW w:w="1628" w:type="dxa"/>
                                  <w:vAlign w:val="center"/>
                                </w:tcPr>
                                <w:p w14:paraId="6E4A3D40" w14:textId="77777777" w:rsidR="00BF5EFE" w:rsidRDefault="00BF5EFE" w:rsidP="00BF5EFE">
                                  <w:pPr>
                                    <w:spacing w:after="0"/>
                                    <w:jc w:val="center"/>
                                  </w:pPr>
                                  <w:r>
                                    <w:t>26 – 30</w:t>
                                  </w:r>
                                </w:p>
                              </w:tc>
                              <w:tc>
                                <w:tcPr>
                                  <w:tcW w:w="1342" w:type="dxa"/>
                                  <w:vAlign w:val="center"/>
                                </w:tcPr>
                                <w:p w14:paraId="311CAE05" w14:textId="4738C075" w:rsidR="00BF5EFE" w:rsidRDefault="00BF5EFE" w:rsidP="00BF5EFE">
                                  <w:pPr>
                                    <w:spacing w:after="0"/>
                                    <w:jc w:val="center"/>
                                  </w:pPr>
                                  <w:r>
                                    <w:t>$171k</w:t>
                                  </w:r>
                                </w:p>
                              </w:tc>
                              <w:tc>
                                <w:tcPr>
                                  <w:tcW w:w="1350" w:type="dxa"/>
                                  <w:vAlign w:val="center"/>
                                </w:tcPr>
                                <w:p w14:paraId="344CD3B4" w14:textId="18910613" w:rsidR="00BF5EFE" w:rsidRDefault="00BF5EFE" w:rsidP="00BF5EFE">
                                  <w:pPr>
                                    <w:spacing w:after="0"/>
                                    <w:jc w:val="center"/>
                                  </w:pPr>
                                  <w:r>
                                    <w:t>$150k</w:t>
                                  </w:r>
                                </w:p>
                              </w:tc>
                              <w:tc>
                                <w:tcPr>
                                  <w:tcW w:w="1303" w:type="dxa"/>
                                </w:tcPr>
                                <w:p w14:paraId="61A44D87" w14:textId="0069DFA0" w:rsidR="00BF5EFE" w:rsidRDefault="00BF5EFE" w:rsidP="00BF5EFE">
                                  <w:pPr>
                                    <w:spacing w:after="0"/>
                                    <w:jc w:val="center"/>
                                  </w:pPr>
                                  <w:r>
                                    <w:t>$124k</w:t>
                                  </w:r>
                                </w:p>
                              </w:tc>
                              <w:tc>
                                <w:tcPr>
                                  <w:tcW w:w="1148" w:type="dxa"/>
                                </w:tcPr>
                                <w:p w14:paraId="6B0A067B" w14:textId="6EFA74A6" w:rsidR="00BF5EFE" w:rsidRDefault="00903068" w:rsidP="00BF5EFE">
                                  <w:pPr>
                                    <w:spacing w:after="0"/>
                                    <w:jc w:val="center"/>
                                  </w:pPr>
                                  <w:r>
                                    <w:t>$118k</w:t>
                                  </w:r>
                                </w:p>
                              </w:tc>
                              <w:tc>
                                <w:tcPr>
                                  <w:tcW w:w="1148" w:type="dxa"/>
                                </w:tcPr>
                                <w:p w14:paraId="6939A9A0" w14:textId="27930BDC" w:rsidR="00BF5EFE" w:rsidRDefault="00BF5EFE" w:rsidP="00BF5EFE">
                                  <w:pPr>
                                    <w:spacing w:after="0"/>
                                    <w:jc w:val="center"/>
                                  </w:pPr>
                                  <w:r>
                                    <w:t>$218k</w:t>
                                  </w:r>
                                </w:p>
                              </w:tc>
                              <w:tc>
                                <w:tcPr>
                                  <w:tcW w:w="1148" w:type="dxa"/>
                                </w:tcPr>
                                <w:p w14:paraId="79115685" w14:textId="3019F784" w:rsidR="00BF5EFE" w:rsidRDefault="00BF5EFE" w:rsidP="00BF5EFE">
                                  <w:pPr>
                                    <w:spacing w:after="0"/>
                                    <w:jc w:val="center"/>
                                  </w:pPr>
                                  <w:r>
                                    <w:t>$200k</w:t>
                                  </w:r>
                                </w:p>
                              </w:tc>
                            </w:tr>
                            <w:tr w:rsidR="00BF5EFE" w14:paraId="462C28C8" w14:textId="2931325D" w:rsidTr="00BF5EFE">
                              <w:tc>
                                <w:tcPr>
                                  <w:tcW w:w="1628" w:type="dxa"/>
                                  <w:vAlign w:val="center"/>
                                </w:tcPr>
                                <w:p w14:paraId="14A4F5E1" w14:textId="77777777" w:rsidR="00BF5EFE" w:rsidRDefault="00BF5EFE" w:rsidP="00BF5EFE">
                                  <w:pPr>
                                    <w:spacing w:after="0"/>
                                    <w:jc w:val="center"/>
                                  </w:pPr>
                                  <w:r>
                                    <w:t>31 – 35</w:t>
                                  </w:r>
                                </w:p>
                              </w:tc>
                              <w:tc>
                                <w:tcPr>
                                  <w:tcW w:w="1342" w:type="dxa"/>
                                  <w:vAlign w:val="center"/>
                                </w:tcPr>
                                <w:p w14:paraId="177974D6" w14:textId="3D1209F9" w:rsidR="00BF5EFE" w:rsidRDefault="00BF5EFE" w:rsidP="00BF5EFE">
                                  <w:pPr>
                                    <w:spacing w:after="0"/>
                                    <w:jc w:val="center"/>
                                  </w:pPr>
                                  <w:r>
                                    <w:t>$226k</w:t>
                                  </w:r>
                                </w:p>
                              </w:tc>
                              <w:tc>
                                <w:tcPr>
                                  <w:tcW w:w="1350" w:type="dxa"/>
                                  <w:vAlign w:val="center"/>
                                </w:tcPr>
                                <w:p w14:paraId="2983F3C9" w14:textId="19C6B6C4" w:rsidR="00BF5EFE" w:rsidRDefault="00BF5EFE" w:rsidP="00BF5EFE">
                                  <w:pPr>
                                    <w:spacing w:after="0"/>
                                    <w:jc w:val="center"/>
                                  </w:pPr>
                                  <w:r>
                                    <w:t>$190k</w:t>
                                  </w:r>
                                </w:p>
                              </w:tc>
                              <w:tc>
                                <w:tcPr>
                                  <w:tcW w:w="1303" w:type="dxa"/>
                                </w:tcPr>
                                <w:p w14:paraId="49F8BDC8" w14:textId="40544570" w:rsidR="00BF5EFE" w:rsidRDefault="00903068" w:rsidP="00BF5EFE">
                                  <w:pPr>
                                    <w:spacing w:after="0"/>
                                    <w:jc w:val="center"/>
                                  </w:pPr>
                                  <w:r>
                                    <w:t>$148k</w:t>
                                  </w:r>
                                </w:p>
                              </w:tc>
                              <w:tc>
                                <w:tcPr>
                                  <w:tcW w:w="1148" w:type="dxa"/>
                                </w:tcPr>
                                <w:p w14:paraId="0B4BC170" w14:textId="7446A646" w:rsidR="00BF5EFE" w:rsidRDefault="00903068" w:rsidP="00BF5EFE">
                                  <w:pPr>
                                    <w:spacing w:after="0"/>
                                    <w:jc w:val="center"/>
                                  </w:pPr>
                                  <w:r>
                                    <w:t>$134k</w:t>
                                  </w:r>
                                </w:p>
                              </w:tc>
                              <w:tc>
                                <w:tcPr>
                                  <w:tcW w:w="1148" w:type="dxa"/>
                                </w:tcPr>
                                <w:p w14:paraId="3A7B5907" w14:textId="09441CCB" w:rsidR="00BF5EFE" w:rsidRDefault="00BF5EFE" w:rsidP="00BF5EFE">
                                  <w:pPr>
                                    <w:spacing w:after="0"/>
                                    <w:jc w:val="center"/>
                                  </w:pPr>
                                  <w:r>
                                    <w:t>$260k</w:t>
                                  </w:r>
                                </w:p>
                              </w:tc>
                              <w:tc>
                                <w:tcPr>
                                  <w:tcW w:w="1148" w:type="dxa"/>
                                </w:tcPr>
                                <w:p w14:paraId="5F65F1F9" w14:textId="452E05B2" w:rsidR="00BF5EFE" w:rsidRDefault="00BF5EFE" w:rsidP="00BF5EFE">
                                  <w:pPr>
                                    <w:spacing w:after="0"/>
                                    <w:jc w:val="center"/>
                                  </w:pPr>
                                  <w:r>
                                    <w:t>$231k</w:t>
                                  </w:r>
                                </w:p>
                              </w:tc>
                            </w:tr>
                            <w:tr w:rsidR="00BF5EFE" w14:paraId="4822D7A8" w14:textId="6500D5A4" w:rsidTr="00BF5EFE">
                              <w:tc>
                                <w:tcPr>
                                  <w:tcW w:w="1628" w:type="dxa"/>
                                  <w:vAlign w:val="center"/>
                                </w:tcPr>
                                <w:p w14:paraId="2725546E" w14:textId="77777777" w:rsidR="00BF5EFE" w:rsidRDefault="00BF5EFE" w:rsidP="00BF5EFE">
                                  <w:pPr>
                                    <w:spacing w:after="0"/>
                                    <w:jc w:val="center"/>
                                  </w:pPr>
                                  <w:r>
                                    <w:t>36 – 40</w:t>
                                  </w:r>
                                </w:p>
                              </w:tc>
                              <w:tc>
                                <w:tcPr>
                                  <w:tcW w:w="1342" w:type="dxa"/>
                                  <w:vAlign w:val="center"/>
                                </w:tcPr>
                                <w:p w14:paraId="5E24B648" w14:textId="5C6BEBDE" w:rsidR="00BF5EFE" w:rsidRDefault="00BF5EFE" w:rsidP="00BF5EFE">
                                  <w:pPr>
                                    <w:spacing w:after="0"/>
                                    <w:jc w:val="center"/>
                                  </w:pPr>
                                  <w:r>
                                    <w:t>$262k</w:t>
                                  </w:r>
                                </w:p>
                              </w:tc>
                              <w:tc>
                                <w:tcPr>
                                  <w:tcW w:w="1350" w:type="dxa"/>
                                  <w:vAlign w:val="center"/>
                                </w:tcPr>
                                <w:p w14:paraId="4171DC72" w14:textId="7FD6F093" w:rsidR="00BF5EFE" w:rsidRDefault="00BF5EFE" w:rsidP="00BF5EFE">
                                  <w:pPr>
                                    <w:spacing w:after="0"/>
                                    <w:jc w:val="center"/>
                                  </w:pPr>
                                  <w:r>
                                    <w:t>$230k</w:t>
                                  </w:r>
                                </w:p>
                              </w:tc>
                              <w:tc>
                                <w:tcPr>
                                  <w:tcW w:w="1303" w:type="dxa"/>
                                </w:tcPr>
                                <w:p w14:paraId="0EE09220" w14:textId="59FFFD26" w:rsidR="00BF5EFE" w:rsidRDefault="00903068" w:rsidP="00BF5EFE">
                                  <w:pPr>
                                    <w:spacing w:after="0"/>
                                    <w:jc w:val="center"/>
                                  </w:pPr>
                                  <w:r>
                                    <w:t>$185k</w:t>
                                  </w:r>
                                </w:p>
                              </w:tc>
                              <w:tc>
                                <w:tcPr>
                                  <w:tcW w:w="1148" w:type="dxa"/>
                                </w:tcPr>
                                <w:p w14:paraId="2330CF04" w14:textId="70F99D37" w:rsidR="00BF5EFE" w:rsidRDefault="00903068" w:rsidP="00BF5EFE">
                                  <w:pPr>
                                    <w:spacing w:after="0"/>
                                    <w:jc w:val="center"/>
                                  </w:pPr>
                                  <w:r>
                                    <w:t>$111k</w:t>
                                  </w:r>
                                </w:p>
                              </w:tc>
                              <w:tc>
                                <w:tcPr>
                                  <w:tcW w:w="1148" w:type="dxa"/>
                                </w:tcPr>
                                <w:p w14:paraId="5EE0328B" w14:textId="7EB6CA16" w:rsidR="00BF5EFE" w:rsidRDefault="00BF5EFE" w:rsidP="00BF5EFE">
                                  <w:pPr>
                                    <w:spacing w:after="0"/>
                                    <w:jc w:val="center"/>
                                  </w:pPr>
                                  <w:r>
                                    <w:t>$288k</w:t>
                                  </w:r>
                                </w:p>
                              </w:tc>
                              <w:tc>
                                <w:tcPr>
                                  <w:tcW w:w="1148" w:type="dxa"/>
                                </w:tcPr>
                                <w:p w14:paraId="6C10DBE7" w14:textId="6982B02D" w:rsidR="00BF5EFE" w:rsidRDefault="00BF5EFE" w:rsidP="00BF5EFE">
                                  <w:pPr>
                                    <w:spacing w:after="0"/>
                                    <w:jc w:val="center"/>
                                  </w:pPr>
                                  <w:r>
                                    <w:t>$260k</w:t>
                                  </w:r>
                                </w:p>
                              </w:tc>
                            </w:tr>
                            <w:tr w:rsidR="00BF5EFE" w14:paraId="6D7AF3EC" w14:textId="5DD11943" w:rsidTr="00BF5EFE">
                              <w:tc>
                                <w:tcPr>
                                  <w:tcW w:w="1628" w:type="dxa"/>
                                  <w:vAlign w:val="center"/>
                                </w:tcPr>
                                <w:p w14:paraId="7BB8247D" w14:textId="77777777" w:rsidR="00BF5EFE" w:rsidRDefault="00BF5EFE" w:rsidP="00BF5EFE">
                                  <w:pPr>
                                    <w:spacing w:after="0"/>
                                    <w:jc w:val="center"/>
                                  </w:pPr>
                                  <w:r>
                                    <w:t>41 – 45</w:t>
                                  </w:r>
                                </w:p>
                              </w:tc>
                              <w:tc>
                                <w:tcPr>
                                  <w:tcW w:w="1342" w:type="dxa"/>
                                  <w:vAlign w:val="center"/>
                                </w:tcPr>
                                <w:p w14:paraId="625CD528" w14:textId="74912607" w:rsidR="00BF5EFE" w:rsidRDefault="00BF5EFE" w:rsidP="00BF5EFE">
                                  <w:pPr>
                                    <w:spacing w:after="0"/>
                                    <w:jc w:val="center"/>
                                  </w:pPr>
                                  <w:r>
                                    <w:t>$250k</w:t>
                                  </w:r>
                                </w:p>
                              </w:tc>
                              <w:tc>
                                <w:tcPr>
                                  <w:tcW w:w="1350" w:type="dxa"/>
                                  <w:vAlign w:val="center"/>
                                </w:tcPr>
                                <w:p w14:paraId="1E6A4237" w14:textId="1EF59E3F" w:rsidR="00BF5EFE" w:rsidRDefault="00BF5EFE" w:rsidP="00BF5EFE">
                                  <w:pPr>
                                    <w:spacing w:after="0"/>
                                    <w:jc w:val="center"/>
                                  </w:pPr>
                                  <w:r>
                                    <w:t>$219k</w:t>
                                  </w:r>
                                </w:p>
                              </w:tc>
                              <w:tc>
                                <w:tcPr>
                                  <w:tcW w:w="1303" w:type="dxa"/>
                                </w:tcPr>
                                <w:p w14:paraId="6FCA4E7B" w14:textId="1BED2328" w:rsidR="00BF5EFE" w:rsidRDefault="00903068" w:rsidP="00BF5EFE">
                                  <w:pPr>
                                    <w:spacing w:after="0"/>
                                    <w:jc w:val="center"/>
                                  </w:pPr>
                                  <w:r>
                                    <w:t>$170k</w:t>
                                  </w:r>
                                </w:p>
                              </w:tc>
                              <w:tc>
                                <w:tcPr>
                                  <w:tcW w:w="1148" w:type="dxa"/>
                                </w:tcPr>
                                <w:p w14:paraId="035BA02C" w14:textId="4C9051F7" w:rsidR="00BF5EFE" w:rsidRDefault="00903068" w:rsidP="00BF5EFE">
                                  <w:pPr>
                                    <w:spacing w:after="0"/>
                                    <w:jc w:val="center"/>
                                  </w:pPr>
                                  <w:r>
                                    <w:t>$177k</w:t>
                                  </w:r>
                                </w:p>
                              </w:tc>
                              <w:tc>
                                <w:tcPr>
                                  <w:tcW w:w="1148" w:type="dxa"/>
                                </w:tcPr>
                                <w:p w14:paraId="49B8EEC8" w14:textId="1D02635E" w:rsidR="00BF5EFE" w:rsidRDefault="00BF5EFE" w:rsidP="00BF5EFE">
                                  <w:pPr>
                                    <w:spacing w:after="0"/>
                                    <w:jc w:val="center"/>
                                  </w:pPr>
                                  <w:r>
                                    <w:t>$280k</w:t>
                                  </w:r>
                                </w:p>
                              </w:tc>
                              <w:tc>
                                <w:tcPr>
                                  <w:tcW w:w="1148" w:type="dxa"/>
                                </w:tcPr>
                                <w:p w14:paraId="39C3125B" w14:textId="3F692F88" w:rsidR="00BF5EFE" w:rsidRDefault="00BF5EFE" w:rsidP="00BF5EFE">
                                  <w:pPr>
                                    <w:spacing w:after="0"/>
                                    <w:jc w:val="center"/>
                                  </w:pPr>
                                  <w:r>
                                    <w:t>$255k</w:t>
                                  </w:r>
                                </w:p>
                              </w:tc>
                            </w:tr>
                            <w:tr w:rsidR="00BF5EFE" w14:paraId="72D016CD" w14:textId="0BA3FFEF" w:rsidTr="00BF5EFE">
                              <w:tc>
                                <w:tcPr>
                                  <w:tcW w:w="1628" w:type="dxa"/>
                                  <w:vAlign w:val="center"/>
                                </w:tcPr>
                                <w:p w14:paraId="20EC8A90" w14:textId="77777777" w:rsidR="00BF5EFE" w:rsidRDefault="00BF5EFE" w:rsidP="00BF5EFE">
                                  <w:pPr>
                                    <w:spacing w:after="0"/>
                                    <w:jc w:val="center"/>
                                  </w:pPr>
                                  <w:r>
                                    <w:t>46 – 50</w:t>
                                  </w:r>
                                </w:p>
                              </w:tc>
                              <w:tc>
                                <w:tcPr>
                                  <w:tcW w:w="1342" w:type="dxa"/>
                                  <w:vAlign w:val="center"/>
                                </w:tcPr>
                                <w:p w14:paraId="2D8C8A75" w14:textId="06E711D5" w:rsidR="00BF5EFE" w:rsidRDefault="00BF5EFE" w:rsidP="00BF5EFE">
                                  <w:pPr>
                                    <w:spacing w:after="0"/>
                                    <w:jc w:val="center"/>
                                  </w:pPr>
                                  <w:r>
                                    <w:t>$317k</w:t>
                                  </w:r>
                                </w:p>
                              </w:tc>
                              <w:tc>
                                <w:tcPr>
                                  <w:tcW w:w="1350" w:type="dxa"/>
                                  <w:vAlign w:val="center"/>
                                </w:tcPr>
                                <w:p w14:paraId="03A883AC" w14:textId="1F6116CF" w:rsidR="00BF5EFE" w:rsidRDefault="00BF5EFE" w:rsidP="00BF5EFE">
                                  <w:pPr>
                                    <w:spacing w:after="0"/>
                                    <w:jc w:val="center"/>
                                  </w:pPr>
                                  <w:r>
                                    <w:t>$282k</w:t>
                                  </w:r>
                                </w:p>
                              </w:tc>
                              <w:tc>
                                <w:tcPr>
                                  <w:tcW w:w="1303" w:type="dxa"/>
                                </w:tcPr>
                                <w:p w14:paraId="6EFFBC63" w14:textId="7BBB1AD1" w:rsidR="00BF5EFE" w:rsidRDefault="00903068" w:rsidP="00BF5EFE">
                                  <w:pPr>
                                    <w:spacing w:after="0"/>
                                    <w:jc w:val="center"/>
                                  </w:pPr>
                                  <w:r>
                                    <w:t>$150k</w:t>
                                  </w:r>
                                </w:p>
                              </w:tc>
                              <w:tc>
                                <w:tcPr>
                                  <w:tcW w:w="1148" w:type="dxa"/>
                                </w:tcPr>
                                <w:p w14:paraId="757329A0" w14:textId="526D6A4C" w:rsidR="00BF5EFE" w:rsidRDefault="00903068" w:rsidP="00BF5EFE">
                                  <w:pPr>
                                    <w:spacing w:after="0"/>
                                    <w:jc w:val="center"/>
                                  </w:pPr>
                                  <w:r>
                                    <w:t>$150k</w:t>
                                  </w:r>
                                </w:p>
                              </w:tc>
                              <w:tc>
                                <w:tcPr>
                                  <w:tcW w:w="1148" w:type="dxa"/>
                                </w:tcPr>
                                <w:p w14:paraId="5086A486" w14:textId="56A926AE" w:rsidR="00BF5EFE" w:rsidRDefault="00BF5EFE" w:rsidP="00BF5EFE">
                                  <w:pPr>
                                    <w:spacing w:after="0"/>
                                    <w:jc w:val="center"/>
                                  </w:pPr>
                                  <w:r>
                                    <w:t>$366k</w:t>
                                  </w:r>
                                </w:p>
                              </w:tc>
                              <w:tc>
                                <w:tcPr>
                                  <w:tcW w:w="1148" w:type="dxa"/>
                                </w:tcPr>
                                <w:p w14:paraId="2D9E2341" w14:textId="39BFA4C4" w:rsidR="00BF5EFE" w:rsidRDefault="00BF5EFE" w:rsidP="00BF5EFE">
                                  <w:pPr>
                                    <w:spacing w:after="0"/>
                                    <w:jc w:val="center"/>
                                  </w:pPr>
                                  <w:r>
                                    <w:t>$355k</w:t>
                                  </w:r>
                                </w:p>
                              </w:tc>
                            </w:tr>
                            <w:tr w:rsidR="00BF5EFE" w14:paraId="41C6C051" w14:textId="26BB4DA1" w:rsidTr="00BF5EFE">
                              <w:tc>
                                <w:tcPr>
                                  <w:tcW w:w="1628" w:type="dxa"/>
                                  <w:vAlign w:val="center"/>
                                </w:tcPr>
                                <w:p w14:paraId="3407B4F4" w14:textId="77777777" w:rsidR="00BF5EFE" w:rsidRDefault="00BF5EFE" w:rsidP="00BF5EFE">
                                  <w:pPr>
                                    <w:spacing w:after="0"/>
                                    <w:jc w:val="center"/>
                                  </w:pPr>
                                  <w:r>
                                    <w:t>51- 55</w:t>
                                  </w:r>
                                </w:p>
                              </w:tc>
                              <w:tc>
                                <w:tcPr>
                                  <w:tcW w:w="1342" w:type="dxa"/>
                                  <w:vAlign w:val="center"/>
                                </w:tcPr>
                                <w:p w14:paraId="26B5BF7F" w14:textId="74A52ED2" w:rsidR="00BF5EFE" w:rsidRDefault="00BF5EFE" w:rsidP="00BF5EFE">
                                  <w:pPr>
                                    <w:spacing w:after="0"/>
                                    <w:jc w:val="center"/>
                                  </w:pPr>
                                  <w:r>
                                    <w:t>$233k</w:t>
                                  </w:r>
                                </w:p>
                              </w:tc>
                              <w:tc>
                                <w:tcPr>
                                  <w:tcW w:w="1350" w:type="dxa"/>
                                  <w:vAlign w:val="center"/>
                                </w:tcPr>
                                <w:p w14:paraId="25803039" w14:textId="4BE9AED8" w:rsidR="00BF5EFE" w:rsidRDefault="00BF5EFE" w:rsidP="00BF5EFE">
                                  <w:pPr>
                                    <w:spacing w:after="0"/>
                                    <w:jc w:val="center"/>
                                  </w:pPr>
                                  <w:r>
                                    <w:t>$218k</w:t>
                                  </w:r>
                                </w:p>
                              </w:tc>
                              <w:tc>
                                <w:tcPr>
                                  <w:tcW w:w="1303" w:type="dxa"/>
                                </w:tcPr>
                                <w:p w14:paraId="4DAD4766" w14:textId="7C9B9B56" w:rsidR="00BF5EFE" w:rsidRDefault="00903068" w:rsidP="00BF5EFE">
                                  <w:pPr>
                                    <w:spacing w:after="0"/>
                                    <w:jc w:val="center"/>
                                  </w:pPr>
                                  <w:r>
                                    <w:t>$187k</w:t>
                                  </w:r>
                                </w:p>
                              </w:tc>
                              <w:tc>
                                <w:tcPr>
                                  <w:tcW w:w="1148" w:type="dxa"/>
                                </w:tcPr>
                                <w:p w14:paraId="44B1152A" w14:textId="5A17412D" w:rsidR="00BF5EFE" w:rsidRDefault="00903068" w:rsidP="00BF5EFE">
                                  <w:pPr>
                                    <w:spacing w:after="0"/>
                                    <w:jc w:val="center"/>
                                  </w:pPr>
                                  <w:r>
                                    <w:t>$187k</w:t>
                                  </w:r>
                                </w:p>
                              </w:tc>
                              <w:tc>
                                <w:tcPr>
                                  <w:tcW w:w="1148" w:type="dxa"/>
                                </w:tcPr>
                                <w:p w14:paraId="579D49D2" w14:textId="5275F99A" w:rsidR="00BF5EFE" w:rsidRDefault="00BF5EFE" w:rsidP="00BF5EFE">
                                  <w:pPr>
                                    <w:spacing w:after="0"/>
                                    <w:jc w:val="center"/>
                                  </w:pPr>
                                  <w:r>
                                    <w:t>$238k</w:t>
                                  </w:r>
                                </w:p>
                              </w:tc>
                              <w:tc>
                                <w:tcPr>
                                  <w:tcW w:w="1148" w:type="dxa"/>
                                </w:tcPr>
                                <w:p w14:paraId="7A9DEB3B" w14:textId="093B6DDA" w:rsidR="00BF5EFE" w:rsidRDefault="00BF5EFE" w:rsidP="00BF5EFE">
                                  <w:pPr>
                                    <w:spacing w:after="0"/>
                                    <w:jc w:val="center"/>
                                  </w:pPr>
                                  <w:r>
                                    <w:t>$235k</w:t>
                                  </w:r>
                                </w:p>
                              </w:tc>
                            </w:tr>
                            <w:tr w:rsidR="00BF5EFE" w14:paraId="4D090ED4" w14:textId="17563D28" w:rsidTr="00BF5EFE">
                              <w:tc>
                                <w:tcPr>
                                  <w:tcW w:w="1628" w:type="dxa"/>
                                  <w:vAlign w:val="center"/>
                                </w:tcPr>
                                <w:p w14:paraId="00CCB374" w14:textId="77777777" w:rsidR="00BF5EFE" w:rsidRDefault="00BF5EFE" w:rsidP="00BF5EFE">
                                  <w:pPr>
                                    <w:spacing w:after="0"/>
                                    <w:jc w:val="center"/>
                                  </w:pPr>
                                  <w:r>
                                    <w:t>56 – 60</w:t>
                                  </w:r>
                                </w:p>
                              </w:tc>
                              <w:tc>
                                <w:tcPr>
                                  <w:tcW w:w="1342" w:type="dxa"/>
                                  <w:vAlign w:val="center"/>
                                </w:tcPr>
                                <w:p w14:paraId="480D1C51" w14:textId="1F30ED5D" w:rsidR="00BF5EFE" w:rsidRDefault="00BF5EFE" w:rsidP="00BF5EFE">
                                  <w:pPr>
                                    <w:spacing w:after="0"/>
                                    <w:jc w:val="center"/>
                                  </w:pPr>
                                  <w:r>
                                    <w:t>$189k</w:t>
                                  </w:r>
                                </w:p>
                              </w:tc>
                              <w:tc>
                                <w:tcPr>
                                  <w:tcW w:w="1350" w:type="dxa"/>
                                  <w:vAlign w:val="center"/>
                                </w:tcPr>
                                <w:p w14:paraId="3A042B97" w14:textId="434E47E8" w:rsidR="00BF5EFE" w:rsidRDefault="00BF5EFE" w:rsidP="00BF5EFE">
                                  <w:pPr>
                                    <w:spacing w:after="0"/>
                                    <w:jc w:val="center"/>
                                  </w:pPr>
                                  <w:r>
                                    <w:t>$175k</w:t>
                                  </w:r>
                                </w:p>
                              </w:tc>
                              <w:tc>
                                <w:tcPr>
                                  <w:tcW w:w="1303" w:type="dxa"/>
                                </w:tcPr>
                                <w:p w14:paraId="0880329D" w14:textId="7447B2A1" w:rsidR="00BF5EFE" w:rsidRDefault="00903068" w:rsidP="00BF5EFE">
                                  <w:pPr>
                                    <w:spacing w:after="0"/>
                                    <w:jc w:val="center"/>
                                  </w:pPr>
                                  <w:r>
                                    <w:t>$148k</w:t>
                                  </w:r>
                                </w:p>
                              </w:tc>
                              <w:tc>
                                <w:tcPr>
                                  <w:tcW w:w="1148" w:type="dxa"/>
                                </w:tcPr>
                                <w:p w14:paraId="1EE82070" w14:textId="60ED293B" w:rsidR="00BF5EFE" w:rsidRDefault="00903068" w:rsidP="00BF5EFE">
                                  <w:pPr>
                                    <w:spacing w:after="0"/>
                                    <w:jc w:val="center"/>
                                  </w:pPr>
                                  <w:r>
                                    <w:t>$148k</w:t>
                                  </w:r>
                                </w:p>
                              </w:tc>
                              <w:tc>
                                <w:tcPr>
                                  <w:tcW w:w="1148" w:type="dxa"/>
                                </w:tcPr>
                                <w:p w14:paraId="71F3D98A" w14:textId="55FC6D15" w:rsidR="00BF5EFE" w:rsidRDefault="00BF5EFE" w:rsidP="00BF5EFE">
                                  <w:pPr>
                                    <w:spacing w:after="0"/>
                                    <w:jc w:val="center"/>
                                  </w:pPr>
                                  <w:r>
                                    <w:t>$196k</w:t>
                                  </w:r>
                                </w:p>
                              </w:tc>
                              <w:tc>
                                <w:tcPr>
                                  <w:tcW w:w="1148" w:type="dxa"/>
                                </w:tcPr>
                                <w:p w14:paraId="6274F1C9" w14:textId="21E86DEB" w:rsidR="00BF5EFE" w:rsidRDefault="00BF5EFE" w:rsidP="00BF5EFE">
                                  <w:pPr>
                                    <w:spacing w:after="0"/>
                                    <w:jc w:val="center"/>
                                  </w:pPr>
                                  <w:r>
                                    <w:t>$188k</w:t>
                                  </w:r>
                                </w:p>
                              </w:tc>
                            </w:tr>
                            <w:tr w:rsidR="00BF5EFE" w14:paraId="2C3EEA84" w14:textId="3B6C8615" w:rsidTr="00BF5EFE">
                              <w:tc>
                                <w:tcPr>
                                  <w:tcW w:w="1628" w:type="dxa"/>
                                  <w:vAlign w:val="center"/>
                                </w:tcPr>
                                <w:p w14:paraId="6F8AC616" w14:textId="77777777" w:rsidR="00BF5EFE" w:rsidRDefault="00BF5EFE" w:rsidP="00BF5EFE">
                                  <w:pPr>
                                    <w:spacing w:after="0"/>
                                    <w:jc w:val="center"/>
                                  </w:pPr>
                                  <w:r>
                                    <w:t>61 – 65</w:t>
                                  </w:r>
                                </w:p>
                              </w:tc>
                              <w:tc>
                                <w:tcPr>
                                  <w:tcW w:w="1342" w:type="dxa"/>
                                  <w:vAlign w:val="center"/>
                                </w:tcPr>
                                <w:p w14:paraId="39DE297C" w14:textId="46327263" w:rsidR="00BF5EFE" w:rsidRDefault="00BF5EFE" w:rsidP="00BF5EFE">
                                  <w:pPr>
                                    <w:spacing w:after="0"/>
                                    <w:jc w:val="center"/>
                                  </w:pPr>
                                  <w:r>
                                    <w:t>$245k</w:t>
                                  </w:r>
                                </w:p>
                              </w:tc>
                              <w:tc>
                                <w:tcPr>
                                  <w:tcW w:w="1350" w:type="dxa"/>
                                  <w:vAlign w:val="center"/>
                                </w:tcPr>
                                <w:p w14:paraId="1AEA5EAE" w14:textId="3CE1CD45" w:rsidR="00BF5EFE" w:rsidRDefault="00BF5EFE" w:rsidP="00BF5EFE">
                                  <w:pPr>
                                    <w:spacing w:after="0"/>
                                    <w:jc w:val="center"/>
                                  </w:pPr>
                                  <w:r>
                                    <w:t>$245k</w:t>
                                  </w:r>
                                </w:p>
                              </w:tc>
                              <w:tc>
                                <w:tcPr>
                                  <w:tcW w:w="1303" w:type="dxa"/>
                                </w:tcPr>
                                <w:p w14:paraId="75DBB9C1" w14:textId="75762D8B" w:rsidR="00BF5EFE" w:rsidRDefault="00903068" w:rsidP="00BF5EFE">
                                  <w:pPr>
                                    <w:spacing w:after="0"/>
                                    <w:jc w:val="center"/>
                                  </w:pPr>
                                  <w:r>
                                    <w:t>-</w:t>
                                  </w:r>
                                </w:p>
                              </w:tc>
                              <w:tc>
                                <w:tcPr>
                                  <w:tcW w:w="1148" w:type="dxa"/>
                                </w:tcPr>
                                <w:p w14:paraId="5B488F73" w14:textId="0553A88F" w:rsidR="00BF5EFE" w:rsidRDefault="00903068" w:rsidP="00BF5EFE">
                                  <w:pPr>
                                    <w:spacing w:after="0"/>
                                    <w:jc w:val="center"/>
                                  </w:pPr>
                                  <w:r>
                                    <w:t>-</w:t>
                                  </w:r>
                                </w:p>
                              </w:tc>
                              <w:tc>
                                <w:tcPr>
                                  <w:tcW w:w="1148" w:type="dxa"/>
                                </w:tcPr>
                                <w:p w14:paraId="5DBD2170" w14:textId="580BCD57" w:rsidR="00BF5EFE" w:rsidRDefault="00BF5EFE" w:rsidP="00BF5EFE">
                                  <w:pPr>
                                    <w:spacing w:after="0"/>
                                    <w:jc w:val="center"/>
                                  </w:pPr>
                                  <w:r>
                                    <w:t>$245k</w:t>
                                  </w:r>
                                </w:p>
                              </w:tc>
                              <w:tc>
                                <w:tcPr>
                                  <w:tcW w:w="1148" w:type="dxa"/>
                                </w:tcPr>
                                <w:p w14:paraId="4D60BA35" w14:textId="0A676E2C" w:rsidR="00BF5EFE" w:rsidRDefault="00BF5EFE" w:rsidP="00BF5EFE">
                                  <w:pPr>
                                    <w:spacing w:after="0"/>
                                    <w:jc w:val="center"/>
                                  </w:pPr>
                                  <w:r>
                                    <w:t>$245k</w:t>
                                  </w:r>
                                </w:p>
                              </w:tc>
                            </w:tr>
                          </w:tbl>
                          <w:p w14:paraId="63214AE0" w14:textId="77777777" w:rsidR="007F2878" w:rsidRPr="007F2878" w:rsidRDefault="007F2878" w:rsidP="00940270"/>
                          <w:p w14:paraId="116A9F5E" w14:textId="3B899E97" w:rsidR="00940270" w:rsidRDefault="00940270" w:rsidP="00940270">
                            <w:r>
                              <w:rPr>
                                <w:u w:val="single"/>
                              </w:rPr>
                              <w:t>Expenses</w:t>
                            </w:r>
                            <w:r>
                              <w:t xml:space="preserve"> – On average, respondents spent $85.4k per year on living expenses and debt repayment (median $65.5k). 12.5% spent $25k or less per year, 36.8% spent $50k or less, and 71.8% spent $100k or less. 28.2% spent over $100k per year while only 6.3% spent over $200k per year. On average, respondents spent 45.8% (median 35.6%) of their total income on living expenses and debt repayment.</w:t>
                            </w:r>
                          </w:p>
                          <w:p w14:paraId="4638F061" w14:textId="450D668B" w:rsidR="00940270" w:rsidRDefault="00940270">
                            <w:r>
                              <w:t xml:space="preserve">Of those who categorized their expenses, the average and median total spent on each category is as follows: </w:t>
                            </w:r>
                          </w:p>
                          <w:tbl>
                            <w:tblPr>
                              <w:tblStyle w:val="TableGrid"/>
                              <w:tblW w:w="0" w:type="auto"/>
                              <w:tblInd w:w="1836" w:type="dxa"/>
                              <w:tblLook w:val="04A0" w:firstRow="1" w:lastRow="0" w:firstColumn="1" w:lastColumn="0" w:noHBand="0" w:noVBand="1"/>
                            </w:tblPr>
                            <w:tblGrid>
                              <w:gridCol w:w="2430"/>
                              <w:gridCol w:w="1350"/>
                              <w:gridCol w:w="1620"/>
                            </w:tblGrid>
                            <w:tr w:rsidR="00FF57EB" w14:paraId="4C305B97" w14:textId="77777777" w:rsidTr="002C49CE">
                              <w:tc>
                                <w:tcPr>
                                  <w:tcW w:w="2430" w:type="dxa"/>
                                  <w:vAlign w:val="center"/>
                                </w:tcPr>
                                <w:p w14:paraId="1D1C6BCE" w14:textId="7F347E2E" w:rsidR="00FF57EB" w:rsidRPr="003D65B6" w:rsidRDefault="00FF57EB" w:rsidP="00660210">
                                  <w:pPr>
                                    <w:spacing w:after="0"/>
                                    <w:jc w:val="center"/>
                                    <w:rPr>
                                      <w:b/>
                                      <w:bCs/>
                                    </w:rPr>
                                  </w:pPr>
                                  <w:r>
                                    <w:rPr>
                                      <w:b/>
                                      <w:bCs/>
                                    </w:rPr>
                                    <w:t>Category</w:t>
                                  </w:r>
                                </w:p>
                              </w:tc>
                              <w:tc>
                                <w:tcPr>
                                  <w:tcW w:w="1350" w:type="dxa"/>
                                  <w:vAlign w:val="center"/>
                                </w:tcPr>
                                <w:p w14:paraId="6660895D" w14:textId="77777777" w:rsidR="00FF57EB" w:rsidRPr="003D65B6" w:rsidRDefault="00FF57EB" w:rsidP="00660210">
                                  <w:pPr>
                                    <w:spacing w:after="0"/>
                                    <w:jc w:val="center"/>
                                    <w:rPr>
                                      <w:b/>
                                      <w:bCs/>
                                    </w:rPr>
                                  </w:pPr>
                                  <w:r w:rsidRPr="003D65B6">
                                    <w:rPr>
                                      <w:b/>
                                      <w:bCs/>
                                    </w:rPr>
                                    <w:t>Mean</w:t>
                                  </w:r>
                                </w:p>
                              </w:tc>
                              <w:tc>
                                <w:tcPr>
                                  <w:tcW w:w="1620" w:type="dxa"/>
                                  <w:vAlign w:val="center"/>
                                </w:tcPr>
                                <w:p w14:paraId="20829239" w14:textId="77777777" w:rsidR="00FF57EB" w:rsidRPr="003D65B6" w:rsidRDefault="00FF57EB" w:rsidP="00660210">
                                  <w:pPr>
                                    <w:spacing w:after="0"/>
                                    <w:jc w:val="center"/>
                                    <w:rPr>
                                      <w:b/>
                                      <w:bCs/>
                                    </w:rPr>
                                  </w:pPr>
                                  <w:r w:rsidRPr="003D65B6">
                                    <w:rPr>
                                      <w:b/>
                                      <w:bCs/>
                                    </w:rPr>
                                    <w:t>Median</w:t>
                                  </w:r>
                                </w:p>
                              </w:tc>
                            </w:tr>
                            <w:tr w:rsidR="00FF57EB" w14:paraId="7AE40AA3" w14:textId="77777777" w:rsidTr="002C49CE">
                              <w:tc>
                                <w:tcPr>
                                  <w:tcW w:w="2430" w:type="dxa"/>
                                  <w:vAlign w:val="center"/>
                                </w:tcPr>
                                <w:p w14:paraId="7636833F" w14:textId="34005A06" w:rsidR="00FF57EB" w:rsidRDefault="00FF57EB" w:rsidP="00660210">
                                  <w:pPr>
                                    <w:spacing w:after="0"/>
                                    <w:jc w:val="center"/>
                                  </w:pPr>
                                  <w:r>
                                    <w:t>Housing</w:t>
                                  </w:r>
                                </w:p>
                              </w:tc>
                              <w:tc>
                                <w:tcPr>
                                  <w:tcW w:w="1350" w:type="dxa"/>
                                  <w:vAlign w:val="center"/>
                                </w:tcPr>
                                <w:p w14:paraId="24560E76" w14:textId="17C88439" w:rsidR="00FF57EB" w:rsidRDefault="00FF57EB" w:rsidP="00660210">
                                  <w:pPr>
                                    <w:spacing w:after="0"/>
                                    <w:jc w:val="center"/>
                                  </w:pPr>
                                  <w:r>
                                    <w:t>$26k</w:t>
                                  </w:r>
                                </w:p>
                              </w:tc>
                              <w:tc>
                                <w:tcPr>
                                  <w:tcW w:w="1620" w:type="dxa"/>
                                  <w:vAlign w:val="center"/>
                                </w:tcPr>
                                <w:p w14:paraId="1475810A" w14:textId="1F9C66C7" w:rsidR="00FF57EB" w:rsidRDefault="00FF57EB" w:rsidP="00660210">
                                  <w:pPr>
                                    <w:spacing w:after="0"/>
                                    <w:jc w:val="center"/>
                                  </w:pPr>
                                  <w:r>
                                    <w:t>$22k</w:t>
                                  </w:r>
                                </w:p>
                              </w:tc>
                            </w:tr>
                            <w:tr w:rsidR="00FF57EB" w14:paraId="72E9B982" w14:textId="77777777" w:rsidTr="002C49CE">
                              <w:tc>
                                <w:tcPr>
                                  <w:tcW w:w="2430" w:type="dxa"/>
                                  <w:vAlign w:val="center"/>
                                </w:tcPr>
                                <w:p w14:paraId="1978FD4A" w14:textId="5EF0334C" w:rsidR="00FF57EB" w:rsidRDefault="00FF57EB" w:rsidP="00660210">
                                  <w:pPr>
                                    <w:spacing w:after="0"/>
                                    <w:jc w:val="center"/>
                                  </w:pPr>
                                  <w:r>
                                    <w:t>Utilities</w:t>
                                  </w:r>
                                </w:p>
                              </w:tc>
                              <w:tc>
                                <w:tcPr>
                                  <w:tcW w:w="1350" w:type="dxa"/>
                                  <w:vAlign w:val="center"/>
                                </w:tcPr>
                                <w:p w14:paraId="5199ACEA" w14:textId="2859C741" w:rsidR="00FF57EB" w:rsidRDefault="00FF57EB" w:rsidP="00660210">
                                  <w:pPr>
                                    <w:spacing w:after="0"/>
                                    <w:jc w:val="center"/>
                                  </w:pPr>
                                  <w:r>
                                    <w:t>$3.3k</w:t>
                                  </w:r>
                                </w:p>
                              </w:tc>
                              <w:tc>
                                <w:tcPr>
                                  <w:tcW w:w="1620" w:type="dxa"/>
                                  <w:vAlign w:val="center"/>
                                </w:tcPr>
                                <w:p w14:paraId="0F8B6D38" w14:textId="43AA5D0E" w:rsidR="00FF57EB" w:rsidRDefault="00FF57EB" w:rsidP="00660210">
                                  <w:pPr>
                                    <w:spacing w:after="0"/>
                                    <w:jc w:val="center"/>
                                  </w:pPr>
                                  <w:r>
                                    <w:t>$3k</w:t>
                                  </w:r>
                                </w:p>
                              </w:tc>
                            </w:tr>
                            <w:tr w:rsidR="00FF57EB" w14:paraId="07F092BB" w14:textId="77777777" w:rsidTr="002C49CE">
                              <w:tc>
                                <w:tcPr>
                                  <w:tcW w:w="2430" w:type="dxa"/>
                                  <w:vAlign w:val="center"/>
                                </w:tcPr>
                                <w:p w14:paraId="0B7EAAF6" w14:textId="62B141BC" w:rsidR="00FF57EB" w:rsidRDefault="00FF57EB" w:rsidP="00660210">
                                  <w:pPr>
                                    <w:spacing w:after="0"/>
                                    <w:jc w:val="center"/>
                                  </w:pPr>
                                  <w:r>
                                    <w:t>Transportation</w:t>
                                  </w:r>
                                </w:p>
                              </w:tc>
                              <w:tc>
                                <w:tcPr>
                                  <w:tcW w:w="1350" w:type="dxa"/>
                                  <w:vAlign w:val="center"/>
                                </w:tcPr>
                                <w:p w14:paraId="1571673A" w14:textId="3A0EA5DE" w:rsidR="00FF57EB" w:rsidRDefault="00FF57EB" w:rsidP="00660210">
                                  <w:pPr>
                                    <w:spacing w:after="0"/>
                                    <w:jc w:val="center"/>
                                  </w:pPr>
                                  <w:r>
                                    <w:t>$4.4k</w:t>
                                  </w:r>
                                </w:p>
                              </w:tc>
                              <w:tc>
                                <w:tcPr>
                                  <w:tcW w:w="1620" w:type="dxa"/>
                                  <w:vAlign w:val="center"/>
                                </w:tcPr>
                                <w:p w14:paraId="3A91D6F7" w14:textId="34BED371" w:rsidR="00FF57EB" w:rsidRDefault="00FF57EB" w:rsidP="00660210">
                                  <w:pPr>
                                    <w:spacing w:after="0"/>
                                    <w:jc w:val="center"/>
                                  </w:pPr>
                                  <w:r>
                                    <w:t>$3k</w:t>
                                  </w:r>
                                </w:p>
                              </w:tc>
                            </w:tr>
                            <w:tr w:rsidR="00FF57EB" w14:paraId="4777C95A" w14:textId="77777777" w:rsidTr="002C49CE">
                              <w:tc>
                                <w:tcPr>
                                  <w:tcW w:w="2430" w:type="dxa"/>
                                  <w:vAlign w:val="center"/>
                                </w:tcPr>
                                <w:p w14:paraId="3339D0F9" w14:textId="293BCCA3" w:rsidR="00FF57EB" w:rsidRDefault="00FF57EB" w:rsidP="00660210">
                                  <w:pPr>
                                    <w:spacing w:after="0"/>
                                    <w:jc w:val="center"/>
                                  </w:pPr>
                                  <w:r>
                                    <w:t>Necessities</w:t>
                                  </w:r>
                                </w:p>
                              </w:tc>
                              <w:tc>
                                <w:tcPr>
                                  <w:tcW w:w="1350" w:type="dxa"/>
                                  <w:vAlign w:val="center"/>
                                </w:tcPr>
                                <w:p w14:paraId="4C12AD68" w14:textId="53770226" w:rsidR="00FF57EB" w:rsidRDefault="00FF57EB" w:rsidP="00660210">
                                  <w:pPr>
                                    <w:spacing w:after="0"/>
                                    <w:jc w:val="center"/>
                                  </w:pPr>
                                  <w:r>
                                    <w:t>$9.6k</w:t>
                                  </w:r>
                                </w:p>
                              </w:tc>
                              <w:tc>
                                <w:tcPr>
                                  <w:tcW w:w="1620" w:type="dxa"/>
                                  <w:vAlign w:val="center"/>
                                </w:tcPr>
                                <w:p w14:paraId="03935D87" w14:textId="187F2DCD" w:rsidR="00FF57EB" w:rsidRDefault="00FF57EB" w:rsidP="00660210">
                                  <w:pPr>
                                    <w:spacing w:after="0"/>
                                    <w:jc w:val="center"/>
                                  </w:pPr>
                                  <w:r>
                                    <w:t>$7.4k</w:t>
                                  </w:r>
                                </w:p>
                              </w:tc>
                            </w:tr>
                            <w:tr w:rsidR="00FF57EB" w14:paraId="788FDF19" w14:textId="77777777" w:rsidTr="002C49CE">
                              <w:tc>
                                <w:tcPr>
                                  <w:tcW w:w="2430" w:type="dxa"/>
                                  <w:vAlign w:val="center"/>
                                </w:tcPr>
                                <w:p w14:paraId="59745C35" w14:textId="0ADAF48B" w:rsidR="00FF57EB" w:rsidRDefault="00FF57EB" w:rsidP="00660210">
                                  <w:pPr>
                                    <w:spacing w:after="0"/>
                                    <w:jc w:val="center"/>
                                  </w:pPr>
                                  <w:r>
                                    <w:t>Luxuries</w:t>
                                  </w:r>
                                </w:p>
                              </w:tc>
                              <w:tc>
                                <w:tcPr>
                                  <w:tcW w:w="1350" w:type="dxa"/>
                                  <w:vAlign w:val="center"/>
                                </w:tcPr>
                                <w:p w14:paraId="60024747" w14:textId="48C0551B" w:rsidR="00FF57EB" w:rsidRDefault="00FF57EB" w:rsidP="00660210">
                                  <w:pPr>
                                    <w:spacing w:after="0"/>
                                    <w:jc w:val="center"/>
                                  </w:pPr>
                                  <w:r>
                                    <w:t>$12.7k</w:t>
                                  </w:r>
                                </w:p>
                              </w:tc>
                              <w:tc>
                                <w:tcPr>
                                  <w:tcW w:w="1620" w:type="dxa"/>
                                  <w:vAlign w:val="center"/>
                                </w:tcPr>
                                <w:p w14:paraId="52754975" w14:textId="4E8BAFB2" w:rsidR="00FF57EB" w:rsidRDefault="00FF57EB" w:rsidP="00660210">
                                  <w:pPr>
                                    <w:spacing w:after="0"/>
                                    <w:jc w:val="center"/>
                                  </w:pPr>
                                  <w:r>
                                    <w:t>$9.9k</w:t>
                                  </w:r>
                                </w:p>
                              </w:tc>
                            </w:tr>
                            <w:tr w:rsidR="00FF57EB" w14:paraId="71C80AF3" w14:textId="77777777" w:rsidTr="002C49CE">
                              <w:tc>
                                <w:tcPr>
                                  <w:tcW w:w="2430" w:type="dxa"/>
                                  <w:vAlign w:val="center"/>
                                </w:tcPr>
                                <w:p w14:paraId="426EBADE" w14:textId="4E76069B" w:rsidR="00FF57EB" w:rsidRDefault="00FF57EB" w:rsidP="00660210">
                                  <w:pPr>
                                    <w:spacing w:after="0"/>
                                    <w:jc w:val="center"/>
                                  </w:pPr>
                                  <w:r>
                                    <w:t>Children</w:t>
                                  </w:r>
                                </w:p>
                              </w:tc>
                              <w:tc>
                                <w:tcPr>
                                  <w:tcW w:w="1350" w:type="dxa"/>
                                  <w:vAlign w:val="center"/>
                                </w:tcPr>
                                <w:p w14:paraId="2D03A8FF" w14:textId="0A658E71" w:rsidR="00FF57EB" w:rsidRDefault="00FF57EB" w:rsidP="00660210">
                                  <w:pPr>
                                    <w:spacing w:after="0"/>
                                    <w:jc w:val="center"/>
                                  </w:pPr>
                                  <w:r>
                                    <w:t>$2k</w:t>
                                  </w:r>
                                </w:p>
                              </w:tc>
                              <w:tc>
                                <w:tcPr>
                                  <w:tcW w:w="1620" w:type="dxa"/>
                                  <w:vAlign w:val="center"/>
                                </w:tcPr>
                                <w:p w14:paraId="00770A05" w14:textId="3E68797C" w:rsidR="00FF57EB" w:rsidRDefault="00FF57EB" w:rsidP="00660210">
                                  <w:pPr>
                                    <w:spacing w:after="0"/>
                                    <w:jc w:val="center"/>
                                  </w:pPr>
                                  <w:r>
                                    <w:t>$0</w:t>
                                  </w:r>
                                </w:p>
                              </w:tc>
                            </w:tr>
                            <w:tr w:rsidR="00FF57EB" w14:paraId="1FC6782C" w14:textId="77777777" w:rsidTr="002C49CE">
                              <w:tc>
                                <w:tcPr>
                                  <w:tcW w:w="2430" w:type="dxa"/>
                                  <w:vAlign w:val="center"/>
                                </w:tcPr>
                                <w:p w14:paraId="225901C5" w14:textId="6295A044" w:rsidR="00FF57EB" w:rsidRDefault="00FF57EB" w:rsidP="00660210">
                                  <w:pPr>
                                    <w:spacing w:after="0"/>
                                    <w:jc w:val="center"/>
                                  </w:pPr>
                                  <w:r>
                                    <w:t>Debt Repayment</w:t>
                                  </w:r>
                                </w:p>
                              </w:tc>
                              <w:tc>
                                <w:tcPr>
                                  <w:tcW w:w="1350" w:type="dxa"/>
                                  <w:vAlign w:val="center"/>
                                </w:tcPr>
                                <w:p w14:paraId="4BA59A63" w14:textId="20F23DCD" w:rsidR="00FF57EB" w:rsidRDefault="00FF57EB" w:rsidP="00660210">
                                  <w:pPr>
                                    <w:spacing w:after="0"/>
                                    <w:jc w:val="center"/>
                                  </w:pPr>
                                  <w:r>
                                    <w:t>$1.4k</w:t>
                                  </w:r>
                                </w:p>
                              </w:tc>
                              <w:tc>
                                <w:tcPr>
                                  <w:tcW w:w="1620" w:type="dxa"/>
                                  <w:vAlign w:val="center"/>
                                </w:tcPr>
                                <w:p w14:paraId="2B20AE2B" w14:textId="47894427" w:rsidR="00FF57EB" w:rsidRDefault="00FF57EB" w:rsidP="00660210">
                                  <w:pPr>
                                    <w:spacing w:after="0"/>
                                    <w:jc w:val="center"/>
                                  </w:pPr>
                                  <w:r>
                                    <w:t>$0</w:t>
                                  </w:r>
                                </w:p>
                              </w:tc>
                            </w:tr>
                            <w:tr w:rsidR="00FF57EB" w14:paraId="33522848" w14:textId="77777777" w:rsidTr="002C49CE">
                              <w:tc>
                                <w:tcPr>
                                  <w:tcW w:w="2430" w:type="dxa"/>
                                  <w:vAlign w:val="center"/>
                                </w:tcPr>
                                <w:p w14:paraId="1BFCED94" w14:textId="3064803C" w:rsidR="00FF57EB" w:rsidRDefault="00FF57EB" w:rsidP="00660210">
                                  <w:pPr>
                                    <w:spacing w:after="0"/>
                                    <w:jc w:val="center"/>
                                  </w:pPr>
                                  <w:r>
                                    <w:t>Charity</w:t>
                                  </w:r>
                                </w:p>
                              </w:tc>
                              <w:tc>
                                <w:tcPr>
                                  <w:tcW w:w="1350" w:type="dxa"/>
                                  <w:vAlign w:val="center"/>
                                </w:tcPr>
                                <w:p w14:paraId="51330614" w14:textId="24DA5707" w:rsidR="00FF57EB" w:rsidRDefault="00FF57EB" w:rsidP="00660210">
                                  <w:pPr>
                                    <w:spacing w:after="0"/>
                                    <w:jc w:val="center"/>
                                  </w:pPr>
                                  <w:r>
                                    <w:t>$1.7k</w:t>
                                  </w:r>
                                </w:p>
                              </w:tc>
                              <w:tc>
                                <w:tcPr>
                                  <w:tcW w:w="1620" w:type="dxa"/>
                                  <w:vAlign w:val="center"/>
                                </w:tcPr>
                                <w:p w14:paraId="2D7D19C3" w14:textId="78086421" w:rsidR="00FF57EB" w:rsidRDefault="00FF57EB" w:rsidP="00660210">
                                  <w:pPr>
                                    <w:spacing w:after="0"/>
                                    <w:jc w:val="center"/>
                                  </w:pPr>
                                  <w:r>
                                    <w:t>$0</w:t>
                                  </w:r>
                                </w:p>
                              </w:tc>
                            </w:tr>
                            <w:tr w:rsidR="00FF57EB" w14:paraId="66275093" w14:textId="77777777" w:rsidTr="002C49CE">
                              <w:tc>
                                <w:tcPr>
                                  <w:tcW w:w="2430" w:type="dxa"/>
                                  <w:vAlign w:val="center"/>
                                </w:tcPr>
                                <w:p w14:paraId="71E00ED8" w14:textId="428A3322" w:rsidR="00FF57EB" w:rsidRDefault="00FF57EB" w:rsidP="00660210">
                                  <w:pPr>
                                    <w:spacing w:after="0"/>
                                    <w:jc w:val="center"/>
                                  </w:pPr>
                                  <w:r>
                                    <w:t>Healthcare</w:t>
                                  </w:r>
                                </w:p>
                              </w:tc>
                              <w:tc>
                                <w:tcPr>
                                  <w:tcW w:w="1350" w:type="dxa"/>
                                  <w:vAlign w:val="center"/>
                                </w:tcPr>
                                <w:p w14:paraId="3BA6799E" w14:textId="754ECEA1" w:rsidR="00FF57EB" w:rsidRDefault="00FF57EB" w:rsidP="00660210">
                                  <w:pPr>
                                    <w:spacing w:after="0"/>
                                    <w:jc w:val="center"/>
                                  </w:pPr>
                                  <w:r>
                                    <w:t>$2.7k</w:t>
                                  </w:r>
                                </w:p>
                              </w:tc>
                              <w:tc>
                                <w:tcPr>
                                  <w:tcW w:w="1620" w:type="dxa"/>
                                  <w:vAlign w:val="center"/>
                                </w:tcPr>
                                <w:p w14:paraId="7C9473B1" w14:textId="38CFF854" w:rsidR="00FF57EB" w:rsidRDefault="00FF57EB" w:rsidP="00660210">
                                  <w:pPr>
                                    <w:spacing w:after="0"/>
                                    <w:jc w:val="center"/>
                                  </w:pPr>
                                  <w:r>
                                    <w:t>$1.2k</w:t>
                                  </w:r>
                                </w:p>
                              </w:tc>
                            </w:tr>
                            <w:tr w:rsidR="00FF57EB" w14:paraId="6EFBFA24" w14:textId="77777777" w:rsidTr="002C49CE">
                              <w:tc>
                                <w:tcPr>
                                  <w:tcW w:w="2430" w:type="dxa"/>
                                  <w:vAlign w:val="center"/>
                                </w:tcPr>
                                <w:p w14:paraId="0D4AFA3C" w14:textId="64288740" w:rsidR="00FF57EB" w:rsidRDefault="00FF57EB" w:rsidP="00660210">
                                  <w:pPr>
                                    <w:spacing w:after="0"/>
                                    <w:jc w:val="center"/>
                                  </w:pPr>
                                  <w:r>
                                    <w:t>Education</w:t>
                                  </w:r>
                                </w:p>
                              </w:tc>
                              <w:tc>
                                <w:tcPr>
                                  <w:tcW w:w="1350" w:type="dxa"/>
                                  <w:vAlign w:val="center"/>
                                </w:tcPr>
                                <w:p w14:paraId="106E99AE" w14:textId="6E67E9E9" w:rsidR="00FF57EB" w:rsidRDefault="00FF57EB" w:rsidP="00660210">
                                  <w:pPr>
                                    <w:spacing w:after="0"/>
                                    <w:jc w:val="center"/>
                                  </w:pPr>
                                  <w:r>
                                    <w:t>$454</w:t>
                                  </w:r>
                                </w:p>
                              </w:tc>
                              <w:tc>
                                <w:tcPr>
                                  <w:tcW w:w="1620" w:type="dxa"/>
                                  <w:vAlign w:val="center"/>
                                </w:tcPr>
                                <w:p w14:paraId="7E0A5F6E" w14:textId="52BBEE4E" w:rsidR="00FF57EB" w:rsidRDefault="00FF57EB" w:rsidP="00660210">
                                  <w:pPr>
                                    <w:spacing w:after="0"/>
                                    <w:jc w:val="center"/>
                                  </w:pPr>
                                  <w:r>
                                    <w:t>$0</w:t>
                                  </w:r>
                                </w:p>
                              </w:tc>
                            </w:tr>
                            <w:tr w:rsidR="00FF57EB" w14:paraId="23D5623F" w14:textId="77777777" w:rsidTr="002C49CE">
                              <w:tc>
                                <w:tcPr>
                                  <w:tcW w:w="2430" w:type="dxa"/>
                                  <w:vAlign w:val="center"/>
                                </w:tcPr>
                                <w:p w14:paraId="19438DC9" w14:textId="117CADB0" w:rsidR="00FF57EB" w:rsidRDefault="00FF57EB" w:rsidP="00660210">
                                  <w:pPr>
                                    <w:spacing w:after="0"/>
                                    <w:jc w:val="center"/>
                                  </w:pPr>
                                  <w:r>
                                    <w:t>Properties/Business</w:t>
                                  </w:r>
                                </w:p>
                              </w:tc>
                              <w:tc>
                                <w:tcPr>
                                  <w:tcW w:w="1350" w:type="dxa"/>
                                  <w:vAlign w:val="center"/>
                                </w:tcPr>
                                <w:p w14:paraId="4FA30640" w14:textId="45BC7144" w:rsidR="00FF57EB" w:rsidRDefault="00FF57EB" w:rsidP="00660210">
                                  <w:pPr>
                                    <w:spacing w:after="0"/>
                                    <w:jc w:val="center"/>
                                  </w:pPr>
                                  <w:r>
                                    <w:t>$1k</w:t>
                                  </w:r>
                                </w:p>
                              </w:tc>
                              <w:tc>
                                <w:tcPr>
                                  <w:tcW w:w="1620" w:type="dxa"/>
                                  <w:vAlign w:val="center"/>
                                </w:tcPr>
                                <w:p w14:paraId="3C33A1DD" w14:textId="0DDC7B7B" w:rsidR="00FF57EB" w:rsidRDefault="00FF57EB" w:rsidP="00660210">
                                  <w:pPr>
                                    <w:spacing w:after="0"/>
                                    <w:jc w:val="center"/>
                                  </w:pPr>
                                  <w:r>
                                    <w:t>$0</w:t>
                                  </w:r>
                                </w:p>
                              </w:tc>
                            </w:tr>
                            <w:tr w:rsidR="00FF57EB" w14:paraId="1F3C71C4" w14:textId="77777777" w:rsidTr="002C49CE">
                              <w:tc>
                                <w:tcPr>
                                  <w:tcW w:w="2430" w:type="dxa"/>
                                  <w:vAlign w:val="center"/>
                                </w:tcPr>
                                <w:p w14:paraId="3C3C9DD6" w14:textId="466C94A4" w:rsidR="00FF57EB" w:rsidRDefault="00FF57EB" w:rsidP="00660210">
                                  <w:pPr>
                                    <w:spacing w:after="0"/>
                                    <w:jc w:val="center"/>
                                  </w:pPr>
                                  <w:r>
                                    <w:t>Other</w:t>
                                  </w:r>
                                </w:p>
                              </w:tc>
                              <w:tc>
                                <w:tcPr>
                                  <w:tcW w:w="1350" w:type="dxa"/>
                                  <w:vAlign w:val="center"/>
                                </w:tcPr>
                                <w:p w14:paraId="7C7FF82D" w14:textId="4EC04B9E" w:rsidR="00FF57EB" w:rsidRDefault="00FF57EB" w:rsidP="00660210">
                                  <w:pPr>
                                    <w:spacing w:after="0"/>
                                    <w:jc w:val="center"/>
                                  </w:pPr>
                                  <w:r>
                                    <w:t>$1.1k</w:t>
                                  </w:r>
                                </w:p>
                              </w:tc>
                              <w:tc>
                                <w:tcPr>
                                  <w:tcW w:w="1620" w:type="dxa"/>
                                  <w:vAlign w:val="center"/>
                                </w:tcPr>
                                <w:p w14:paraId="5460C398" w14:textId="22D359F3" w:rsidR="00FF57EB" w:rsidRDefault="00FF57EB" w:rsidP="00660210">
                                  <w:pPr>
                                    <w:spacing w:after="0"/>
                                    <w:jc w:val="center"/>
                                  </w:pPr>
                                  <w:r>
                                    <w:t>$0</w:t>
                                  </w:r>
                                </w:p>
                              </w:tc>
                            </w:tr>
                          </w:tbl>
                          <w:p w14:paraId="2AA612E9" w14:textId="7AA81D36" w:rsidR="00FF57EB" w:rsidRDefault="00FF57EB" w:rsidP="002C49CE">
                            <w:pPr>
                              <w:spacing w:after="0"/>
                            </w:pPr>
                          </w:p>
                          <w:p w14:paraId="1E75925C" w14:textId="20AC1EFC" w:rsidR="002C49CE" w:rsidRDefault="00634D6E" w:rsidP="00FF57EB">
                            <w:r>
                              <w:t>On average, housing was 40.2% of a respondent’s total expenses (median 39.5%), necessities were 16.6% (median 14.8%), and luxuries were 20% (median 17.2%).</w:t>
                            </w:r>
                          </w:p>
                          <w:p w14:paraId="062D729B" w14:textId="445A5BAA" w:rsidR="009858CB" w:rsidRDefault="009858CB" w:rsidP="00FF57EB">
                            <w:r>
                              <w:t>Married respondents spent $109k per year on average (median $89.6k) while single respondents spent $47.9k (median $39.9k) and unwedded couples spent $67.9k (median $47.6k). Married couples with children spent $14.5k more per year on average than child-free couples ($115.1k vs. $104.6k, median $100k vs $85k).</w:t>
                            </w:r>
                          </w:p>
                          <w:p w14:paraId="597B59D4" w14:textId="42F7B17B" w:rsidR="009858CB" w:rsidRDefault="00A32DFC" w:rsidP="00FF57EB">
                            <w:r>
                              <w:t xml:space="preserve">The average and median </w:t>
                            </w:r>
                            <w:r w:rsidR="006953F4">
                              <w:t xml:space="preserve">total </w:t>
                            </w:r>
                            <w:r>
                              <w:t>expenses by age range</w:t>
                            </w:r>
                            <w:r w:rsidR="00E048F9">
                              <w:t xml:space="preserve"> and relationship status</w:t>
                            </w:r>
                            <w:r>
                              <w:t xml:space="preserve"> are listed in the table below:</w:t>
                            </w:r>
                          </w:p>
                          <w:p w14:paraId="1FB12186" w14:textId="77777777" w:rsidR="0025376F" w:rsidRPr="00BE4F82" w:rsidRDefault="0025376F" w:rsidP="00FF57EB">
                            <w:pPr>
                              <w:rPr>
                                <w:u w:val="singl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2106B72" id="Text Box 4" o:spid="_x0000_s1035" type="#_x0000_t202" style="width:468pt;height:6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" filled="f" stroked="f">
                <v:textbox>
                  <w:txbxContent>
                    <w:p w14:paraId="2995D515" w14:textId="29900442" w:rsidR="007F2878" w:rsidRDefault="007F2878" w:rsidP="00940270">
                      <w:r>
                        <w:t>The average and median total incomes of each age range</w:t>
                      </w:r>
                      <w:r w:rsidR="00E048F9">
                        <w:t xml:space="preserve"> and relationship status</w:t>
                      </w:r>
                      <w:r>
                        <w:t xml:space="preserve"> is summarized below:</w:t>
                      </w:r>
                    </w:p>
                    <w:tbl>
                      <w:tblPr>
                        <w:tblStyle w:val="TableGrid"/>
                        <w:tblW w:w="0" w:type="auto"/>
                        <w:tblInd w:w="-5" w:type="dxa"/>
                        <w:tblLook w:val="04A0" w:firstRow="1" w:lastRow="0" w:firstColumn="1" w:lastColumn="0" w:noHBand="0" w:noVBand="1"/>
                      </w:tblPr>
                      <w:tblGrid>
                        <w:gridCol w:w="1628"/>
                        <w:gridCol w:w="1342"/>
                        <w:gridCol w:w="1350"/>
                        <w:gridCol w:w="1303"/>
                        <w:gridCol w:w="1148"/>
                        <w:gridCol w:w="1148"/>
                        <w:gridCol w:w="1148"/>
                      </w:tblGrid>
                      <w:tr w:rsidR="00BF5EFE" w:rsidRPr="003D65B6" w14:paraId="452948AB" w14:textId="54F98828" w:rsidTr="00BF5EFE">
                        <w:tc>
                          <w:tcPr>
                            <w:tcW w:w="1628" w:type="dxa"/>
                            <w:vAlign w:val="center"/>
                          </w:tcPr>
                          <w:p w14:paraId="64E468AC" w14:textId="77777777" w:rsidR="00BF5EFE" w:rsidRPr="003D65B6" w:rsidRDefault="00BF5EFE" w:rsidP="007F2878">
                            <w:pPr>
                              <w:spacing w:after="0"/>
                              <w:jc w:val="center"/>
                              <w:rPr>
                                <w:b/>
                                <w:bCs/>
                              </w:rPr>
                            </w:pPr>
                          </w:p>
                        </w:tc>
                        <w:tc>
                          <w:tcPr>
                            <w:tcW w:w="2692" w:type="dxa"/>
                            <w:gridSpan w:val="2"/>
                            <w:vAlign w:val="center"/>
                          </w:tcPr>
                          <w:p w14:paraId="247204A7" w14:textId="07ED3204" w:rsidR="00BF5EFE" w:rsidRPr="00BF5EFE" w:rsidRDefault="00BF5EFE" w:rsidP="007F2878">
                            <w:pPr>
                              <w:spacing w:after="0"/>
                              <w:jc w:val="center"/>
                              <w:rPr>
                                <w:b/>
                                <w:bCs/>
                              </w:rPr>
                            </w:pPr>
                            <w:r>
                              <w:rPr>
                                <w:b/>
                                <w:bCs/>
                              </w:rPr>
                              <w:t>All Respondents</w:t>
                            </w:r>
                          </w:p>
                        </w:tc>
                        <w:tc>
                          <w:tcPr>
                            <w:tcW w:w="2451" w:type="dxa"/>
                            <w:gridSpan w:val="2"/>
                          </w:tcPr>
                          <w:p w14:paraId="5F53DAA9" w14:textId="0C838D7A" w:rsidR="00BF5EFE" w:rsidRPr="003D65B6" w:rsidRDefault="00BF5EFE" w:rsidP="007F2878">
                            <w:pPr>
                              <w:spacing w:after="0"/>
                              <w:jc w:val="center"/>
                              <w:rPr>
                                <w:b/>
                                <w:bCs/>
                              </w:rPr>
                            </w:pPr>
                            <w:r>
                              <w:rPr>
                                <w:b/>
                                <w:bCs/>
                              </w:rPr>
                              <w:t>Single</w:t>
                            </w:r>
                          </w:p>
                        </w:tc>
                        <w:tc>
                          <w:tcPr>
                            <w:tcW w:w="2296" w:type="dxa"/>
                            <w:gridSpan w:val="2"/>
                          </w:tcPr>
                          <w:p w14:paraId="03E94B50" w14:textId="11C0D775" w:rsidR="00BF5EFE" w:rsidRPr="003D65B6" w:rsidRDefault="00BF5EFE" w:rsidP="007F2878">
                            <w:pPr>
                              <w:spacing w:after="0"/>
                              <w:jc w:val="center"/>
                              <w:rPr>
                                <w:b/>
                                <w:bCs/>
                              </w:rPr>
                            </w:pPr>
                            <w:r>
                              <w:rPr>
                                <w:b/>
                                <w:bCs/>
                              </w:rPr>
                              <w:t>Married</w:t>
                            </w:r>
                          </w:p>
                        </w:tc>
                      </w:tr>
                      <w:tr w:rsidR="00BF5EFE" w:rsidRPr="003D65B6" w14:paraId="16BBA53D" w14:textId="27FAFB4E" w:rsidTr="00BF5EFE">
                        <w:tc>
                          <w:tcPr>
                            <w:tcW w:w="1628" w:type="dxa"/>
                            <w:vAlign w:val="center"/>
                          </w:tcPr>
                          <w:p w14:paraId="33EF3B91" w14:textId="77777777" w:rsidR="00BF5EFE" w:rsidRPr="003D65B6" w:rsidRDefault="00BF5EFE" w:rsidP="00BF5EFE">
                            <w:pPr>
                              <w:spacing w:after="0"/>
                              <w:jc w:val="center"/>
                              <w:rPr>
                                <w:b/>
                                <w:bCs/>
                              </w:rPr>
                            </w:pPr>
                            <w:r w:rsidRPr="003D65B6">
                              <w:rPr>
                                <w:b/>
                                <w:bCs/>
                              </w:rPr>
                              <w:t>Age Range</w:t>
                            </w:r>
                          </w:p>
                        </w:tc>
                        <w:tc>
                          <w:tcPr>
                            <w:tcW w:w="1342" w:type="dxa"/>
                            <w:vAlign w:val="center"/>
                          </w:tcPr>
                          <w:p w14:paraId="7BCD0A8E" w14:textId="77777777" w:rsidR="00BF5EFE" w:rsidRPr="003D65B6" w:rsidRDefault="00BF5EFE" w:rsidP="00BF5EFE">
                            <w:pPr>
                              <w:spacing w:after="0"/>
                              <w:jc w:val="center"/>
                              <w:rPr>
                                <w:b/>
                                <w:bCs/>
                              </w:rPr>
                            </w:pPr>
                            <w:r w:rsidRPr="003D65B6">
                              <w:rPr>
                                <w:b/>
                                <w:bCs/>
                              </w:rPr>
                              <w:t>Mean</w:t>
                            </w:r>
                          </w:p>
                        </w:tc>
                        <w:tc>
                          <w:tcPr>
                            <w:tcW w:w="1350" w:type="dxa"/>
                            <w:vAlign w:val="center"/>
                          </w:tcPr>
                          <w:p w14:paraId="041AE479" w14:textId="77777777" w:rsidR="00BF5EFE" w:rsidRPr="003D65B6" w:rsidRDefault="00BF5EFE" w:rsidP="00BF5EFE">
                            <w:pPr>
                              <w:spacing w:after="0"/>
                              <w:jc w:val="center"/>
                              <w:rPr>
                                <w:b/>
                                <w:bCs/>
                              </w:rPr>
                            </w:pPr>
                            <w:r w:rsidRPr="003D65B6">
                              <w:rPr>
                                <w:b/>
                                <w:bCs/>
                              </w:rPr>
                              <w:t>Median</w:t>
                            </w:r>
                          </w:p>
                        </w:tc>
                        <w:tc>
                          <w:tcPr>
                            <w:tcW w:w="1303" w:type="dxa"/>
                            <w:vAlign w:val="center"/>
                          </w:tcPr>
                          <w:p w14:paraId="6232DD1E" w14:textId="26C2449D" w:rsidR="00BF5EFE" w:rsidRPr="003D65B6" w:rsidRDefault="00BF5EFE" w:rsidP="00BF5EFE">
                            <w:pPr>
                              <w:spacing w:after="0"/>
                              <w:jc w:val="center"/>
                              <w:rPr>
                                <w:b/>
                                <w:bCs/>
                              </w:rPr>
                            </w:pPr>
                            <w:r w:rsidRPr="003D65B6">
                              <w:rPr>
                                <w:b/>
                                <w:bCs/>
                              </w:rPr>
                              <w:t>Mean</w:t>
                            </w:r>
                          </w:p>
                        </w:tc>
                        <w:tc>
                          <w:tcPr>
                            <w:tcW w:w="1148" w:type="dxa"/>
                            <w:vAlign w:val="center"/>
                          </w:tcPr>
                          <w:p w14:paraId="0AC4B2DA" w14:textId="05CEFF00" w:rsidR="00BF5EFE" w:rsidRPr="003D65B6" w:rsidRDefault="00BF5EFE" w:rsidP="00BF5EFE">
                            <w:pPr>
                              <w:spacing w:after="0"/>
                              <w:jc w:val="center"/>
                              <w:rPr>
                                <w:b/>
                                <w:bCs/>
                              </w:rPr>
                            </w:pPr>
                            <w:r w:rsidRPr="003D65B6">
                              <w:rPr>
                                <w:b/>
                                <w:bCs/>
                              </w:rPr>
                              <w:t>Median</w:t>
                            </w:r>
                          </w:p>
                        </w:tc>
                        <w:tc>
                          <w:tcPr>
                            <w:tcW w:w="1148" w:type="dxa"/>
                            <w:vAlign w:val="center"/>
                          </w:tcPr>
                          <w:p w14:paraId="58445ED7" w14:textId="3B4BC176" w:rsidR="00BF5EFE" w:rsidRPr="003D65B6" w:rsidRDefault="00BF5EFE" w:rsidP="00BF5EFE">
                            <w:pPr>
                              <w:spacing w:after="0"/>
                              <w:jc w:val="center"/>
                              <w:rPr>
                                <w:b/>
                                <w:bCs/>
                              </w:rPr>
                            </w:pPr>
                            <w:r w:rsidRPr="003D65B6">
                              <w:rPr>
                                <w:b/>
                                <w:bCs/>
                              </w:rPr>
                              <w:t>Mean</w:t>
                            </w:r>
                          </w:p>
                        </w:tc>
                        <w:tc>
                          <w:tcPr>
                            <w:tcW w:w="1148" w:type="dxa"/>
                            <w:vAlign w:val="center"/>
                          </w:tcPr>
                          <w:p w14:paraId="62879E80" w14:textId="64499F1C" w:rsidR="00BF5EFE" w:rsidRPr="003D65B6" w:rsidRDefault="00BF5EFE" w:rsidP="00BF5EFE">
                            <w:pPr>
                              <w:spacing w:after="0"/>
                              <w:jc w:val="center"/>
                              <w:rPr>
                                <w:b/>
                                <w:bCs/>
                              </w:rPr>
                            </w:pPr>
                            <w:r w:rsidRPr="003D65B6">
                              <w:rPr>
                                <w:b/>
                                <w:bCs/>
                              </w:rPr>
                              <w:t>Median</w:t>
                            </w:r>
                          </w:p>
                        </w:tc>
                      </w:tr>
                      <w:tr w:rsidR="00BF5EFE" w14:paraId="0AE62EA9" w14:textId="07D87310" w:rsidTr="00BF5EFE">
                        <w:tc>
                          <w:tcPr>
                            <w:tcW w:w="1628" w:type="dxa"/>
                            <w:vAlign w:val="center"/>
                          </w:tcPr>
                          <w:p w14:paraId="37BEE03D" w14:textId="77777777" w:rsidR="00BF5EFE" w:rsidRDefault="00BF5EFE" w:rsidP="00BF5EFE">
                            <w:pPr>
                              <w:spacing w:after="0"/>
                              <w:jc w:val="center"/>
                            </w:pPr>
                            <w:r>
                              <w:t>&lt;20</w:t>
                            </w:r>
                          </w:p>
                        </w:tc>
                        <w:tc>
                          <w:tcPr>
                            <w:tcW w:w="1342" w:type="dxa"/>
                            <w:vAlign w:val="center"/>
                          </w:tcPr>
                          <w:p w14:paraId="30AD5E26" w14:textId="770B9A24" w:rsidR="00BF5EFE" w:rsidRDefault="00BF5EFE" w:rsidP="00BF5EFE">
                            <w:pPr>
                              <w:spacing w:after="0"/>
                              <w:jc w:val="center"/>
                            </w:pPr>
                            <w:r>
                              <w:t>$90k</w:t>
                            </w:r>
                          </w:p>
                        </w:tc>
                        <w:tc>
                          <w:tcPr>
                            <w:tcW w:w="1350" w:type="dxa"/>
                            <w:vAlign w:val="center"/>
                          </w:tcPr>
                          <w:p w14:paraId="0601B76B" w14:textId="0A712AF6" w:rsidR="00BF5EFE" w:rsidRDefault="00BF5EFE" w:rsidP="00BF5EFE">
                            <w:pPr>
                              <w:spacing w:after="0"/>
                              <w:jc w:val="center"/>
                            </w:pPr>
                            <w:r>
                              <w:t>$22k</w:t>
                            </w:r>
                          </w:p>
                        </w:tc>
                        <w:tc>
                          <w:tcPr>
                            <w:tcW w:w="1303" w:type="dxa"/>
                          </w:tcPr>
                          <w:p w14:paraId="0FF59A65" w14:textId="2042A204" w:rsidR="00BF5EFE" w:rsidRDefault="00BF5EFE" w:rsidP="00BF5EFE">
                            <w:pPr>
                              <w:spacing w:after="0"/>
                              <w:jc w:val="center"/>
                            </w:pPr>
                            <w:r>
                              <w:t>$112k</w:t>
                            </w:r>
                          </w:p>
                        </w:tc>
                        <w:tc>
                          <w:tcPr>
                            <w:tcW w:w="1148" w:type="dxa"/>
                          </w:tcPr>
                          <w:p w14:paraId="302A8343" w14:textId="560BF73A" w:rsidR="00BF5EFE" w:rsidRDefault="00BF5EFE" w:rsidP="00BF5EFE">
                            <w:pPr>
                              <w:spacing w:after="0"/>
                              <w:jc w:val="center"/>
                            </w:pPr>
                            <w:r>
                              <w:t>$21k</w:t>
                            </w:r>
                          </w:p>
                        </w:tc>
                        <w:tc>
                          <w:tcPr>
                            <w:tcW w:w="1148" w:type="dxa"/>
                          </w:tcPr>
                          <w:p w14:paraId="139D36ED" w14:textId="3D8C9454" w:rsidR="00BF5EFE" w:rsidRDefault="00BF5EFE" w:rsidP="00BF5EFE">
                            <w:pPr>
                              <w:spacing w:after="0"/>
                              <w:jc w:val="center"/>
                            </w:pPr>
                            <w:r>
                              <w:t>-</w:t>
                            </w:r>
                          </w:p>
                        </w:tc>
                        <w:tc>
                          <w:tcPr>
                            <w:tcW w:w="1148" w:type="dxa"/>
                          </w:tcPr>
                          <w:p w14:paraId="15C2E922" w14:textId="26CBF392" w:rsidR="00BF5EFE" w:rsidRDefault="00BF5EFE" w:rsidP="00BF5EFE">
                            <w:pPr>
                              <w:spacing w:after="0"/>
                              <w:jc w:val="center"/>
                            </w:pPr>
                            <w:r>
                              <w:t>-</w:t>
                            </w:r>
                          </w:p>
                        </w:tc>
                      </w:tr>
                      <w:tr w:rsidR="00BF5EFE" w14:paraId="154AB68F" w14:textId="7176794B" w:rsidTr="00BF5EFE">
                        <w:tc>
                          <w:tcPr>
                            <w:tcW w:w="1628" w:type="dxa"/>
                            <w:vAlign w:val="center"/>
                          </w:tcPr>
                          <w:p w14:paraId="3B98B202" w14:textId="77777777" w:rsidR="00BF5EFE" w:rsidRDefault="00BF5EFE" w:rsidP="00BF5EFE">
                            <w:pPr>
                              <w:spacing w:after="0"/>
                              <w:jc w:val="center"/>
                            </w:pPr>
                            <w:r>
                              <w:t>21 – 25</w:t>
                            </w:r>
                          </w:p>
                        </w:tc>
                        <w:tc>
                          <w:tcPr>
                            <w:tcW w:w="1342" w:type="dxa"/>
                            <w:vAlign w:val="center"/>
                          </w:tcPr>
                          <w:p w14:paraId="6BF1BB6F" w14:textId="7352BBA8" w:rsidR="00BF5EFE" w:rsidRDefault="00BF5EFE" w:rsidP="00BF5EFE">
                            <w:pPr>
                              <w:spacing w:after="0"/>
                              <w:jc w:val="center"/>
                            </w:pPr>
                            <w:r>
                              <w:t>$119k</w:t>
                            </w:r>
                          </w:p>
                        </w:tc>
                        <w:tc>
                          <w:tcPr>
                            <w:tcW w:w="1350" w:type="dxa"/>
                            <w:vAlign w:val="center"/>
                          </w:tcPr>
                          <w:p w14:paraId="33B080D2" w14:textId="6033B948" w:rsidR="00BF5EFE" w:rsidRDefault="00BF5EFE" w:rsidP="00BF5EFE">
                            <w:pPr>
                              <w:spacing w:after="0"/>
                              <w:jc w:val="center"/>
                            </w:pPr>
                            <w:r>
                              <w:t>$96k</w:t>
                            </w:r>
                          </w:p>
                        </w:tc>
                        <w:tc>
                          <w:tcPr>
                            <w:tcW w:w="1303" w:type="dxa"/>
                          </w:tcPr>
                          <w:p w14:paraId="5A16A1C7" w14:textId="7A91A051" w:rsidR="00BF5EFE" w:rsidRDefault="00BF5EFE" w:rsidP="00BF5EFE">
                            <w:pPr>
                              <w:spacing w:after="0"/>
                              <w:jc w:val="center"/>
                            </w:pPr>
                            <w:r>
                              <w:t>$91k</w:t>
                            </w:r>
                          </w:p>
                        </w:tc>
                        <w:tc>
                          <w:tcPr>
                            <w:tcW w:w="1148" w:type="dxa"/>
                          </w:tcPr>
                          <w:p w14:paraId="46D64218" w14:textId="3CEBBFE7" w:rsidR="00BF5EFE" w:rsidRDefault="00BF5EFE" w:rsidP="00BF5EFE">
                            <w:pPr>
                              <w:spacing w:after="0"/>
                              <w:jc w:val="center"/>
                            </w:pPr>
                            <w:r>
                              <w:t>$79k</w:t>
                            </w:r>
                          </w:p>
                        </w:tc>
                        <w:tc>
                          <w:tcPr>
                            <w:tcW w:w="1148" w:type="dxa"/>
                          </w:tcPr>
                          <w:p w14:paraId="66910964" w14:textId="23EF6E16" w:rsidR="00BF5EFE" w:rsidRDefault="00BF5EFE" w:rsidP="00BF5EFE">
                            <w:pPr>
                              <w:spacing w:after="0"/>
                              <w:jc w:val="center"/>
                            </w:pPr>
                            <w:r>
                              <w:t>$208k</w:t>
                            </w:r>
                          </w:p>
                        </w:tc>
                        <w:tc>
                          <w:tcPr>
                            <w:tcW w:w="1148" w:type="dxa"/>
                          </w:tcPr>
                          <w:p w14:paraId="69181812" w14:textId="3C78D985" w:rsidR="00BF5EFE" w:rsidRDefault="00BF5EFE" w:rsidP="00BF5EFE">
                            <w:pPr>
                              <w:spacing w:after="0"/>
                              <w:jc w:val="center"/>
                            </w:pPr>
                            <w:r>
                              <w:t>$160k</w:t>
                            </w:r>
                          </w:p>
                        </w:tc>
                      </w:tr>
                      <w:tr w:rsidR="00BF5EFE" w14:paraId="02626AB9" w14:textId="5C60650C" w:rsidTr="00BF5EFE">
                        <w:tc>
                          <w:tcPr>
                            <w:tcW w:w="1628" w:type="dxa"/>
                            <w:vAlign w:val="center"/>
                          </w:tcPr>
                          <w:p w14:paraId="6E4A3D40" w14:textId="77777777" w:rsidR="00BF5EFE" w:rsidRDefault="00BF5EFE" w:rsidP="00BF5EFE">
                            <w:pPr>
                              <w:spacing w:after="0"/>
                              <w:jc w:val="center"/>
                            </w:pPr>
                            <w:r>
                              <w:t>26 – 30</w:t>
                            </w:r>
                          </w:p>
                        </w:tc>
                        <w:tc>
                          <w:tcPr>
                            <w:tcW w:w="1342" w:type="dxa"/>
                            <w:vAlign w:val="center"/>
                          </w:tcPr>
                          <w:p w14:paraId="311CAE05" w14:textId="4738C075" w:rsidR="00BF5EFE" w:rsidRDefault="00BF5EFE" w:rsidP="00BF5EFE">
                            <w:pPr>
                              <w:spacing w:after="0"/>
                              <w:jc w:val="center"/>
                            </w:pPr>
                            <w:r>
                              <w:t>$171k</w:t>
                            </w:r>
                          </w:p>
                        </w:tc>
                        <w:tc>
                          <w:tcPr>
                            <w:tcW w:w="1350" w:type="dxa"/>
                            <w:vAlign w:val="center"/>
                          </w:tcPr>
                          <w:p w14:paraId="344CD3B4" w14:textId="18910613" w:rsidR="00BF5EFE" w:rsidRDefault="00BF5EFE" w:rsidP="00BF5EFE">
                            <w:pPr>
                              <w:spacing w:after="0"/>
                              <w:jc w:val="center"/>
                            </w:pPr>
                            <w:r>
                              <w:t>$150k</w:t>
                            </w:r>
                          </w:p>
                        </w:tc>
                        <w:tc>
                          <w:tcPr>
                            <w:tcW w:w="1303" w:type="dxa"/>
                          </w:tcPr>
                          <w:p w14:paraId="61A44D87" w14:textId="0069DFA0" w:rsidR="00BF5EFE" w:rsidRDefault="00BF5EFE" w:rsidP="00BF5EFE">
                            <w:pPr>
                              <w:spacing w:after="0"/>
                              <w:jc w:val="center"/>
                            </w:pPr>
                            <w:r>
                              <w:t>$124k</w:t>
                            </w:r>
                          </w:p>
                        </w:tc>
                        <w:tc>
                          <w:tcPr>
                            <w:tcW w:w="1148" w:type="dxa"/>
                          </w:tcPr>
                          <w:p w14:paraId="6B0A067B" w14:textId="6EFA74A6" w:rsidR="00BF5EFE" w:rsidRDefault="00903068" w:rsidP="00BF5EFE">
                            <w:pPr>
                              <w:spacing w:after="0"/>
                              <w:jc w:val="center"/>
                            </w:pPr>
                            <w:r>
                              <w:t>$118k</w:t>
                            </w:r>
                          </w:p>
                        </w:tc>
                        <w:tc>
                          <w:tcPr>
                            <w:tcW w:w="1148" w:type="dxa"/>
                          </w:tcPr>
                          <w:p w14:paraId="6939A9A0" w14:textId="27930BDC" w:rsidR="00BF5EFE" w:rsidRDefault="00BF5EFE" w:rsidP="00BF5EFE">
                            <w:pPr>
                              <w:spacing w:after="0"/>
                              <w:jc w:val="center"/>
                            </w:pPr>
                            <w:r>
                              <w:t>$218k</w:t>
                            </w:r>
                          </w:p>
                        </w:tc>
                        <w:tc>
                          <w:tcPr>
                            <w:tcW w:w="1148" w:type="dxa"/>
                          </w:tcPr>
                          <w:p w14:paraId="79115685" w14:textId="3019F784" w:rsidR="00BF5EFE" w:rsidRDefault="00BF5EFE" w:rsidP="00BF5EFE">
                            <w:pPr>
                              <w:spacing w:after="0"/>
                              <w:jc w:val="center"/>
                            </w:pPr>
                            <w:r>
                              <w:t>$200k</w:t>
                            </w:r>
                          </w:p>
                        </w:tc>
                      </w:tr>
                      <w:tr w:rsidR="00BF5EFE" w14:paraId="462C28C8" w14:textId="2931325D" w:rsidTr="00BF5EFE">
                        <w:tc>
                          <w:tcPr>
                            <w:tcW w:w="1628" w:type="dxa"/>
                            <w:vAlign w:val="center"/>
                          </w:tcPr>
                          <w:p w14:paraId="14A4F5E1" w14:textId="77777777" w:rsidR="00BF5EFE" w:rsidRDefault="00BF5EFE" w:rsidP="00BF5EFE">
                            <w:pPr>
                              <w:spacing w:after="0"/>
                              <w:jc w:val="center"/>
                            </w:pPr>
                            <w:r>
                              <w:t>31 – 35</w:t>
                            </w:r>
                          </w:p>
                        </w:tc>
                        <w:tc>
                          <w:tcPr>
                            <w:tcW w:w="1342" w:type="dxa"/>
                            <w:vAlign w:val="center"/>
                          </w:tcPr>
                          <w:p w14:paraId="177974D6" w14:textId="3D1209F9" w:rsidR="00BF5EFE" w:rsidRDefault="00BF5EFE" w:rsidP="00BF5EFE">
                            <w:pPr>
                              <w:spacing w:after="0"/>
                              <w:jc w:val="center"/>
                            </w:pPr>
                            <w:r>
                              <w:t>$226k</w:t>
                            </w:r>
                          </w:p>
                        </w:tc>
                        <w:tc>
                          <w:tcPr>
                            <w:tcW w:w="1350" w:type="dxa"/>
                            <w:vAlign w:val="center"/>
                          </w:tcPr>
                          <w:p w14:paraId="2983F3C9" w14:textId="19C6B6C4" w:rsidR="00BF5EFE" w:rsidRDefault="00BF5EFE" w:rsidP="00BF5EFE">
                            <w:pPr>
                              <w:spacing w:after="0"/>
                              <w:jc w:val="center"/>
                            </w:pPr>
                            <w:r>
                              <w:t>$190k</w:t>
                            </w:r>
                          </w:p>
                        </w:tc>
                        <w:tc>
                          <w:tcPr>
                            <w:tcW w:w="1303" w:type="dxa"/>
                          </w:tcPr>
                          <w:p w14:paraId="49F8BDC8" w14:textId="40544570" w:rsidR="00BF5EFE" w:rsidRDefault="00903068" w:rsidP="00BF5EFE">
                            <w:pPr>
                              <w:spacing w:after="0"/>
                              <w:jc w:val="center"/>
                            </w:pPr>
                            <w:r>
                              <w:t>$148k</w:t>
                            </w:r>
                          </w:p>
                        </w:tc>
                        <w:tc>
                          <w:tcPr>
                            <w:tcW w:w="1148" w:type="dxa"/>
                          </w:tcPr>
                          <w:p w14:paraId="0B4BC170" w14:textId="7446A646" w:rsidR="00BF5EFE" w:rsidRDefault="00903068" w:rsidP="00BF5EFE">
                            <w:pPr>
                              <w:spacing w:after="0"/>
                              <w:jc w:val="center"/>
                            </w:pPr>
                            <w:r>
                              <w:t>$134k</w:t>
                            </w:r>
                          </w:p>
                        </w:tc>
                        <w:tc>
                          <w:tcPr>
                            <w:tcW w:w="1148" w:type="dxa"/>
                          </w:tcPr>
                          <w:p w14:paraId="3A7B5907" w14:textId="09441CCB" w:rsidR="00BF5EFE" w:rsidRDefault="00BF5EFE" w:rsidP="00BF5EFE">
                            <w:pPr>
                              <w:spacing w:after="0"/>
                              <w:jc w:val="center"/>
                            </w:pPr>
                            <w:r>
                              <w:t>$260k</w:t>
                            </w:r>
                          </w:p>
                        </w:tc>
                        <w:tc>
                          <w:tcPr>
                            <w:tcW w:w="1148" w:type="dxa"/>
                          </w:tcPr>
                          <w:p w14:paraId="5F65F1F9" w14:textId="452E05B2" w:rsidR="00BF5EFE" w:rsidRDefault="00BF5EFE" w:rsidP="00BF5EFE">
                            <w:pPr>
                              <w:spacing w:after="0"/>
                              <w:jc w:val="center"/>
                            </w:pPr>
                            <w:r>
                              <w:t>$231k</w:t>
                            </w:r>
                          </w:p>
                        </w:tc>
                      </w:tr>
                      <w:tr w:rsidR="00BF5EFE" w14:paraId="4822D7A8" w14:textId="6500D5A4" w:rsidTr="00BF5EFE">
                        <w:tc>
                          <w:tcPr>
                            <w:tcW w:w="1628" w:type="dxa"/>
                            <w:vAlign w:val="center"/>
                          </w:tcPr>
                          <w:p w14:paraId="2725546E" w14:textId="77777777" w:rsidR="00BF5EFE" w:rsidRDefault="00BF5EFE" w:rsidP="00BF5EFE">
                            <w:pPr>
                              <w:spacing w:after="0"/>
                              <w:jc w:val="center"/>
                            </w:pPr>
                            <w:r>
                              <w:t>36 – 40</w:t>
                            </w:r>
                          </w:p>
                        </w:tc>
                        <w:tc>
                          <w:tcPr>
                            <w:tcW w:w="1342" w:type="dxa"/>
                            <w:vAlign w:val="center"/>
                          </w:tcPr>
                          <w:p w14:paraId="5E24B648" w14:textId="5C6BEBDE" w:rsidR="00BF5EFE" w:rsidRDefault="00BF5EFE" w:rsidP="00BF5EFE">
                            <w:pPr>
                              <w:spacing w:after="0"/>
                              <w:jc w:val="center"/>
                            </w:pPr>
                            <w:r>
                              <w:t>$262k</w:t>
                            </w:r>
                          </w:p>
                        </w:tc>
                        <w:tc>
                          <w:tcPr>
                            <w:tcW w:w="1350" w:type="dxa"/>
                            <w:vAlign w:val="center"/>
                          </w:tcPr>
                          <w:p w14:paraId="4171DC72" w14:textId="7FD6F093" w:rsidR="00BF5EFE" w:rsidRDefault="00BF5EFE" w:rsidP="00BF5EFE">
                            <w:pPr>
                              <w:spacing w:after="0"/>
                              <w:jc w:val="center"/>
                            </w:pPr>
                            <w:r>
                              <w:t>$230k</w:t>
                            </w:r>
                          </w:p>
                        </w:tc>
                        <w:tc>
                          <w:tcPr>
                            <w:tcW w:w="1303" w:type="dxa"/>
                          </w:tcPr>
                          <w:p w14:paraId="0EE09220" w14:textId="59FFFD26" w:rsidR="00BF5EFE" w:rsidRDefault="00903068" w:rsidP="00BF5EFE">
                            <w:pPr>
                              <w:spacing w:after="0"/>
                              <w:jc w:val="center"/>
                            </w:pPr>
                            <w:r>
                              <w:t>$185k</w:t>
                            </w:r>
                          </w:p>
                        </w:tc>
                        <w:tc>
                          <w:tcPr>
                            <w:tcW w:w="1148" w:type="dxa"/>
                          </w:tcPr>
                          <w:p w14:paraId="2330CF04" w14:textId="70F99D37" w:rsidR="00BF5EFE" w:rsidRDefault="00903068" w:rsidP="00BF5EFE">
                            <w:pPr>
                              <w:spacing w:after="0"/>
                              <w:jc w:val="center"/>
                            </w:pPr>
                            <w:r>
                              <w:t>$111k</w:t>
                            </w:r>
                          </w:p>
                        </w:tc>
                        <w:tc>
                          <w:tcPr>
                            <w:tcW w:w="1148" w:type="dxa"/>
                          </w:tcPr>
                          <w:p w14:paraId="5EE0328B" w14:textId="7EB6CA16" w:rsidR="00BF5EFE" w:rsidRDefault="00BF5EFE" w:rsidP="00BF5EFE">
                            <w:pPr>
                              <w:spacing w:after="0"/>
                              <w:jc w:val="center"/>
                            </w:pPr>
                            <w:r>
                              <w:t>$288k</w:t>
                            </w:r>
                          </w:p>
                        </w:tc>
                        <w:tc>
                          <w:tcPr>
                            <w:tcW w:w="1148" w:type="dxa"/>
                          </w:tcPr>
                          <w:p w14:paraId="6C10DBE7" w14:textId="6982B02D" w:rsidR="00BF5EFE" w:rsidRDefault="00BF5EFE" w:rsidP="00BF5EFE">
                            <w:pPr>
                              <w:spacing w:after="0"/>
                              <w:jc w:val="center"/>
                            </w:pPr>
                            <w:r>
                              <w:t>$260k</w:t>
                            </w:r>
                          </w:p>
                        </w:tc>
                      </w:tr>
                      <w:tr w:rsidR="00BF5EFE" w14:paraId="6D7AF3EC" w14:textId="5DD11943" w:rsidTr="00BF5EFE">
                        <w:tc>
                          <w:tcPr>
                            <w:tcW w:w="1628" w:type="dxa"/>
                            <w:vAlign w:val="center"/>
                          </w:tcPr>
                          <w:p w14:paraId="7BB8247D" w14:textId="77777777" w:rsidR="00BF5EFE" w:rsidRDefault="00BF5EFE" w:rsidP="00BF5EFE">
                            <w:pPr>
                              <w:spacing w:after="0"/>
                              <w:jc w:val="center"/>
                            </w:pPr>
                            <w:r>
                              <w:t>41 – 45</w:t>
                            </w:r>
                          </w:p>
                        </w:tc>
                        <w:tc>
                          <w:tcPr>
                            <w:tcW w:w="1342" w:type="dxa"/>
                            <w:vAlign w:val="center"/>
                          </w:tcPr>
                          <w:p w14:paraId="625CD528" w14:textId="74912607" w:rsidR="00BF5EFE" w:rsidRDefault="00BF5EFE" w:rsidP="00BF5EFE">
                            <w:pPr>
                              <w:spacing w:after="0"/>
                              <w:jc w:val="center"/>
                            </w:pPr>
                            <w:r>
                              <w:t>$250k</w:t>
                            </w:r>
                          </w:p>
                        </w:tc>
                        <w:tc>
                          <w:tcPr>
                            <w:tcW w:w="1350" w:type="dxa"/>
                            <w:vAlign w:val="center"/>
                          </w:tcPr>
                          <w:p w14:paraId="1E6A4237" w14:textId="1EF59E3F" w:rsidR="00BF5EFE" w:rsidRDefault="00BF5EFE" w:rsidP="00BF5EFE">
                            <w:pPr>
                              <w:spacing w:after="0"/>
                              <w:jc w:val="center"/>
                            </w:pPr>
                            <w:r>
                              <w:t>$219k</w:t>
                            </w:r>
                          </w:p>
                        </w:tc>
                        <w:tc>
                          <w:tcPr>
                            <w:tcW w:w="1303" w:type="dxa"/>
                          </w:tcPr>
                          <w:p w14:paraId="6FCA4E7B" w14:textId="1BED2328" w:rsidR="00BF5EFE" w:rsidRDefault="00903068" w:rsidP="00BF5EFE">
                            <w:pPr>
                              <w:spacing w:after="0"/>
                              <w:jc w:val="center"/>
                            </w:pPr>
                            <w:r>
                              <w:t>$170k</w:t>
                            </w:r>
                          </w:p>
                        </w:tc>
                        <w:tc>
                          <w:tcPr>
                            <w:tcW w:w="1148" w:type="dxa"/>
                          </w:tcPr>
                          <w:p w14:paraId="035BA02C" w14:textId="4C9051F7" w:rsidR="00BF5EFE" w:rsidRDefault="00903068" w:rsidP="00BF5EFE">
                            <w:pPr>
                              <w:spacing w:after="0"/>
                              <w:jc w:val="center"/>
                            </w:pPr>
                            <w:r>
                              <w:t>$177k</w:t>
                            </w:r>
                          </w:p>
                        </w:tc>
                        <w:tc>
                          <w:tcPr>
                            <w:tcW w:w="1148" w:type="dxa"/>
                          </w:tcPr>
                          <w:p w14:paraId="49B8EEC8" w14:textId="1D02635E" w:rsidR="00BF5EFE" w:rsidRDefault="00BF5EFE" w:rsidP="00BF5EFE">
                            <w:pPr>
                              <w:spacing w:after="0"/>
                              <w:jc w:val="center"/>
                            </w:pPr>
                            <w:r>
                              <w:t>$280k</w:t>
                            </w:r>
                          </w:p>
                        </w:tc>
                        <w:tc>
                          <w:tcPr>
                            <w:tcW w:w="1148" w:type="dxa"/>
                          </w:tcPr>
                          <w:p w14:paraId="39C3125B" w14:textId="3F692F88" w:rsidR="00BF5EFE" w:rsidRDefault="00BF5EFE" w:rsidP="00BF5EFE">
                            <w:pPr>
                              <w:spacing w:after="0"/>
                              <w:jc w:val="center"/>
                            </w:pPr>
                            <w:r>
                              <w:t>$255k</w:t>
                            </w:r>
                          </w:p>
                        </w:tc>
                      </w:tr>
                      <w:tr w:rsidR="00BF5EFE" w14:paraId="72D016CD" w14:textId="0BA3FFEF" w:rsidTr="00BF5EFE">
                        <w:tc>
                          <w:tcPr>
                            <w:tcW w:w="1628" w:type="dxa"/>
                            <w:vAlign w:val="center"/>
                          </w:tcPr>
                          <w:p w14:paraId="20EC8A90" w14:textId="77777777" w:rsidR="00BF5EFE" w:rsidRDefault="00BF5EFE" w:rsidP="00BF5EFE">
                            <w:pPr>
                              <w:spacing w:after="0"/>
                              <w:jc w:val="center"/>
                            </w:pPr>
                            <w:r>
                              <w:t>46 – 50</w:t>
                            </w:r>
                          </w:p>
                        </w:tc>
                        <w:tc>
                          <w:tcPr>
                            <w:tcW w:w="1342" w:type="dxa"/>
                            <w:vAlign w:val="center"/>
                          </w:tcPr>
                          <w:p w14:paraId="2D8C8A75" w14:textId="06E711D5" w:rsidR="00BF5EFE" w:rsidRDefault="00BF5EFE" w:rsidP="00BF5EFE">
                            <w:pPr>
                              <w:spacing w:after="0"/>
                              <w:jc w:val="center"/>
                            </w:pPr>
                            <w:r>
                              <w:t>$317k</w:t>
                            </w:r>
                          </w:p>
                        </w:tc>
                        <w:tc>
                          <w:tcPr>
                            <w:tcW w:w="1350" w:type="dxa"/>
                            <w:vAlign w:val="center"/>
                          </w:tcPr>
                          <w:p w14:paraId="03A883AC" w14:textId="1F6116CF" w:rsidR="00BF5EFE" w:rsidRDefault="00BF5EFE" w:rsidP="00BF5EFE">
                            <w:pPr>
                              <w:spacing w:after="0"/>
                              <w:jc w:val="center"/>
                            </w:pPr>
                            <w:r>
                              <w:t>$282k</w:t>
                            </w:r>
                          </w:p>
                        </w:tc>
                        <w:tc>
                          <w:tcPr>
                            <w:tcW w:w="1303" w:type="dxa"/>
                          </w:tcPr>
                          <w:p w14:paraId="6EFFBC63" w14:textId="7BBB1AD1" w:rsidR="00BF5EFE" w:rsidRDefault="00903068" w:rsidP="00BF5EFE">
                            <w:pPr>
                              <w:spacing w:after="0"/>
                              <w:jc w:val="center"/>
                            </w:pPr>
                            <w:r>
                              <w:t>$150k</w:t>
                            </w:r>
                          </w:p>
                        </w:tc>
                        <w:tc>
                          <w:tcPr>
                            <w:tcW w:w="1148" w:type="dxa"/>
                          </w:tcPr>
                          <w:p w14:paraId="757329A0" w14:textId="526D6A4C" w:rsidR="00BF5EFE" w:rsidRDefault="00903068" w:rsidP="00BF5EFE">
                            <w:pPr>
                              <w:spacing w:after="0"/>
                              <w:jc w:val="center"/>
                            </w:pPr>
                            <w:r>
                              <w:t>$150k</w:t>
                            </w:r>
                          </w:p>
                        </w:tc>
                        <w:tc>
                          <w:tcPr>
                            <w:tcW w:w="1148" w:type="dxa"/>
                          </w:tcPr>
                          <w:p w14:paraId="5086A486" w14:textId="56A926AE" w:rsidR="00BF5EFE" w:rsidRDefault="00BF5EFE" w:rsidP="00BF5EFE">
                            <w:pPr>
                              <w:spacing w:after="0"/>
                              <w:jc w:val="center"/>
                            </w:pPr>
                            <w:r>
                              <w:t>$366k</w:t>
                            </w:r>
                          </w:p>
                        </w:tc>
                        <w:tc>
                          <w:tcPr>
                            <w:tcW w:w="1148" w:type="dxa"/>
                          </w:tcPr>
                          <w:p w14:paraId="2D9E2341" w14:textId="39BFA4C4" w:rsidR="00BF5EFE" w:rsidRDefault="00BF5EFE" w:rsidP="00BF5EFE">
                            <w:pPr>
                              <w:spacing w:after="0"/>
                              <w:jc w:val="center"/>
                            </w:pPr>
                            <w:r>
                              <w:t>$355k</w:t>
                            </w:r>
                          </w:p>
                        </w:tc>
                      </w:tr>
                      <w:tr w:rsidR="00BF5EFE" w14:paraId="41C6C051" w14:textId="26BB4DA1" w:rsidTr="00BF5EFE">
                        <w:tc>
                          <w:tcPr>
                            <w:tcW w:w="1628" w:type="dxa"/>
                            <w:vAlign w:val="center"/>
                          </w:tcPr>
                          <w:p w14:paraId="3407B4F4" w14:textId="77777777" w:rsidR="00BF5EFE" w:rsidRDefault="00BF5EFE" w:rsidP="00BF5EFE">
                            <w:pPr>
                              <w:spacing w:after="0"/>
                              <w:jc w:val="center"/>
                            </w:pPr>
                            <w:r>
                              <w:t>51- 55</w:t>
                            </w:r>
                          </w:p>
                        </w:tc>
                        <w:tc>
                          <w:tcPr>
                            <w:tcW w:w="1342" w:type="dxa"/>
                            <w:vAlign w:val="center"/>
                          </w:tcPr>
                          <w:p w14:paraId="26B5BF7F" w14:textId="74A52ED2" w:rsidR="00BF5EFE" w:rsidRDefault="00BF5EFE" w:rsidP="00BF5EFE">
                            <w:pPr>
                              <w:spacing w:after="0"/>
                              <w:jc w:val="center"/>
                            </w:pPr>
                            <w:r>
                              <w:t>$233k</w:t>
                            </w:r>
                          </w:p>
                        </w:tc>
                        <w:tc>
                          <w:tcPr>
                            <w:tcW w:w="1350" w:type="dxa"/>
                            <w:vAlign w:val="center"/>
                          </w:tcPr>
                          <w:p w14:paraId="25803039" w14:textId="4BE9AED8" w:rsidR="00BF5EFE" w:rsidRDefault="00BF5EFE" w:rsidP="00BF5EFE">
                            <w:pPr>
                              <w:spacing w:after="0"/>
                              <w:jc w:val="center"/>
                            </w:pPr>
                            <w:r>
                              <w:t>$218k</w:t>
                            </w:r>
                          </w:p>
                        </w:tc>
                        <w:tc>
                          <w:tcPr>
                            <w:tcW w:w="1303" w:type="dxa"/>
                          </w:tcPr>
                          <w:p w14:paraId="4DAD4766" w14:textId="7C9B9B56" w:rsidR="00BF5EFE" w:rsidRDefault="00903068" w:rsidP="00BF5EFE">
                            <w:pPr>
                              <w:spacing w:after="0"/>
                              <w:jc w:val="center"/>
                            </w:pPr>
                            <w:r>
                              <w:t>$187k</w:t>
                            </w:r>
                          </w:p>
                        </w:tc>
                        <w:tc>
                          <w:tcPr>
                            <w:tcW w:w="1148" w:type="dxa"/>
                          </w:tcPr>
                          <w:p w14:paraId="44B1152A" w14:textId="5A17412D" w:rsidR="00BF5EFE" w:rsidRDefault="00903068" w:rsidP="00BF5EFE">
                            <w:pPr>
                              <w:spacing w:after="0"/>
                              <w:jc w:val="center"/>
                            </w:pPr>
                            <w:r>
                              <w:t>$187k</w:t>
                            </w:r>
                          </w:p>
                        </w:tc>
                        <w:tc>
                          <w:tcPr>
                            <w:tcW w:w="1148" w:type="dxa"/>
                          </w:tcPr>
                          <w:p w14:paraId="579D49D2" w14:textId="5275F99A" w:rsidR="00BF5EFE" w:rsidRDefault="00BF5EFE" w:rsidP="00BF5EFE">
                            <w:pPr>
                              <w:spacing w:after="0"/>
                              <w:jc w:val="center"/>
                            </w:pPr>
                            <w:r>
                              <w:t>$238k</w:t>
                            </w:r>
                          </w:p>
                        </w:tc>
                        <w:tc>
                          <w:tcPr>
                            <w:tcW w:w="1148" w:type="dxa"/>
                          </w:tcPr>
                          <w:p w14:paraId="7A9DEB3B" w14:textId="093B6DDA" w:rsidR="00BF5EFE" w:rsidRDefault="00BF5EFE" w:rsidP="00BF5EFE">
                            <w:pPr>
                              <w:spacing w:after="0"/>
                              <w:jc w:val="center"/>
                            </w:pPr>
                            <w:r>
                              <w:t>$235k</w:t>
                            </w:r>
                          </w:p>
                        </w:tc>
                      </w:tr>
                      <w:tr w:rsidR="00BF5EFE" w14:paraId="4D090ED4" w14:textId="17563D28" w:rsidTr="00BF5EFE">
                        <w:tc>
                          <w:tcPr>
                            <w:tcW w:w="1628" w:type="dxa"/>
                            <w:vAlign w:val="center"/>
                          </w:tcPr>
                          <w:p w14:paraId="00CCB374" w14:textId="77777777" w:rsidR="00BF5EFE" w:rsidRDefault="00BF5EFE" w:rsidP="00BF5EFE">
                            <w:pPr>
                              <w:spacing w:after="0"/>
                              <w:jc w:val="center"/>
                            </w:pPr>
                            <w:r>
                              <w:t>56 – 60</w:t>
                            </w:r>
                          </w:p>
                        </w:tc>
                        <w:tc>
                          <w:tcPr>
                            <w:tcW w:w="1342" w:type="dxa"/>
                            <w:vAlign w:val="center"/>
                          </w:tcPr>
                          <w:p w14:paraId="480D1C51" w14:textId="1F30ED5D" w:rsidR="00BF5EFE" w:rsidRDefault="00BF5EFE" w:rsidP="00BF5EFE">
                            <w:pPr>
                              <w:spacing w:after="0"/>
                              <w:jc w:val="center"/>
                            </w:pPr>
                            <w:r>
                              <w:t>$189k</w:t>
                            </w:r>
                          </w:p>
                        </w:tc>
                        <w:tc>
                          <w:tcPr>
                            <w:tcW w:w="1350" w:type="dxa"/>
                            <w:vAlign w:val="center"/>
                          </w:tcPr>
                          <w:p w14:paraId="3A042B97" w14:textId="434E47E8" w:rsidR="00BF5EFE" w:rsidRDefault="00BF5EFE" w:rsidP="00BF5EFE">
                            <w:pPr>
                              <w:spacing w:after="0"/>
                              <w:jc w:val="center"/>
                            </w:pPr>
                            <w:r>
                              <w:t>$175k</w:t>
                            </w:r>
                          </w:p>
                        </w:tc>
                        <w:tc>
                          <w:tcPr>
                            <w:tcW w:w="1303" w:type="dxa"/>
                          </w:tcPr>
                          <w:p w14:paraId="0880329D" w14:textId="7447B2A1" w:rsidR="00BF5EFE" w:rsidRDefault="00903068" w:rsidP="00BF5EFE">
                            <w:pPr>
                              <w:spacing w:after="0"/>
                              <w:jc w:val="center"/>
                            </w:pPr>
                            <w:r>
                              <w:t>$148k</w:t>
                            </w:r>
                          </w:p>
                        </w:tc>
                        <w:tc>
                          <w:tcPr>
                            <w:tcW w:w="1148" w:type="dxa"/>
                          </w:tcPr>
                          <w:p w14:paraId="1EE82070" w14:textId="60ED293B" w:rsidR="00BF5EFE" w:rsidRDefault="00903068" w:rsidP="00BF5EFE">
                            <w:pPr>
                              <w:spacing w:after="0"/>
                              <w:jc w:val="center"/>
                            </w:pPr>
                            <w:r>
                              <w:t>$148k</w:t>
                            </w:r>
                          </w:p>
                        </w:tc>
                        <w:tc>
                          <w:tcPr>
                            <w:tcW w:w="1148" w:type="dxa"/>
                          </w:tcPr>
                          <w:p w14:paraId="71F3D98A" w14:textId="55FC6D15" w:rsidR="00BF5EFE" w:rsidRDefault="00BF5EFE" w:rsidP="00BF5EFE">
                            <w:pPr>
                              <w:spacing w:after="0"/>
                              <w:jc w:val="center"/>
                            </w:pPr>
                            <w:r>
                              <w:t>$196k</w:t>
                            </w:r>
                          </w:p>
                        </w:tc>
                        <w:tc>
                          <w:tcPr>
                            <w:tcW w:w="1148" w:type="dxa"/>
                          </w:tcPr>
                          <w:p w14:paraId="6274F1C9" w14:textId="21E86DEB" w:rsidR="00BF5EFE" w:rsidRDefault="00BF5EFE" w:rsidP="00BF5EFE">
                            <w:pPr>
                              <w:spacing w:after="0"/>
                              <w:jc w:val="center"/>
                            </w:pPr>
                            <w:r>
                              <w:t>$188k</w:t>
                            </w:r>
                          </w:p>
                        </w:tc>
                      </w:tr>
                      <w:tr w:rsidR="00BF5EFE" w14:paraId="2C3EEA84" w14:textId="3B6C8615" w:rsidTr="00BF5EFE">
                        <w:tc>
                          <w:tcPr>
                            <w:tcW w:w="1628" w:type="dxa"/>
                            <w:vAlign w:val="center"/>
                          </w:tcPr>
                          <w:p w14:paraId="6F8AC616" w14:textId="77777777" w:rsidR="00BF5EFE" w:rsidRDefault="00BF5EFE" w:rsidP="00BF5EFE">
                            <w:pPr>
                              <w:spacing w:after="0"/>
                              <w:jc w:val="center"/>
                            </w:pPr>
                            <w:r>
                              <w:t>61 – 65</w:t>
                            </w:r>
                          </w:p>
                        </w:tc>
                        <w:tc>
                          <w:tcPr>
                            <w:tcW w:w="1342" w:type="dxa"/>
                            <w:vAlign w:val="center"/>
                          </w:tcPr>
                          <w:p w14:paraId="39DE297C" w14:textId="46327263" w:rsidR="00BF5EFE" w:rsidRDefault="00BF5EFE" w:rsidP="00BF5EFE">
                            <w:pPr>
                              <w:spacing w:after="0"/>
                              <w:jc w:val="center"/>
                            </w:pPr>
                            <w:r>
                              <w:t>$245k</w:t>
                            </w:r>
                          </w:p>
                        </w:tc>
                        <w:tc>
                          <w:tcPr>
                            <w:tcW w:w="1350" w:type="dxa"/>
                            <w:vAlign w:val="center"/>
                          </w:tcPr>
                          <w:p w14:paraId="1AEA5EAE" w14:textId="3CE1CD45" w:rsidR="00BF5EFE" w:rsidRDefault="00BF5EFE" w:rsidP="00BF5EFE">
                            <w:pPr>
                              <w:spacing w:after="0"/>
                              <w:jc w:val="center"/>
                            </w:pPr>
                            <w:r>
                              <w:t>$245k</w:t>
                            </w:r>
                          </w:p>
                        </w:tc>
                        <w:tc>
                          <w:tcPr>
                            <w:tcW w:w="1303" w:type="dxa"/>
                          </w:tcPr>
                          <w:p w14:paraId="75DBB9C1" w14:textId="75762D8B" w:rsidR="00BF5EFE" w:rsidRDefault="00903068" w:rsidP="00BF5EFE">
                            <w:pPr>
                              <w:spacing w:after="0"/>
                              <w:jc w:val="center"/>
                            </w:pPr>
                            <w:r>
                              <w:t>-</w:t>
                            </w:r>
                          </w:p>
                        </w:tc>
                        <w:tc>
                          <w:tcPr>
                            <w:tcW w:w="1148" w:type="dxa"/>
                          </w:tcPr>
                          <w:p w14:paraId="5B488F73" w14:textId="0553A88F" w:rsidR="00BF5EFE" w:rsidRDefault="00903068" w:rsidP="00BF5EFE">
                            <w:pPr>
                              <w:spacing w:after="0"/>
                              <w:jc w:val="center"/>
                            </w:pPr>
                            <w:r>
                              <w:t>-</w:t>
                            </w:r>
                          </w:p>
                        </w:tc>
                        <w:tc>
                          <w:tcPr>
                            <w:tcW w:w="1148" w:type="dxa"/>
                          </w:tcPr>
                          <w:p w14:paraId="5DBD2170" w14:textId="580BCD57" w:rsidR="00BF5EFE" w:rsidRDefault="00BF5EFE" w:rsidP="00BF5EFE">
                            <w:pPr>
                              <w:spacing w:after="0"/>
                              <w:jc w:val="center"/>
                            </w:pPr>
                            <w:r>
                              <w:t>$245k</w:t>
                            </w:r>
                          </w:p>
                        </w:tc>
                        <w:tc>
                          <w:tcPr>
                            <w:tcW w:w="1148" w:type="dxa"/>
                          </w:tcPr>
                          <w:p w14:paraId="4D60BA35" w14:textId="0A676E2C" w:rsidR="00BF5EFE" w:rsidRDefault="00BF5EFE" w:rsidP="00BF5EFE">
                            <w:pPr>
                              <w:spacing w:after="0"/>
                              <w:jc w:val="center"/>
                            </w:pPr>
                            <w:r>
                              <w:t>$245k</w:t>
                            </w:r>
                          </w:p>
                        </w:tc>
                      </w:tr>
                    </w:tbl>
                    <w:p w14:paraId="63214AE0" w14:textId="77777777" w:rsidR="007F2878" w:rsidRPr="007F2878" w:rsidRDefault="007F2878" w:rsidP="00940270"/>
                    <w:p w14:paraId="116A9F5E" w14:textId="3B899E97" w:rsidR="00940270" w:rsidRDefault="00940270" w:rsidP="00940270">
                      <w:r>
                        <w:rPr>
                          <w:u w:val="single"/>
                        </w:rPr>
                        <w:t>Expenses</w:t>
                      </w:r>
                      <w:r>
                        <w:t xml:space="preserve"> – On average, respondents spent $85.4k per year on living expenses and debt repayment (median $65.5k). 12.5% spent $25k or less per year, 36.8% spent $50k or less, and 71.8% spent $100k or less. 28.2% spent over $100k per year while only 6.3% spent over $200k per year. On average, respondents spent 45.8% (median 35.6%) of their total income on living expenses and debt repayment.</w:t>
                      </w:r>
                    </w:p>
                    <w:p w14:paraId="4638F061" w14:textId="450D668B" w:rsidR="00940270" w:rsidRDefault="00940270">
                      <w:r>
                        <w:t xml:space="preserve">Of those who categorized their expenses, the average and median total spent on each category is as follows: </w:t>
                      </w:r>
                    </w:p>
                    <w:tbl>
                      <w:tblPr>
                        <w:tblStyle w:val="TableGrid"/>
                        <w:tblW w:w="0" w:type="auto"/>
                        <w:tblInd w:w="1836" w:type="dxa"/>
                        <w:tblLook w:val="04A0" w:firstRow="1" w:lastRow="0" w:firstColumn="1" w:lastColumn="0" w:noHBand="0" w:noVBand="1"/>
                      </w:tblPr>
                      <w:tblGrid>
                        <w:gridCol w:w="2430"/>
                        <w:gridCol w:w="1350"/>
                        <w:gridCol w:w="1620"/>
                      </w:tblGrid>
                      <w:tr w:rsidR="00FF57EB" w14:paraId="4C305B97" w14:textId="77777777" w:rsidTr="002C49CE">
                        <w:tc>
                          <w:tcPr>
                            <w:tcW w:w="2430" w:type="dxa"/>
                            <w:vAlign w:val="center"/>
                          </w:tcPr>
                          <w:p w14:paraId="1D1C6BCE" w14:textId="7F347E2E" w:rsidR="00FF57EB" w:rsidRPr="003D65B6" w:rsidRDefault="00FF57EB" w:rsidP="00660210">
                            <w:pPr>
                              <w:spacing w:after="0"/>
                              <w:jc w:val="center"/>
                              <w:rPr>
                                <w:b/>
                                <w:bCs/>
                              </w:rPr>
                            </w:pPr>
                            <w:r>
                              <w:rPr>
                                <w:b/>
                                <w:bCs/>
                              </w:rPr>
                              <w:t>Category</w:t>
                            </w:r>
                          </w:p>
                        </w:tc>
                        <w:tc>
                          <w:tcPr>
                            <w:tcW w:w="1350" w:type="dxa"/>
                            <w:vAlign w:val="center"/>
                          </w:tcPr>
                          <w:p w14:paraId="6660895D" w14:textId="77777777" w:rsidR="00FF57EB" w:rsidRPr="003D65B6" w:rsidRDefault="00FF57EB" w:rsidP="00660210">
                            <w:pPr>
                              <w:spacing w:after="0"/>
                              <w:jc w:val="center"/>
                              <w:rPr>
                                <w:b/>
                                <w:bCs/>
                              </w:rPr>
                            </w:pPr>
                            <w:r w:rsidRPr="003D65B6">
                              <w:rPr>
                                <w:b/>
                                <w:bCs/>
                              </w:rPr>
                              <w:t>Mean</w:t>
                            </w:r>
                          </w:p>
                        </w:tc>
                        <w:tc>
                          <w:tcPr>
                            <w:tcW w:w="1620" w:type="dxa"/>
                            <w:vAlign w:val="center"/>
                          </w:tcPr>
                          <w:p w14:paraId="20829239" w14:textId="77777777" w:rsidR="00FF57EB" w:rsidRPr="003D65B6" w:rsidRDefault="00FF57EB" w:rsidP="00660210">
                            <w:pPr>
                              <w:spacing w:after="0"/>
                              <w:jc w:val="center"/>
                              <w:rPr>
                                <w:b/>
                                <w:bCs/>
                              </w:rPr>
                            </w:pPr>
                            <w:r w:rsidRPr="003D65B6">
                              <w:rPr>
                                <w:b/>
                                <w:bCs/>
                              </w:rPr>
                              <w:t>Median</w:t>
                            </w:r>
                          </w:p>
                        </w:tc>
                      </w:tr>
                      <w:tr w:rsidR="00FF57EB" w14:paraId="7AE40AA3" w14:textId="77777777" w:rsidTr="002C49CE">
                        <w:tc>
                          <w:tcPr>
                            <w:tcW w:w="2430" w:type="dxa"/>
                            <w:vAlign w:val="center"/>
                          </w:tcPr>
                          <w:p w14:paraId="7636833F" w14:textId="34005A06" w:rsidR="00FF57EB" w:rsidRDefault="00FF57EB" w:rsidP="00660210">
                            <w:pPr>
                              <w:spacing w:after="0"/>
                              <w:jc w:val="center"/>
                            </w:pPr>
                            <w:r>
                              <w:t>Housing</w:t>
                            </w:r>
                          </w:p>
                        </w:tc>
                        <w:tc>
                          <w:tcPr>
                            <w:tcW w:w="1350" w:type="dxa"/>
                            <w:vAlign w:val="center"/>
                          </w:tcPr>
                          <w:p w14:paraId="24560E76" w14:textId="17C88439" w:rsidR="00FF57EB" w:rsidRDefault="00FF57EB" w:rsidP="00660210">
                            <w:pPr>
                              <w:spacing w:after="0"/>
                              <w:jc w:val="center"/>
                            </w:pPr>
                            <w:r>
                              <w:t>$26k</w:t>
                            </w:r>
                          </w:p>
                        </w:tc>
                        <w:tc>
                          <w:tcPr>
                            <w:tcW w:w="1620" w:type="dxa"/>
                            <w:vAlign w:val="center"/>
                          </w:tcPr>
                          <w:p w14:paraId="1475810A" w14:textId="1F9C66C7" w:rsidR="00FF57EB" w:rsidRDefault="00FF57EB" w:rsidP="00660210">
                            <w:pPr>
                              <w:spacing w:after="0"/>
                              <w:jc w:val="center"/>
                            </w:pPr>
                            <w:r>
                              <w:t>$22k</w:t>
                            </w:r>
                          </w:p>
                        </w:tc>
                      </w:tr>
                      <w:tr w:rsidR="00FF57EB" w14:paraId="72E9B982" w14:textId="77777777" w:rsidTr="002C49CE">
                        <w:tc>
                          <w:tcPr>
                            <w:tcW w:w="2430" w:type="dxa"/>
                            <w:vAlign w:val="center"/>
                          </w:tcPr>
                          <w:p w14:paraId="1978FD4A" w14:textId="5EF0334C" w:rsidR="00FF57EB" w:rsidRDefault="00FF57EB" w:rsidP="00660210">
                            <w:pPr>
                              <w:spacing w:after="0"/>
                              <w:jc w:val="center"/>
                            </w:pPr>
                            <w:r>
                              <w:t>Utilities</w:t>
                            </w:r>
                          </w:p>
                        </w:tc>
                        <w:tc>
                          <w:tcPr>
                            <w:tcW w:w="1350" w:type="dxa"/>
                            <w:vAlign w:val="center"/>
                          </w:tcPr>
                          <w:p w14:paraId="5199ACEA" w14:textId="2859C741" w:rsidR="00FF57EB" w:rsidRDefault="00FF57EB" w:rsidP="00660210">
                            <w:pPr>
                              <w:spacing w:after="0"/>
                              <w:jc w:val="center"/>
                            </w:pPr>
                            <w:r>
                              <w:t>$3.3k</w:t>
                            </w:r>
                          </w:p>
                        </w:tc>
                        <w:tc>
                          <w:tcPr>
                            <w:tcW w:w="1620" w:type="dxa"/>
                            <w:vAlign w:val="center"/>
                          </w:tcPr>
                          <w:p w14:paraId="0F8B6D38" w14:textId="43AA5D0E" w:rsidR="00FF57EB" w:rsidRDefault="00FF57EB" w:rsidP="00660210">
                            <w:pPr>
                              <w:spacing w:after="0"/>
                              <w:jc w:val="center"/>
                            </w:pPr>
                            <w:r>
                              <w:t>$3k</w:t>
                            </w:r>
                          </w:p>
                        </w:tc>
                      </w:tr>
                      <w:tr w:rsidR="00FF57EB" w14:paraId="07F092BB" w14:textId="77777777" w:rsidTr="002C49CE">
                        <w:tc>
                          <w:tcPr>
                            <w:tcW w:w="2430" w:type="dxa"/>
                            <w:vAlign w:val="center"/>
                          </w:tcPr>
                          <w:p w14:paraId="0B7EAAF6" w14:textId="62B141BC" w:rsidR="00FF57EB" w:rsidRDefault="00FF57EB" w:rsidP="00660210">
                            <w:pPr>
                              <w:spacing w:after="0"/>
                              <w:jc w:val="center"/>
                            </w:pPr>
                            <w:r>
                              <w:t>Transportation</w:t>
                            </w:r>
                          </w:p>
                        </w:tc>
                        <w:tc>
                          <w:tcPr>
                            <w:tcW w:w="1350" w:type="dxa"/>
                            <w:vAlign w:val="center"/>
                          </w:tcPr>
                          <w:p w14:paraId="1571673A" w14:textId="3A0EA5DE" w:rsidR="00FF57EB" w:rsidRDefault="00FF57EB" w:rsidP="00660210">
                            <w:pPr>
                              <w:spacing w:after="0"/>
                              <w:jc w:val="center"/>
                            </w:pPr>
                            <w:r>
                              <w:t>$4.4k</w:t>
                            </w:r>
                          </w:p>
                        </w:tc>
                        <w:tc>
                          <w:tcPr>
                            <w:tcW w:w="1620" w:type="dxa"/>
                            <w:vAlign w:val="center"/>
                          </w:tcPr>
                          <w:p w14:paraId="3A91D6F7" w14:textId="34BED371" w:rsidR="00FF57EB" w:rsidRDefault="00FF57EB" w:rsidP="00660210">
                            <w:pPr>
                              <w:spacing w:after="0"/>
                              <w:jc w:val="center"/>
                            </w:pPr>
                            <w:r>
                              <w:t>$3k</w:t>
                            </w:r>
                          </w:p>
                        </w:tc>
                      </w:tr>
                      <w:tr w:rsidR="00FF57EB" w14:paraId="4777C95A" w14:textId="77777777" w:rsidTr="002C49CE">
                        <w:tc>
                          <w:tcPr>
                            <w:tcW w:w="2430" w:type="dxa"/>
                            <w:vAlign w:val="center"/>
                          </w:tcPr>
                          <w:p w14:paraId="3339D0F9" w14:textId="293BCCA3" w:rsidR="00FF57EB" w:rsidRDefault="00FF57EB" w:rsidP="00660210">
                            <w:pPr>
                              <w:spacing w:after="0"/>
                              <w:jc w:val="center"/>
                            </w:pPr>
                            <w:r>
                              <w:t>Necessities</w:t>
                            </w:r>
                          </w:p>
                        </w:tc>
                        <w:tc>
                          <w:tcPr>
                            <w:tcW w:w="1350" w:type="dxa"/>
                            <w:vAlign w:val="center"/>
                          </w:tcPr>
                          <w:p w14:paraId="4C12AD68" w14:textId="53770226" w:rsidR="00FF57EB" w:rsidRDefault="00FF57EB" w:rsidP="00660210">
                            <w:pPr>
                              <w:spacing w:after="0"/>
                              <w:jc w:val="center"/>
                            </w:pPr>
                            <w:r>
                              <w:t>$9.6k</w:t>
                            </w:r>
                          </w:p>
                        </w:tc>
                        <w:tc>
                          <w:tcPr>
                            <w:tcW w:w="1620" w:type="dxa"/>
                            <w:vAlign w:val="center"/>
                          </w:tcPr>
                          <w:p w14:paraId="03935D87" w14:textId="187F2DCD" w:rsidR="00FF57EB" w:rsidRDefault="00FF57EB" w:rsidP="00660210">
                            <w:pPr>
                              <w:spacing w:after="0"/>
                              <w:jc w:val="center"/>
                            </w:pPr>
                            <w:r>
                              <w:t>$7.4k</w:t>
                            </w:r>
                          </w:p>
                        </w:tc>
                      </w:tr>
                      <w:tr w:rsidR="00FF57EB" w14:paraId="788FDF19" w14:textId="77777777" w:rsidTr="002C49CE">
                        <w:tc>
                          <w:tcPr>
                            <w:tcW w:w="2430" w:type="dxa"/>
                            <w:vAlign w:val="center"/>
                          </w:tcPr>
                          <w:p w14:paraId="59745C35" w14:textId="0ADAF48B" w:rsidR="00FF57EB" w:rsidRDefault="00FF57EB" w:rsidP="00660210">
                            <w:pPr>
                              <w:spacing w:after="0"/>
                              <w:jc w:val="center"/>
                            </w:pPr>
                            <w:r>
                              <w:t>Luxuries</w:t>
                            </w:r>
                          </w:p>
                        </w:tc>
                        <w:tc>
                          <w:tcPr>
                            <w:tcW w:w="1350" w:type="dxa"/>
                            <w:vAlign w:val="center"/>
                          </w:tcPr>
                          <w:p w14:paraId="60024747" w14:textId="48C0551B" w:rsidR="00FF57EB" w:rsidRDefault="00FF57EB" w:rsidP="00660210">
                            <w:pPr>
                              <w:spacing w:after="0"/>
                              <w:jc w:val="center"/>
                            </w:pPr>
                            <w:r>
                              <w:t>$12.7k</w:t>
                            </w:r>
                          </w:p>
                        </w:tc>
                        <w:tc>
                          <w:tcPr>
                            <w:tcW w:w="1620" w:type="dxa"/>
                            <w:vAlign w:val="center"/>
                          </w:tcPr>
                          <w:p w14:paraId="52754975" w14:textId="4E8BAFB2" w:rsidR="00FF57EB" w:rsidRDefault="00FF57EB" w:rsidP="00660210">
                            <w:pPr>
                              <w:spacing w:after="0"/>
                              <w:jc w:val="center"/>
                            </w:pPr>
                            <w:r>
                              <w:t>$9.9k</w:t>
                            </w:r>
                          </w:p>
                        </w:tc>
                      </w:tr>
                      <w:tr w:rsidR="00FF57EB" w14:paraId="71C80AF3" w14:textId="77777777" w:rsidTr="002C49CE">
                        <w:tc>
                          <w:tcPr>
                            <w:tcW w:w="2430" w:type="dxa"/>
                            <w:vAlign w:val="center"/>
                          </w:tcPr>
                          <w:p w14:paraId="426EBADE" w14:textId="4E76069B" w:rsidR="00FF57EB" w:rsidRDefault="00FF57EB" w:rsidP="00660210">
                            <w:pPr>
                              <w:spacing w:after="0"/>
                              <w:jc w:val="center"/>
                            </w:pPr>
                            <w:r>
                              <w:t>Children</w:t>
                            </w:r>
                          </w:p>
                        </w:tc>
                        <w:tc>
                          <w:tcPr>
                            <w:tcW w:w="1350" w:type="dxa"/>
                            <w:vAlign w:val="center"/>
                          </w:tcPr>
                          <w:p w14:paraId="2D03A8FF" w14:textId="0A658E71" w:rsidR="00FF57EB" w:rsidRDefault="00FF57EB" w:rsidP="00660210">
                            <w:pPr>
                              <w:spacing w:after="0"/>
                              <w:jc w:val="center"/>
                            </w:pPr>
                            <w:r>
                              <w:t>$2k</w:t>
                            </w:r>
                          </w:p>
                        </w:tc>
                        <w:tc>
                          <w:tcPr>
                            <w:tcW w:w="1620" w:type="dxa"/>
                            <w:vAlign w:val="center"/>
                          </w:tcPr>
                          <w:p w14:paraId="00770A05" w14:textId="3E68797C" w:rsidR="00FF57EB" w:rsidRDefault="00FF57EB" w:rsidP="00660210">
                            <w:pPr>
                              <w:spacing w:after="0"/>
                              <w:jc w:val="center"/>
                            </w:pPr>
                            <w:r>
                              <w:t>$0</w:t>
                            </w:r>
                          </w:p>
                        </w:tc>
                      </w:tr>
                      <w:tr w:rsidR="00FF57EB" w14:paraId="1FC6782C" w14:textId="77777777" w:rsidTr="002C49CE">
                        <w:tc>
                          <w:tcPr>
                            <w:tcW w:w="2430" w:type="dxa"/>
                            <w:vAlign w:val="center"/>
                          </w:tcPr>
                          <w:p w14:paraId="225901C5" w14:textId="6295A044" w:rsidR="00FF57EB" w:rsidRDefault="00FF57EB" w:rsidP="00660210">
                            <w:pPr>
                              <w:spacing w:after="0"/>
                              <w:jc w:val="center"/>
                            </w:pPr>
                            <w:r>
                              <w:t>Debt Repayment</w:t>
                            </w:r>
                          </w:p>
                        </w:tc>
                        <w:tc>
                          <w:tcPr>
                            <w:tcW w:w="1350" w:type="dxa"/>
                            <w:vAlign w:val="center"/>
                          </w:tcPr>
                          <w:p w14:paraId="4BA59A63" w14:textId="20F23DCD" w:rsidR="00FF57EB" w:rsidRDefault="00FF57EB" w:rsidP="00660210">
                            <w:pPr>
                              <w:spacing w:after="0"/>
                              <w:jc w:val="center"/>
                            </w:pPr>
                            <w:r>
                              <w:t>$1.4k</w:t>
                            </w:r>
                          </w:p>
                        </w:tc>
                        <w:tc>
                          <w:tcPr>
                            <w:tcW w:w="1620" w:type="dxa"/>
                            <w:vAlign w:val="center"/>
                          </w:tcPr>
                          <w:p w14:paraId="2B20AE2B" w14:textId="47894427" w:rsidR="00FF57EB" w:rsidRDefault="00FF57EB" w:rsidP="00660210">
                            <w:pPr>
                              <w:spacing w:after="0"/>
                              <w:jc w:val="center"/>
                            </w:pPr>
                            <w:r>
                              <w:t>$0</w:t>
                            </w:r>
                          </w:p>
                        </w:tc>
                      </w:tr>
                      <w:tr w:rsidR="00FF57EB" w14:paraId="33522848" w14:textId="77777777" w:rsidTr="002C49CE">
                        <w:tc>
                          <w:tcPr>
                            <w:tcW w:w="2430" w:type="dxa"/>
                            <w:vAlign w:val="center"/>
                          </w:tcPr>
                          <w:p w14:paraId="1BFCED94" w14:textId="3064803C" w:rsidR="00FF57EB" w:rsidRDefault="00FF57EB" w:rsidP="00660210">
                            <w:pPr>
                              <w:spacing w:after="0"/>
                              <w:jc w:val="center"/>
                            </w:pPr>
                            <w:r>
                              <w:t>Charity</w:t>
                            </w:r>
                          </w:p>
                        </w:tc>
                        <w:tc>
                          <w:tcPr>
                            <w:tcW w:w="1350" w:type="dxa"/>
                            <w:vAlign w:val="center"/>
                          </w:tcPr>
                          <w:p w14:paraId="51330614" w14:textId="24DA5707" w:rsidR="00FF57EB" w:rsidRDefault="00FF57EB" w:rsidP="00660210">
                            <w:pPr>
                              <w:spacing w:after="0"/>
                              <w:jc w:val="center"/>
                            </w:pPr>
                            <w:r>
                              <w:t>$1.7k</w:t>
                            </w:r>
                          </w:p>
                        </w:tc>
                        <w:tc>
                          <w:tcPr>
                            <w:tcW w:w="1620" w:type="dxa"/>
                            <w:vAlign w:val="center"/>
                          </w:tcPr>
                          <w:p w14:paraId="2D7D19C3" w14:textId="78086421" w:rsidR="00FF57EB" w:rsidRDefault="00FF57EB" w:rsidP="00660210">
                            <w:pPr>
                              <w:spacing w:after="0"/>
                              <w:jc w:val="center"/>
                            </w:pPr>
                            <w:r>
                              <w:t>$0</w:t>
                            </w:r>
                          </w:p>
                        </w:tc>
                      </w:tr>
                      <w:tr w:rsidR="00FF57EB" w14:paraId="66275093" w14:textId="77777777" w:rsidTr="002C49CE">
                        <w:tc>
                          <w:tcPr>
                            <w:tcW w:w="2430" w:type="dxa"/>
                            <w:vAlign w:val="center"/>
                          </w:tcPr>
                          <w:p w14:paraId="71E00ED8" w14:textId="428A3322" w:rsidR="00FF57EB" w:rsidRDefault="00FF57EB" w:rsidP="00660210">
                            <w:pPr>
                              <w:spacing w:after="0"/>
                              <w:jc w:val="center"/>
                            </w:pPr>
                            <w:r>
                              <w:t>Healthcare</w:t>
                            </w:r>
                          </w:p>
                        </w:tc>
                        <w:tc>
                          <w:tcPr>
                            <w:tcW w:w="1350" w:type="dxa"/>
                            <w:vAlign w:val="center"/>
                          </w:tcPr>
                          <w:p w14:paraId="3BA6799E" w14:textId="754ECEA1" w:rsidR="00FF57EB" w:rsidRDefault="00FF57EB" w:rsidP="00660210">
                            <w:pPr>
                              <w:spacing w:after="0"/>
                              <w:jc w:val="center"/>
                            </w:pPr>
                            <w:r>
                              <w:t>$2.7k</w:t>
                            </w:r>
                          </w:p>
                        </w:tc>
                        <w:tc>
                          <w:tcPr>
                            <w:tcW w:w="1620" w:type="dxa"/>
                            <w:vAlign w:val="center"/>
                          </w:tcPr>
                          <w:p w14:paraId="7C9473B1" w14:textId="38CFF854" w:rsidR="00FF57EB" w:rsidRDefault="00FF57EB" w:rsidP="00660210">
                            <w:pPr>
                              <w:spacing w:after="0"/>
                              <w:jc w:val="center"/>
                            </w:pPr>
                            <w:r>
                              <w:t>$1.2k</w:t>
                            </w:r>
                          </w:p>
                        </w:tc>
                      </w:tr>
                      <w:tr w:rsidR="00FF57EB" w14:paraId="6EFBFA24" w14:textId="77777777" w:rsidTr="002C49CE">
                        <w:tc>
                          <w:tcPr>
                            <w:tcW w:w="2430" w:type="dxa"/>
                            <w:vAlign w:val="center"/>
                          </w:tcPr>
                          <w:p w14:paraId="0D4AFA3C" w14:textId="64288740" w:rsidR="00FF57EB" w:rsidRDefault="00FF57EB" w:rsidP="00660210">
                            <w:pPr>
                              <w:spacing w:after="0"/>
                              <w:jc w:val="center"/>
                            </w:pPr>
                            <w:r>
                              <w:t>Education</w:t>
                            </w:r>
                          </w:p>
                        </w:tc>
                        <w:tc>
                          <w:tcPr>
                            <w:tcW w:w="1350" w:type="dxa"/>
                            <w:vAlign w:val="center"/>
                          </w:tcPr>
                          <w:p w14:paraId="106E99AE" w14:textId="6E67E9E9" w:rsidR="00FF57EB" w:rsidRDefault="00FF57EB" w:rsidP="00660210">
                            <w:pPr>
                              <w:spacing w:after="0"/>
                              <w:jc w:val="center"/>
                            </w:pPr>
                            <w:r>
                              <w:t>$454</w:t>
                            </w:r>
                          </w:p>
                        </w:tc>
                        <w:tc>
                          <w:tcPr>
                            <w:tcW w:w="1620" w:type="dxa"/>
                            <w:vAlign w:val="center"/>
                          </w:tcPr>
                          <w:p w14:paraId="7E0A5F6E" w14:textId="52BBEE4E" w:rsidR="00FF57EB" w:rsidRDefault="00FF57EB" w:rsidP="00660210">
                            <w:pPr>
                              <w:spacing w:after="0"/>
                              <w:jc w:val="center"/>
                            </w:pPr>
                            <w:r>
                              <w:t>$0</w:t>
                            </w:r>
                          </w:p>
                        </w:tc>
                      </w:tr>
                      <w:tr w:rsidR="00FF57EB" w14:paraId="23D5623F" w14:textId="77777777" w:rsidTr="002C49CE">
                        <w:tc>
                          <w:tcPr>
                            <w:tcW w:w="2430" w:type="dxa"/>
                            <w:vAlign w:val="center"/>
                          </w:tcPr>
                          <w:p w14:paraId="19438DC9" w14:textId="117CADB0" w:rsidR="00FF57EB" w:rsidRDefault="00FF57EB" w:rsidP="00660210">
                            <w:pPr>
                              <w:spacing w:after="0"/>
                              <w:jc w:val="center"/>
                            </w:pPr>
                            <w:r>
                              <w:t>Properties/Business</w:t>
                            </w:r>
                          </w:p>
                        </w:tc>
                        <w:tc>
                          <w:tcPr>
                            <w:tcW w:w="1350" w:type="dxa"/>
                            <w:vAlign w:val="center"/>
                          </w:tcPr>
                          <w:p w14:paraId="4FA30640" w14:textId="45BC7144" w:rsidR="00FF57EB" w:rsidRDefault="00FF57EB" w:rsidP="00660210">
                            <w:pPr>
                              <w:spacing w:after="0"/>
                              <w:jc w:val="center"/>
                            </w:pPr>
                            <w:r>
                              <w:t>$1k</w:t>
                            </w:r>
                          </w:p>
                        </w:tc>
                        <w:tc>
                          <w:tcPr>
                            <w:tcW w:w="1620" w:type="dxa"/>
                            <w:vAlign w:val="center"/>
                          </w:tcPr>
                          <w:p w14:paraId="3C33A1DD" w14:textId="0DDC7B7B" w:rsidR="00FF57EB" w:rsidRDefault="00FF57EB" w:rsidP="00660210">
                            <w:pPr>
                              <w:spacing w:after="0"/>
                              <w:jc w:val="center"/>
                            </w:pPr>
                            <w:r>
                              <w:t>$0</w:t>
                            </w:r>
                          </w:p>
                        </w:tc>
                      </w:tr>
                      <w:tr w:rsidR="00FF57EB" w14:paraId="1F3C71C4" w14:textId="77777777" w:rsidTr="002C49CE">
                        <w:tc>
                          <w:tcPr>
                            <w:tcW w:w="2430" w:type="dxa"/>
                            <w:vAlign w:val="center"/>
                          </w:tcPr>
                          <w:p w14:paraId="3C3C9DD6" w14:textId="466C94A4" w:rsidR="00FF57EB" w:rsidRDefault="00FF57EB" w:rsidP="00660210">
                            <w:pPr>
                              <w:spacing w:after="0"/>
                              <w:jc w:val="center"/>
                            </w:pPr>
                            <w:r>
                              <w:t>Other</w:t>
                            </w:r>
                          </w:p>
                        </w:tc>
                        <w:tc>
                          <w:tcPr>
                            <w:tcW w:w="1350" w:type="dxa"/>
                            <w:vAlign w:val="center"/>
                          </w:tcPr>
                          <w:p w14:paraId="7C7FF82D" w14:textId="4EC04B9E" w:rsidR="00FF57EB" w:rsidRDefault="00FF57EB" w:rsidP="00660210">
                            <w:pPr>
                              <w:spacing w:after="0"/>
                              <w:jc w:val="center"/>
                            </w:pPr>
                            <w:r>
                              <w:t>$1.1k</w:t>
                            </w:r>
                          </w:p>
                        </w:tc>
                        <w:tc>
                          <w:tcPr>
                            <w:tcW w:w="1620" w:type="dxa"/>
                            <w:vAlign w:val="center"/>
                          </w:tcPr>
                          <w:p w14:paraId="5460C398" w14:textId="22D359F3" w:rsidR="00FF57EB" w:rsidRDefault="00FF57EB" w:rsidP="00660210">
                            <w:pPr>
                              <w:spacing w:after="0"/>
                              <w:jc w:val="center"/>
                            </w:pPr>
                            <w:r>
                              <w:t>$0</w:t>
                            </w:r>
                          </w:p>
                        </w:tc>
                      </w:tr>
                    </w:tbl>
                    <w:p w14:paraId="2AA612E9" w14:textId="7AA81D36" w:rsidR="00FF57EB" w:rsidRDefault="00FF57EB" w:rsidP="002C49CE">
                      <w:pPr>
                        <w:spacing w:after="0"/>
                      </w:pPr>
                    </w:p>
                    <w:p w14:paraId="1E75925C" w14:textId="20AC1EFC" w:rsidR="002C49CE" w:rsidRDefault="00634D6E" w:rsidP="00FF57EB">
                      <w:r>
                        <w:t>On average, housing was 40.2% of a respondent’s total expenses (median 39.5%), necessities were 16.6% (median 14.8%), and luxuries were 20% (median 17.2%).</w:t>
                      </w:r>
                    </w:p>
                    <w:p w14:paraId="062D729B" w14:textId="445A5BAA" w:rsidR="009858CB" w:rsidRDefault="009858CB" w:rsidP="00FF57EB">
                      <w:r>
                        <w:t>Married respondents spent $109k per year on average (median $89.6k) while single respondents spent $47.9k (median $39.9k) and unwedded couples spent $67.9k (median $47.6k). Married couples with children spent $14.5k more per year on average than child-free couples ($115.1k vs. $104.6k, median $100k vs $85k).</w:t>
                      </w:r>
                    </w:p>
                    <w:p w14:paraId="597B59D4" w14:textId="42F7B17B" w:rsidR="009858CB" w:rsidRDefault="00A32DFC" w:rsidP="00FF57EB">
                      <w:r>
                        <w:t xml:space="preserve">The average and median </w:t>
                      </w:r>
                      <w:r w:rsidR="006953F4">
                        <w:t xml:space="preserve">total </w:t>
                      </w:r>
                      <w:r>
                        <w:t>expenses by age range</w:t>
                      </w:r>
                      <w:r w:rsidR="00E048F9">
                        <w:t xml:space="preserve"> and relationship status</w:t>
                      </w:r>
                      <w:r>
                        <w:t xml:space="preserve"> are listed in the table below:</w:t>
                      </w:r>
                    </w:p>
                    <w:p w14:paraId="1FB12186" w14:textId="77777777" w:rsidR="0025376F" w:rsidRPr="00BE4F82" w:rsidRDefault="0025376F" w:rsidP="00FF57EB">
                      <w:pPr>
                        <w:rPr>
                          <w:u w:val="single"/>
                        </w:rPr>
                      </w:pPr>
                    </w:p>
                  </w:txbxContent>
                </v:textbox>
                <w10:anchorlock/>
              </v:shape>
            </w:pict>
          </mc:Fallback>
        </mc:AlternateContent>
      </w:r>
    </w:p>
    <w:p w14:paraId="119306AC" w14:textId="464E8783" w:rsidR="007F2878" w:rsidRDefault="007F2878">
      <w:pPr>
        <w:spacing w:after="200"/>
        <w:rPr>
          <w:b/>
        </w:rPr>
      </w:pPr>
      <w:r>
        <w:rPr>
          <w:smallCaps/>
          <w:noProof/>
        </w:rPr>
        <w:lastRenderedPageBreak/>
        <mc:AlternateContent>
          <mc:Choice Requires="wps">
            <w:drawing>
              <wp:inline distT="0" distB="0" distL="0" distR="0" wp14:anchorId="78C63F1A" wp14:editId="2DDAF4AF">
                <wp:extent cx="5943600" cy="8128000"/>
                <wp:effectExtent l="0" t="0" r="0" b="6350"/>
                <wp:docPr id="14" name="Text Box 14"/>
                <wp:cNvGraphicFramePr/>
                <a:graphic xmlns:a="http://schemas.openxmlformats.org/drawingml/2006/main">
                  <a:graphicData uri="http://schemas.microsoft.com/office/word/2010/wordprocessingShape">
                    <wps:wsp>
                      <wps:cNvSpPr txBox="1"/>
                      <wps:spPr>
                        <a:xfrm>
                          <a:off x="0" y="0"/>
                          <a:ext cx="5943600" cy="8128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tbl>
                            <w:tblPr>
                              <w:tblStyle w:val="TableGrid"/>
                              <w:tblW w:w="0" w:type="auto"/>
                              <w:tblInd w:w="-5" w:type="dxa"/>
                              <w:tblLook w:val="04A0" w:firstRow="1" w:lastRow="0" w:firstColumn="1" w:lastColumn="0" w:noHBand="0" w:noVBand="1"/>
                            </w:tblPr>
                            <w:tblGrid>
                              <w:gridCol w:w="1628"/>
                              <w:gridCol w:w="1342"/>
                              <w:gridCol w:w="1350"/>
                              <w:gridCol w:w="1309"/>
                              <w:gridCol w:w="1146"/>
                              <w:gridCol w:w="1146"/>
                              <w:gridCol w:w="1146"/>
                            </w:tblGrid>
                            <w:tr w:rsidR="001D7C9E" w:rsidRPr="003D65B6" w14:paraId="7096DD40" w14:textId="77777777" w:rsidTr="001D7C9E">
                              <w:tc>
                                <w:tcPr>
                                  <w:tcW w:w="1628" w:type="dxa"/>
                                  <w:vAlign w:val="center"/>
                                </w:tcPr>
                                <w:p w14:paraId="30D160B4" w14:textId="77777777" w:rsidR="001D7C9E" w:rsidRPr="003D65B6" w:rsidRDefault="001D7C9E" w:rsidP="00A32DFC">
                                  <w:pPr>
                                    <w:spacing w:after="0"/>
                                    <w:jc w:val="center"/>
                                    <w:rPr>
                                      <w:b/>
                                      <w:bCs/>
                                    </w:rPr>
                                  </w:pPr>
                                </w:p>
                              </w:tc>
                              <w:tc>
                                <w:tcPr>
                                  <w:tcW w:w="2692" w:type="dxa"/>
                                  <w:gridSpan w:val="2"/>
                                  <w:vAlign w:val="center"/>
                                </w:tcPr>
                                <w:p w14:paraId="666C3AE9" w14:textId="17EA7322" w:rsidR="001D7C9E" w:rsidRPr="003D65B6" w:rsidRDefault="001D7C9E" w:rsidP="00A32DFC">
                                  <w:pPr>
                                    <w:spacing w:after="0"/>
                                    <w:jc w:val="center"/>
                                    <w:rPr>
                                      <w:b/>
                                      <w:bCs/>
                                    </w:rPr>
                                  </w:pPr>
                                  <w:r>
                                    <w:rPr>
                                      <w:b/>
                                      <w:bCs/>
                                    </w:rPr>
                                    <w:t>All Respondents</w:t>
                                  </w:r>
                                </w:p>
                              </w:tc>
                              <w:tc>
                                <w:tcPr>
                                  <w:tcW w:w="2455" w:type="dxa"/>
                                  <w:gridSpan w:val="2"/>
                                </w:tcPr>
                                <w:p w14:paraId="2D820082" w14:textId="1FF37D9E" w:rsidR="001D7C9E" w:rsidRPr="003D65B6" w:rsidRDefault="001D7C9E" w:rsidP="00A32DFC">
                                  <w:pPr>
                                    <w:spacing w:after="0"/>
                                    <w:jc w:val="center"/>
                                    <w:rPr>
                                      <w:b/>
                                      <w:bCs/>
                                    </w:rPr>
                                  </w:pPr>
                                  <w:r>
                                    <w:rPr>
                                      <w:b/>
                                      <w:bCs/>
                                    </w:rPr>
                                    <w:t>Single</w:t>
                                  </w:r>
                                </w:p>
                              </w:tc>
                              <w:tc>
                                <w:tcPr>
                                  <w:tcW w:w="2292" w:type="dxa"/>
                                  <w:gridSpan w:val="2"/>
                                </w:tcPr>
                                <w:p w14:paraId="76FA04CB" w14:textId="7333034A" w:rsidR="001D7C9E" w:rsidRPr="003D65B6" w:rsidRDefault="001D7C9E" w:rsidP="00A32DFC">
                                  <w:pPr>
                                    <w:spacing w:after="0"/>
                                    <w:jc w:val="center"/>
                                    <w:rPr>
                                      <w:b/>
                                      <w:bCs/>
                                    </w:rPr>
                                  </w:pPr>
                                  <w:r>
                                    <w:rPr>
                                      <w:b/>
                                      <w:bCs/>
                                    </w:rPr>
                                    <w:t>Married</w:t>
                                  </w:r>
                                </w:p>
                              </w:tc>
                            </w:tr>
                            <w:tr w:rsidR="001D7C9E" w:rsidRPr="003D65B6" w14:paraId="4E5347BA" w14:textId="430E0FF9" w:rsidTr="001D7C9E">
                              <w:tc>
                                <w:tcPr>
                                  <w:tcW w:w="1628" w:type="dxa"/>
                                  <w:vAlign w:val="center"/>
                                </w:tcPr>
                                <w:p w14:paraId="0E819C5C" w14:textId="77777777" w:rsidR="001D7C9E" w:rsidRPr="003D65B6" w:rsidRDefault="001D7C9E" w:rsidP="001D7C9E">
                                  <w:pPr>
                                    <w:spacing w:after="0"/>
                                    <w:jc w:val="center"/>
                                    <w:rPr>
                                      <w:b/>
                                      <w:bCs/>
                                    </w:rPr>
                                  </w:pPr>
                                  <w:r w:rsidRPr="003D65B6">
                                    <w:rPr>
                                      <w:b/>
                                      <w:bCs/>
                                    </w:rPr>
                                    <w:t>Age Range</w:t>
                                  </w:r>
                                </w:p>
                              </w:tc>
                              <w:tc>
                                <w:tcPr>
                                  <w:tcW w:w="1342" w:type="dxa"/>
                                  <w:vAlign w:val="center"/>
                                </w:tcPr>
                                <w:p w14:paraId="1D582F92" w14:textId="77777777" w:rsidR="001D7C9E" w:rsidRPr="003D65B6" w:rsidRDefault="001D7C9E" w:rsidP="001D7C9E">
                                  <w:pPr>
                                    <w:spacing w:after="0"/>
                                    <w:jc w:val="center"/>
                                    <w:rPr>
                                      <w:b/>
                                      <w:bCs/>
                                    </w:rPr>
                                  </w:pPr>
                                  <w:r w:rsidRPr="003D65B6">
                                    <w:rPr>
                                      <w:b/>
                                      <w:bCs/>
                                    </w:rPr>
                                    <w:t>Mean</w:t>
                                  </w:r>
                                </w:p>
                              </w:tc>
                              <w:tc>
                                <w:tcPr>
                                  <w:tcW w:w="1350" w:type="dxa"/>
                                  <w:vAlign w:val="center"/>
                                </w:tcPr>
                                <w:p w14:paraId="5B25A5B7" w14:textId="77777777" w:rsidR="001D7C9E" w:rsidRPr="003D65B6" w:rsidRDefault="001D7C9E" w:rsidP="001D7C9E">
                                  <w:pPr>
                                    <w:spacing w:after="0"/>
                                    <w:jc w:val="center"/>
                                    <w:rPr>
                                      <w:b/>
                                      <w:bCs/>
                                    </w:rPr>
                                  </w:pPr>
                                  <w:r w:rsidRPr="003D65B6">
                                    <w:rPr>
                                      <w:b/>
                                      <w:bCs/>
                                    </w:rPr>
                                    <w:t>Median</w:t>
                                  </w:r>
                                </w:p>
                              </w:tc>
                              <w:tc>
                                <w:tcPr>
                                  <w:tcW w:w="1309" w:type="dxa"/>
                                  <w:vAlign w:val="center"/>
                                </w:tcPr>
                                <w:p w14:paraId="67DC678E" w14:textId="50BA29DF" w:rsidR="001D7C9E" w:rsidRPr="003D65B6" w:rsidRDefault="001D7C9E" w:rsidP="001D7C9E">
                                  <w:pPr>
                                    <w:spacing w:after="0"/>
                                    <w:jc w:val="center"/>
                                    <w:rPr>
                                      <w:b/>
                                      <w:bCs/>
                                    </w:rPr>
                                  </w:pPr>
                                  <w:r w:rsidRPr="003D65B6">
                                    <w:rPr>
                                      <w:b/>
                                      <w:bCs/>
                                    </w:rPr>
                                    <w:t>Mean</w:t>
                                  </w:r>
                                </w:p>
                              </w:tc>
                              <w:tc>
                                <w:tcPr>
                                  <w:tcW w:w="1146" w:type="dxa"/>
                                  <w:vAlign w:val="center"/>
                                </w:tcPr>
                                <w:p w14:paraId="683A33AA" w14:textId="10E53D2F" w:rsidR="001D7C9E" w:rsidRPr="003D65B6" w:rsidRDefault="001D7C9E" w:rsidP="001D7C9E">
                                  <w:pPr>
                                    <w:spacing w:after="0"/>
                                    <w:jc w:val="center"/>
                                    <w:rPr>
                                      <w:b/>
                                      <w:bCs/>
                                    </w:rPr>
                                  </w:pPr>
                                  <w:r w:rsidRPr="003D65B6">
                                    <w:rPr>
                                      <w:b/>
                                      <w:bCs/>
                                    </w:rPr>
                                    <w:t>Median</w:t>
                                  </w:r>
                                </w:p>
                              </w:tc>
                              <w:tc>
                                <w:tcPr>
                                  <w:tcW w:w="1146" w:type="dxa"/>
                                  <w:vAlign w:val="center"/>
                                </w:tcPr>
                                <w:p w14:paraId="0303DF1A" w14:textId="0F7B39B1" w:rsidR="001D7C9E" w:rsidRPr="003D65B6" w:rsidRDefault="001D7C9E" w:rsidP="001D7C9E">
                                  <w:pPr>
                                    <w:spacing w:after="0"/>
                                    <w:jc w:val="center"/>
                                    <w:rPr>
                                      <w:b/>
                                      <w:bCs/>
                                    </w:rPr>
                                  </w:pPr>
                                  <w:r w:rsidRPr="003D65B6">
                                    <w:rPr>
                                      <w:b/>
                                      <w:bCs/>
                                    </w:rPr>
                                    <w:t>Mean</w:t>
                                  </w:r>
                                </w:p>
                              </w:tc>
                              <w:tc>
                                <w:tcPr>
                                  <w:tcW w:w="1146" w:type="dxa"/>
                                  <w:vAlign w:val="center"/>
                                </w:tcPr>
                                <w:p w14:paraId="0D879954" w14:textId="0560E663" w:rsidR="001D7C9E" w:rsidRPr="003D65B6" w:rsidRDefault="001D7C9E" w:rsidP="001D7C9E">
                                  <w:pPr>
                                    <w:spacing w:after="0"/>
                                    <w:jc w:val="center"/>
                                    <w:rPr>
                                      <w:b/>
                                      <w:bCs/>
                                    </w:rPr>
                                  </w:pPr>
                                  <w:r w:rsidRPr="003D65B6">
                                    <w:rPr>
                                      <w:b/>
                                      <w:bCs/>
                                    </w:rPr>
                                    <w:t>Median</w:t>
                                  </w:r>
                                </w:p>
                              </w:tc>
                            </w:tr>
                            <w:tr w:rsidR="001D7C9E" w14:paraId="7C5EB486" w14:textId="2611E523" w:rsidTr="001D7C9E">
                              <w:tc>
                                <w:tcPr>
                                  <w:tcW w:w="1628" w:type="dxa"/>
                                  <w:vAlign w:val="center"/>
                                </w:tcPr>
                                <w:p w14:paraId="6BF39A23" w14:textId="77777777" w:rsidR="001D7C9E" w:rsidRDefault="001D7C9E" w:rsidP="001D7C9E">
                                  <w:pPr>
                                    <w:spacing w:after="0"/>
                                    <w:jc w:val="center"/>
                                  </w:pPr>
                                  <w:r>
                                    <w:t>&lt;20</w:t>
                                  </w:r>
                                </w:p>
                              </w:tc>
                              <w:tc>
                                <w:tcPr>
                                  <w:tcW w:w="1342" w:type="dxa"/>
                                  <w:vAlign w:val="center"/>
                                </w:tcPr>
                                <w:p w14:paraId="7B6D1C4F" w14:textId="77777777" w:rsidR="001D7C9E" w:rsidRDefault="001D7C9E" w:rsidP="001D7C9E">
                                  <w:pPr>
                                    <w:spacing w:after="0"/>
                                    <w:jc w:val="center"/>
                                  </w:pPr>
                                  <w:r>
                                    <w:t>$22.8k</w:t>
                                  </w:r>
                                </w:p>
                              </w:tc>
                              <w:tc>
                                <w:tcPr>
                                  <w:tcW w:w="1350" w:type="dxa"/>
                                  <w:vAlign w:val="center"/>
                                </w:tcPr>
                                <w:p w14:paraId="23E3FC9C" w14:textId="77777777" w:rsidR="001D7C9E" w:rsidRDefault="001D7C9E" w:rsidP="001D7C9E">
                                  <w:pPr>
                                    <w:spacing w:after="0"/>
                                    <w:jc w:val="center"/>
                                  </w:pPr>
                                  <w:r>
                                    <w:t>$23k</w:t>
                                  </w:r>
                                </w:p>
                              </w:tc>
                              <w:tc>
                                <w:tcPr>
                                  <w:tcW w:w="1309" w:type="dxa"/>
                                </w:tcPr>
                                <w:p w14:paraId="2697AB37" w14:textId="0D0165DE" w:rsidR="001D7C9E" w:rsidRDefault="001D7C9E" w:rsidP="001D7C9E">
                                  <w:pPr>
                                    <w:spacing w:after="0"/>
                                    <w:jc w:val="center"/>
                                  </w:pPr>
                                  <w:r>
                                    <w:t>$22.4k</w:t>
                                  </w:r>
                                </w:p>
                              </w:tc>
                              <w:tc>
                                <w:tcPr>
                                  <w:tcW w:w="1146" w:type="dxa"/>
                                </w:tcPr>
                                <w:p w14:paraId="034AAACB" w14:textId="779868B1" w:rsidR="001D7C9E" w:rsidRDefault="001D7C9E" w:rsidP="001D7C9E">
                                  <w:pPr>
                                    <w:spacing w:after="0"/>
                                    <w:jc w:val="center"/>
                                  </w:pPr>
                                  <w:r>
                                    <w:t>$21.9k</w:t>
                                  </w:r>
                                </w:p>
                              </w:tc>
                              <w:tc>
                                <w:tcPr>
                                  <w:tcW w:w="1146" w:type="dxa"/>
                                </w:tcPr>
                                <w:p w14:paraId="7F01DA99" w14:textId="4FCE274E" w:rsidR="001D7C9E" w:rsidRDefault="001D7C9E" w:rsidP="001D7C9E">
                                  <w:pPr>
                                    <w:spacing w:after="0"/>
                                    <w:jc w:val="center"/>
                                  </w:pPr>
                                  <w:r>
                                    <w:t>-</w:t>
                                  </w:r>
                                </w:p>
                              </w:tc>
                              <w:tc>
                                <w:tcPr>
                                  <w:tcW w:w="1146" w:type="dxa"/>
                                </w:tcPr>
                                <w:p w14:paraId="17903D58" w14:textId="32C6BD32" w:rsidR="001D7C9E" w:rsidRDefault="001D7C9E" w:rsidP="001D7C9E">
                                  <w:pPr>
                                    <w:spacing w:after="0"/>
                                    <w:jc w:val="center"/>
                                  </w:pPr>
                                  <w:r>
                                    <w:t>-</w:t>
                                  </w:r>
                                </w:p>
                              </w:tc>
                            </w:tr>
                            <w:tr w:rsidR="001D7C9E" w14:paraId="4B35FFDE" w14:textId="138E1357" w:rsidTr="001D7C9E">
                              <w:tc>
                                <w:tcPr>
                                  <w:tcW w:w="1628" w:type="dxa"/>
                                  <w:vAlign w:val="center"/>
                                </w:tcPr>
                                <w:p w14:paraId="5840804C" w14:textId="77777777" w:rsidR="001D7C9E" w:rsidRDefault="001D7C9E" w:rsidP="001D7C9E">
                                  <w:pPr>
                                    <w:spacing w:after="0"/>
                                    <w:jc w:val="center"/>
                                  </w:pPr>
                                  <w:r>
                                    <w:t>21 – 25</w:t>
                                  </w:r>
                                </w:p>
                              </w:tc>
                              <w:tc>
                                <w:tcPr>
                                  <w:tcW w:w="1342" w:type="dxa"/>
                                  <w:vAlign w:val="center"/>
                                </w:tcPr>
                                <w:p w14:paraId="3D86DB1F" w14:textId="77777777" w:rsidR="001D7C9E" w:rsidRDefault="001D7C9E" w:rsidP="001D7C9E">
                                  <w:pPr>
                                    <w:spacing w:after="0"/>
                                    <w:jc w:val="center"/>
                                  </w:pPr>
                                  <w:r>
                                    <w:t>$48.7k</w:t>
                                  </w:r>
                                </w:p>
                              </w:tc>
                              <w:tc>
                                <w:tcPr>
                                  <w:tcW w:w="1350" w:type="dxa"/>
                                  <w:vAlign w:val="center"/>
                                </w:tcPr>
                                <w:p w14:paraId="7991033C" w14:textId="77777777" w:rsidR="001D7C9E" w:rsidRDefault="001D7C9E" w:rsidP="001D7C9E">
                                  <w:pPr>
                                    <w:spacing w:after="0"/>
                                    <w:jc w:val="center"/>
                                  </w:pPr>
                                  <w:r>
                                    <w:t>$36.3k</w:t>
                                  </w:r>
                                </w:p>
                              </w:tc>
                              <w:tc>
                                <w:tcPr>
                                  <w:tcW w:w="1309" w:type="dxa"/>
                                </w:tcPr>
                                <w:p w14:paraId="6E9F6771" w14:textId="2C120A30" w:rsidR="001D7C9E" w:rsidRDefault="001D7C9E" w:rsidP="001D7C9E">
                                  <w:pPr>
                                    <w:spacing w:after="0"/>
                                    <w:jc w:val="center"/>
                                  </w:pPr>
                                  <w:r>
                                    <w:t>$37.1k</w:t>
                                  </w:r>
                                </w:p>
                              </w:tc>
                              <w:tc>
                                <w:tcPr>
                                  <w:tcW w:w="1146" w:type="dxa"/>
                                </w:tcPr>
                                <w:p w14:paraId="6947B2BA" w14:textId="23A71E04" w:rsidR="001D7C9E" w:rsidRDefault="001D7C9E" w:rsidP="001D7C9E">
                                  <w:pPr>
                                    <w:spacing w:after="0"/>
                                    <w:jc w:val="center"/>
                                  </w:pPr>
                                  <w:r>
                                    <w:t>$33.9k</w:t>
                                  </w:r>
                                </w:p>
                              </w:tc>
                              <w:tc>
                                <w:tcPr>
                                  <w:tcW w:w="1146" w:type="dxa"/>
                                </w:tcPr>
                                <w:p w14:paraId="08D4D375" w14:textId="027C9A2C" w:rsidR="001D7C9E" w:rsidRDefault="001D7C9E" w:rsidP="001D7C9E">
                                  <w:pPr>
                                    <w:spacing w:after="0"/>
                                    <w:jc w:val="center"/>
                                  </w:pPr>
                                  <w:r>
                                    <w:t>$86.2k</w:t>
                                  </w:r>
                                </w:p>
                              </w:tc>
                              <w:tc>
                                <w:tcPr>
                                  <w:tcW w:w="1146" w:type="dxa"/>
                                </w:tcPr>
                                <w:p w14:paraId="4C88B730" w14:textId="5B004236" w:rsidR="001D7C9E" w:rsidRDefault="001D7C9E" w:rsidP="001D7C9E">
                                  <w:pPr>
                                    <w:spacing w:after="0"/>
                                    <w:jc w:val="center"/>
                                  </w:pPr>
                                  <w:r>
                                    <w:t>$80k</w:t>
                                  </w:r>
                                </w:p>
                              </w:tc>
                            </w:tr>
                            <w:tr w:rsidR="001D7C9E" w14:paraId="200D85D9" w14:textId="33E88A53" w:rsidTr="001D7C9E">
                              <w:tc>
                                <w:tcPr>
                                  <w:tcW w:w="1628" w:type="dxa"/>
                                  <w:vAlign w:val="center"/>
                                </w:tcPr>
                                <w:p w14:paraId="71A5D737" w14:textId="77777777" w:rsidR="001D7C9E" w:rsidRDefault="001D7C9E" w:rsidP="001D7C9E">
                                  <w:pPr>
                                    <w:spacing w:after="0"/>
                                    <w:jc w:val="center"/>
                                  </w:pPr>
                                  <w:r>
                                    <w:t>26 – 30</w:t>
                                  </w:r>
                                </w:p>
                              </w:tc>
                              <w:tc>
                                <w:tcPr>
                                  <w:tcW w:w="1342" w:type="dxa"/>
                                  <w:vAlign w:val="center"/>
                                </w:tcPr>
                                <w:p w14:paraId="023E4495" w14:textId="77777777" w:rsidR="001D7C9E" w:rsidRDefault="001D7C9E" w:rsidP="001D7C9E">
                                  <w:pPr>
                                    <w:spacing w:after="0"/>
                                    <w:jc w:val="center"/>
                                  </w:pPr>
                                  <w:r>
                                    <w:t>$70.7k</w:t>
                                  </w:r>
                                </w:p>
                              </w:tc>
                              <w:tc>
                                <w:tcPr>
                                  <w:tcW w:w="1350" w:type="dxa"/>
                                  <w:vAlign w:val="center"/>
                                </w:tcPr>
                                <w:p w14:paraId="29D9B550" w14:textId="77777777" w:rsidR="001D7C9E" w:rsidRDefault="001D7C9E" w:rsidP="001D7C9E">
                                  <w:pPr>
                                    <w:spacing w:after="0"/>
                                    <w:jc w:val="center"/>
                                  </w:pPr>
                                  <w:r>
                                    <w:t>$55k</w:t>
                                  </w:r>
                                </w:p>
                              </w:tc>
                              <w:tc>
                                <w:tcPr>
                                  <w:tcW w:w="1309" w:type="dxa"/>
                                </w:tcPr>
                                <w:p w14:paraId="47199E96" w14:textId="151E984F" w:rsidR="001D7C9E" w:rsidRDefault="001D7C9E" w:rsidP="001D7C9E">
                                  <w:pPr>
                                    <w:spacing w:after="0"/>
                                    <w:jc w:val="center"/>
                                  </w:pPr>
                                  <w:r>
                                    <w:t>$49.3k</w:t>
                                  </w:r>
                                </w:p>
                              </w:tc>
                              <w:tc>
                                <w:tcPr>
                                  <w:tcW w:w="1146" w:type="dxa"/>
                                </w:tcPr>
                                <w:p w14:paraId="6DC43A44" w14:textId="69DEB8EB" w:rsidR="001D7C9E" w:rsidRDefault="001D7C9E" w:rsidP="001D7C9E">
                                  <w:pPr>
                                    <w:spacing w:after="0"/>
                                    <w:jc w:val="center"/>
                                  </w:pPr>
                                  <w:r>
                                    <w:t>$40k</w:t>
                                  </w:r>
                                </w:p>
                              </w:tc>
                              <w:tc>
                                <w:tcPr>
                                  <w:tcW w:w="1146" w:type="dxa"/>
                                </w:tcPr>
                                <w:p w14:paraId="6DFBA6EA" w14:textId="7C6AC67F" w:rsidR="001D7C9E" w:rsidRDefault="001D7C9E" w:rsidP="001D7C9E">
                                  <w:pPr>
                                    <w:spacing w:after="0"/>
                                    <w:jc w:val="center"/>
                                  </w:pPr>
                                  <w:r>
                                    <w:t>$96.4k</w:t>
                                  </w:r>
                                </w:p>
                              </w:tc>
                              <w:tc>
                                <w:tcPr>
                                  <w:tcW w:w="1146" w:type="dxa"/>
                                </w:tcPr>
                                <w:p w14:paraId="7B0F5C7A" w14:textId="29C762D6" w:rsidR="001D7C9E" w:rsidRDefault="001D7C9E" w:rsidP="001D7C9E">
                                  <w:pPr>
                                    <w:spacing w:after="0"/>
                                    <w:jc w:val="center"/>
                                  </w:pPr>
                                  <w:r>
                                    <w:t>$80k</w:t>
                                  </w:r>
                                </w:p>
                              </w:tc>
                            </w:tr>
                            <w:tr w:rsidR="001D7C9E" w14:paraId="1304B19D" w14:textId="175BBBB8" w:rsidTr="001D7C9E">
                              <w:tc>
                                <w:tcPr>
                                  <w:tcW w:w="1628" w:type="dxa"/>
                                  <w:vAlign w:val="center"/>
                                </w:tcPr>
                                <w:p w14:paraId="41D4A0C3" w14:textId="77777777" w:rsidR="001D7C9E" w:rsidRDefault="001D7C9E" w:rsidP="001D7C9E">
                                  <w:pPr>
                                    <w:spacing w:after="0"/>
                                    <w:jc w:val="center"/>
                                  </w:pPr>
                                  <w:r>
                                    <w:t>31 – 35</w:t>
                                  </w:r>
                                </w:p>
                              </w:tc>
                              <w:tc>
                                <w:tcPr>
                                  <w:tcW w:w="1342" w:type="dxa"/>
                                  <w:vAlign w:val="center"/>
                                </w:tcPr>
                                <w:p w14:paraId="152824E5" w14:textId="77777777" w:rsidR="001D7C9E" w:rsidRDefault="001D7C9E" w:rsidP="001D7C9E">
                                  <w:pPr>
                                    <w:spacing w:after="0"/>
                                    <w:jc w:val="center"/>
                                  </w:pPr>
                                  <w:r>
                                    <w:t>$90.4k</w:t>
                                  </w:r>
                                </w:p>
                              </w:tc>
                              <w:tc>
                                <w:tcPr>
                                  <w:tcW w:w="1350" w:type="dxa"/>
                                  <w:vAlign w:val="center"/>
                                </w:tcPr>
                                <w:p w14:paraId="401C26AE" w14:textId="77777777" w:rsidR="001D7C9E" w:rsidRDefault="001D7C9E" w:rsidP="001D7C9E">
                                  <w:pPr>
                                    <w:spacing w:after="0"/>
                                    <w:jc w:val="center"/>
                                  </w:pPr>
                                  <w:r>
                                    <w:t>$68.7k</w:t>
                                  </w:r>
                                </w:p>
                              </w:tc>
                              <w:tc>
                                <w:tcPr>
                                  <w:tcW w:w="1309" w:type="dxa"/>
                                </w:tcPr>
                                <w:p w14:paraId="56BF42CE" w14:textId="287B8AC5" w:rsidR="001D7C9E" w:rsidRDefault="001D7C9E" w:rsidP="001D7C9E">
                                  <w:pPr>
                                    <w:spacing w:after="0"/>
                                    <w:jc w:val="center"/>
                                  </w:pPr>
                                  <w:r>
                                    <w:t>$56.8k</w:t>
                                  </w:r>
                                </w:p>
                              </w:tc>
                              <w:tc>
                                <w:tcPr>
                                  <w:tcW w:w="1146" w:type="dxa"/>
                                </w:tcPr>
                                <w:p w14:paraId="359A274F" w14:textId="2071D53D" w:rsidR="001D7C9E" w:rsidRDefault="001D7C9E" w:rsidP="001D7C9E">
                                  <w:pPr>
                                    <w:spacing w:after="0"/>
                                    <w:jc w:val="center"/>
                                  </w:pPr>
                                  <w:r>
                                    <w:t>$44.8k</w:t>
                                  </w:r>
                                </w:p>
                              </w:tc>
                              <w:tc>
                                <w:tcPr>
                                  <w:tcW w:w="1146" w:type="dxa"/>
                                </w:tcPr>
                                <w:p w14:paraId="189F758C" w14:textId="2F886FD8" w:rsidR="001D7C9E" w:rsidRDefault="001D7C9E" w:rsidP="001D7C9E">
                                  <w:pPr>
                                    <w:spacing w:after="0"/>
                                    <w:jc w:val="center"/>
                                  </w:pPr>
                                  <w:r>
                                    <w:t>$106k</w:t>
                                  </w:r>
                                </w:p>
                              </w:tc>
                              <w:tc>
                                <w:tcPr>
                                  <w:tcW w:w="1146" w:type="dxa"/>
                                </w:tcPr>
                                <w:p w14:paraId="353D3E03" w14:textId="4044B27D" w:rsidR="001D7C9E" w:rsidRDefault="001D7C9E" w:rsidP="001D7C9E">
                                  <w:pPr>
                                    <w:spacing w:after="0"/>
                                    <w:jc w:val="center"/>
                                  </w:pPr>
                                  <w:r>
                                    <w:t>$87.3k</w:t>
                                  </w:r>
                                </w:p>
                              </w:tc>
                            </w:tr>
                            <w:tr w:rsidR="001D7C9E" w14:paraId="6B693ED1" w14:textId="0980CD76" w:rsidTr="001D7C9E">
                              <w:tc>
                                <w:tcPr>
                                  <w:tcW w:w="1628" w:type="dxa"/>
                                  <w:vAlign w:val="center"/>
                                </w:tcPr>
                                <w:p w14:paraId="361E83B1" w14:textId="77777777" w:rsidR="001D7C9E" w:rsidRDefault="001D7C9E" w:rsidP="001D7C9E">
                                  <w:pPr>
                                    <w:spacing w:after="0"/>
                                    <w:jc w:val="center"/>
                                  </w:pPr>
                                  <w:r>
                                    <w:t>36 – 40</w:t>
                                  </w:r>
                                </w:p>
                              </w:tc>
                              <w:tc>
                                <w:tcPr>
                                  <w:tcW w:w="1342" w:type="dxa"/>
                                  <w:vAlign w:val="center"/>
                                </w:tcPr>
                                <w:p w14:paraId="4BAEE4DB" w14:textId="77777777" w:rsidR="001D7C9E" w:rsidRDefault="001D7C9E" w:rsidP="001D7C9E">
                                  <w:pPr>
                                    <w:spacing w:after="0"/>
                                    <w:jc w:val="center"/>
                                  </w:pPr>
                                  <w:r>
                                    <w:t>$98.3k</w:t>
                                  </w:r>
                                </w:p>
                              </w:tc>
                              <w:tc>
                                <w:tcPr>
                                  <w:tcW w:w="1350" w:type="dxa"/>
                                  <w:vAlign w:val="center"/>
                                </w:tcPr>
                                <w:p w14:paraId="0F8E914F" w14:textId="77777777" w:rsidR="001D7C9E" w:rsidRDefault="001D7C9E" w:rsidP="001D7C9E">
                                  <w:pPr>
                                    <w:spacing w:after="0"/>
                                    <w:jc w:val="center"/>
                                  </w:pPr>
                                  <w:r>
                                    <w:t>$80k</w:t>
                                  </w:r>
                                </w:p>
                              </w:tc>
                              <w:tc>
                                <w:tcPr>
                                  <w:tcW w:w="1309" w:type="dxa"/>
                                </w:tcPr>
                                <w:p w14:paraId="06DB55E6" w14:textId="66271C96" w:rsidR="001D7C9E" w:rsidRDefault="001D7C9E" w:rsidP="001D7C9E">
                                  <w:pPr>
                                    <w:spacing w:after="0"/>
                                    <w:jc w:val="center"/>
                                  </w:pPr>
                                  <w:r>
                                    <w:t>$53.1k</w:t>
                                  </w:r>
                                </w:p>
                              </w:tc>
                              <w:tc>
                                <w:tcPr>
                                  <w:tcW w:w="1146" w:type="dxa"/>
                                </w:tcPr>
                                <w:p w14:paraId="1835CF87" w14:textId="4F583CEF" w:rsidR="001D7C9E" w:rsidRDefault="001D7C9E" w:rsidP="001D7C9E">
                                  <w:pPr>
                                    <w:spacing w:after="0"/>
                                    <w:jc w:val="center"/>
                                  </w:pPr>
                                  <w:r>
                                    <w:t>$53.7k</w:t>
                                  </w:r>
                                </w:p>
                              </w:tc>
                              <w:tc>
                                <w:tcPr>
                                  <w:tcW w:w="1146" w:type="dxa"/>
                                </w:tcPr>
                                <w:p w14:paraId="513656F9" w14:textId="741B0265" w:rsidR="001D7C9E" w:rsidRDefault="001D7C9E" w:rsidP="001D7C9E">
                                  <w:pPr>
                                    <w:spacing w:after="0"/>
                                    <w:jc w:val="center"/>
                                  </w:pPr>
                                  <w:r>
                                    <w:t>$110k</w:t>
                                  </w:r>
                                </w:p>
                              </w:tc>
                              <w:tc>
                                <w:tcPr>
                                  <w:tcW w:w="1146" w:type="dxa"/>
                                </w:tcPr>
                                <w:p w14:paraId="2D56EF93" w14:textId="3813E946" w:rsidR="001D7C9E" w:rsidRDefault="001D7C9E" w:rsidP="001D7C9E">
                                  <w:pPr>
                                    <w:spacing w:after="0"/>
                                    <w:jc w:val="center"/>
                                  </w:pPr>
                                  <w:r>
                                    <w:t>$93.5k</w:t>
                                  </w:r>
                                </w:p>
                              </w:tc>
                            </w:tr>
                            <w:tr w:rsidR="001D7C9E" w14:paraId="7EA34512" w14:textId="7B31ADB8" w:rsidTr="001D7C9E">
                              <w:tc>
                                <w:tcPr>
                                  <w:tcW w:w="1628" w:type="dxa"/>
                                  <w:vAlign w:val="center"/>
                                </w:tcPr>
                                <w:p w14:paraId="3F9BBDD4" w14:textId="77777777" w:rsidR="001D7C9E" w:rsidRDefault="001D7C9E" w:rsidP="001D7C9E">
                                  <w:pPr>
                                    <w:spacing w:after="0"/>
                                    <w:jc w:val="center"/>
                                  </w:pPr>
                                  <w:r>
                                    <w:t>41 – 45</w:t>
                                  </w:r>
                                </w:p>
                              </w:tc>
                              <w:tc>
                                <w:tcPr>
                                  <w:tcW w:w="1342" w:type="dxa"/>
                                  <w:vAlign w:val="center"/>
                                </w:tcPr>
                                <w:p w14:paraId="54CE490D" w14:textId="77777777" w:rsidR="001D7C9E" w:rsidRDefault="001D7C9E" w:rsidP="001D7C9E">
                                  <w:pPr>
                                    <w:spacing w:after="0"/>
                                    <w:jc w:val="center"/>
                                  </w:pPr>
                                  <w:r>
                                    <w:t>$105.2k</w:t>
                                  </w:r>
                                </w:p>
                              </w:tc>
                              <w:tc>
                                <w:tcPr>
                                  <w:tcW w:w="1350" w:type="dxa"/>
                                  <w:vAlign w:val="center"/>
                                </w:tcPr>
                                <w:p w14:paraId="08D56C2A" w14:textId="77777777" w:rsidR="001D7C9E" w:rsidRDefault="001D7C9E" w:rsidP="001D7C9E">
                                  <w:pPr>
                                    <w:spacing w:after="0"/>
                                    <w:jc w:val="center"/>
                                  </w:pPr>
                                  <w:r>
                                    <w:t>$79.1k</w:t>
                                  </w:r>
                                </w:p>
                              </w:tc>
                              <w:tc>
                                <w:tcPr>
                                  <w:tcW w:w="1309" w:type="dxa"/>
                                </w:tcPr>
                                <w:p w14:paraId="3986152C" w14:textId="6214A2C9" w:rsidR="001D7C9E" w:rsidRDefault="001D7C9E" w:rsidP="001D7C9E">
                                  <w:pPr>
                                    <w:spacing w:after="0"/>
                                    <w:jc w:val="center"/>
                                  </w:pPr>
                                  <w:r>
                                    <w:t>$44.9k</w:t>
                                  </w:r>
                                </w:p>
                              </w:tc>
                              <w:tc>
                                <w:tcPr>
                                  <w:tcW w:w="1146" w:type="dxa"/>
                                </w:tcPr>
                                <w:p w14:paraId="0774F1DF" w14:textId="2851A5C6" w:rsidR="001D7C9E" w:rsidRDefault="001D7C9E" w:rsidP="001D7C9E">
                                  <w:pPr>
                                    <w:spacing w:after="0"/>
                                    <w:jc w:val="center"/>
                                  </w:pPr>
                                  <w:r>
                                    <w:t>$26.3k</w:t>
                                  </w:r>
                                </w:p>
                              </w:tc>
                              <w:tc>
                                <w:tcPr>
                                  <w:tcW w:w="1146" w:type="dxa"/>
                                </w:tcPr>
                                <w:p w14:paraId="793962D7" w14:textId="46405993" w:rsidR="001D7C9E" w:rsidRDefault="001D7C9E" w:rsidP="001D7C9E">
                                  <w:pPr>
                                    <w:spacing w:after="0"/>
                                    <w:jc w:val="center"/>
                                  </w:pPr>
                                  <w:r>
                                    <w:t>$112.5k</w:t>
                                  </w:r>
                                </w:p>
                              </w:tc>
                              <w:tc>
                                <w:tcPr>
                                  <w:tcW w:w="1146" w:type="dxa"/>
                                </w:tcPr>
                                <w:p w14:paraId="3BE26B72" w14:textId="23853277" w:rsidR="001D7C9E" w:rsidRDefault="001D7C9E" w:rsidP="001D7C9E">
                                  <w:pPr>
                                    <w:spacing w:after="0"/>
                                    <w:jc w:val="center"/>
                                  </w:pPr>
                                  <w:r>
                                    <w:t>$100k</w:t>
                                  </w:r>
                                </w:p>
                              </w:tc>
                            </w:tr>
                            <w:tr w:rsidR="001D7C9E" w14:paraId="186CFF1B" w14:textId="7840DB23" w:rsidTr="001D7C9E">
                              <w:tc>
                                <w:tcPr>
                                  <w:tcW w:w="1628" w:type="dxa"/>
                                  <w:vAlign w:val="center"/>
                                </w:tcPr>
                                <w:p w14:paraId="589DBE1F" w14:textId="77777777" w:rsidR="001D7C9E" w:rsidRDefault="001D7C9E" w:rsidP="001D7C9E">
                                  <w:pPr>
                                    <w:spacing w:after="0"/>
                                    <w:jc w:val="center"/>
                                  </w:pPr>
                                  <w:r>
                                    <w:t>46 – 50</w:t>
                                  </w:r>
                                </w:p>
                              </w:tc>
                              <w:tc>
                                <w:tcPr>
                                  <w:tcW w:w="1342" w:type="dxa"/>
                                  <w:vAlign w:val="center"/>
                                </w:tcPr>
                                <w:p w14:paraId="36938B65" w14:textId="77777777" w:rsidR="001D7C9E" w:rsidRDefault="001D7C9E" w:rsidP="001D7C9E">
                                  <w:pPr>
                                    <w:spacing w:after="0"/>
                                    <w:jc w:val="center"/>
                                  </w:pPr>
                                  <w:r>
                                    <w:t>$126.5k</w:t>
                                  </w:r>
                                </w:p>
                              </w:tc>
                              <w:tc>
                                <w:tcPr>
                                  <w:tcW w:w="1350" w:type="dxa"/>
                                  <w:vAlign w:val="center"/>
                                </w:tcPr>
                                <w:p w14:paraId="55577D41" w14:textId="77777777" w:rsidR="001D7C9E" w:rsidRDefault="001D7C9E" w:rsidP="001D7C9E">
                                  <w:pPr>
                                    <w:spacing w:after="0"/>
                                    <w:jc w:val="center"/>
                                  </w:pPr>
                                  <w:r>
                                    <w:t>$100k</w:t>
                                  </w:r>
                                </w:p>
                              </w:tc>
                              <w:tc>
                                <w:tcPr>
                                  <w:tcW w:w="1309" w:type="dxa"/>
                                </w:tcPr>
                                <w:p w14:paraId="258698EA" w14:textId="1B2C0E42" w:rsidR="001D7C9E" w:rsidRDefault="001D7C9E" w:rsidP="001D7C9E">
                                  <w:pPr>
                                    <w:spacing w:after="0"/>
                                    <w:jc w:val="center"/>
                                  </w:pPr>
                                  <w:r>
                                    <w:t>$6.3k</w:t>
                                  </w:r>
                                </w:p>
                              </w:tc>
                              <w:tc>
                                <w:tcPr>
                                  <w:tcW w:w="1146" w:type="dxa"/>
                                </w:tcPr>
                                <w:p w14:paraId="51A2BCA3" w14:textId="49B9BCE2" w:rsidR="001D7C9E" w:rsidRDefault="001D7C9E" w:rsidP="001D7C9E">
                                  <w:pPr>
                                    <w:spacing w:after="0"/>
                                    <w:jc w:val="center"/>
                                  </w:pPr>
                                  <w:r>
                                    <w:t>$6.3k</w:t>
                                  </w:r>
                                </w:p>
                              </w:tc>
                              <w:tc>
                                <w:tcPr>
                                  <w:tcW w:w="1146" w:type="dxa"/>
                                </w:tcPr>
                                <w:p w14:paraId="57FC2C84" w14:textId="4915BBDD" w:rsidR="001D7C9E" w:rsidRDefault="001D7C9E" w:rsidP="001D7C9E">
                                  <w:pPr>
                                    <w:spacing w:after="0"/>
                                    <w:jc w:val="center"/>
                                  </w:pPr>
                                  <w:r>
                                    <w:t>$156.7k</w:t>
                                  </w:r>
                                </w:p>
                              </w:tc>
                              <w:tc>
                                <w:tcPr>
                                  <w:tcW w:w="1146" w:type="dxa"/>
                                </w:tcPr>
                                <w:p w14:paraId="6B23CF0A" w14:textId="4F5264CA" w:rsidR="001D7C9E" w:rsidRDefault="001D7C9E" w:rsidP="001D7C9E">
                                  <w:pPr>
                                    <w:spacing w:after="0"/>
                                    <w:jc w:val="center"/>
                                  </w:pPr>
                                  <w:r>
                                    <w:t>$133.8k</w:t>
                                  </w:r>
                                </w:p>
                              </w:tc>
                            </w:tr>
                            <w:tr w:rsidR="001D7C9E" w14:paraId="1DB134C3" w14:textId="57CAA040" w:rsidTr="001D7C9E">
                              <w:tc>
                                <w:tcPr>
                                  <w:tcW w:w="1628" w:type="dxa"/>
                                  <w:vAlign w:val="center"/>
                                </w:tcPr>
                                <w:p w14:paraId="28837624" w14:textId="77777777" w:rsidR="001D7C9E" w:rsidRDefault="001D7C9E" w:rsidP="001D7C9E">
                                  <w:pPr>
                                    <w:spacing w:after="0"/>
                                    <w:jc w:val="center"/>
                                  </w:pPr>
                                  <w:r>
                                    <w:t>51- 55</w:t>
                                  </w:r>
                                </w:p>
                              </w:tc>
                              <w:tc>
                                <w:tcPr>
                                  <w:tcW w:w="1342" w:type="dxa"/>
                                  <w:vAlign w:val="center"/>
                                </w:tcPr>
                                <w:p w14:paraId="565819EB" w14:textId="77777777" w:rsidR="001D7C9E" w:rsidRDefault="001D7C9E" w:rsidP="001D7C9E">
                                  <w:pPr>
                                    <w:spacing w:after="0"/>
                                    <w:jc w:val="center"/>
                                  </w:pPr>
                                  <w:r>
                                    <w:t>$86.8k</w:t>
                                  </w:r>
                                </w:p>
                              </w:tc>
                              <w:tc>
                                <w:tcPr>
                                  <w:tcW w:w="1350" w:type="dxa"/>
                                  <w:vAlign w:val="center"/>
                                </w:tcPr>
                                <w:p w14:paraId="0CE73A38" w14:textId="77777777" w:rsidR="001D7C9E" w:rsidRDefault="001D7C9E" w:rsidP="001D7C9E">
                                  <w:pPr>
                                    <w:spacing w:after="0"/>
                                    <w:jc w:val="center"/>
                                  </w:pPr>
                                  <w:r>
                                    <w:t>$55k</w:t>
                                  </w:r>
                                </w:p>
                              </w:tc>
                              <w:tc>
                                <w:tcPr>
                                  <w:tcW w:w="1309" w:type="dxa"/>
                                </w:tcPr>
                                <w:p w14:paraId="506867DB" w14:textId="2C3C89F6" w:rsidR="001D7C9E" w:rsidRDefault="001D7C9E" w:rsidP="001D7C9E">
                                  <w:pPr>
                                    <w:spacing w:after="0"/>
                                    <w:jc w:val="center"/>
                                  </w:pPr>
                                  <w:r>
                                    <w:t>$29.4k</w:t>
                                  </w:r>
                                </w:p>
                              </w:tc>
                              <w:tc>
                                <w:tcPr>
                                  <w:tcW w:w="1146" w:type="dxa"/>
                                </w:tcPr>
                                <w:p w14:paraId="00342317" w14:textId="197CEEE6" w:rsidR="001D7C9E" w:rsidRDefault="001D7C9E" w:rsidP="001D7C9E">
                                  <w:pPr>
                                    <w:spacing w:after="0"/>
                                    <w:jc w:val="center"/>
                                  </w:pPr>
                                  <w:r>
                                    <w:t>$36.6k</w:t>
                                  </w:r>
                                </w:p>
                              </w:tc>
                              <w:tc>
                                <w:tcPr>
                                  <w:tcW w:w="1146" w:type="dxa"/>
                                </w:tcPr>
                                <w:p w14:paraId="6312EA2B" w14:textId="620DE9A9" w:rsidR="001D7C9E" w:rsidRDefault="001D7C9E" w:rsidP="001D7C9E">
                                  <w:pPr>
                                    <w:spacing w:after="0"/>
                                    <w:jc w:val="center"/>
                                  </w:pPr>
                                  <w:r>
                                    <w:t>$109.3k</w:t>
                                  </w:r>
                                </w:p>
                              </w:tc>
                              <w:tc>
                                <w:tcPr>
                                  <w:tcW w:w="1146" w:type="dxa"/>
                                </w:tcPr>
                                <w:p w14:paraId="1372AD91" w14:textId="3E569658" w:rsidR="001D7C9E" w:rsidRDefault="001D7C9E" w:rsidP="001D7C9E">
                                  <w:pPr>
                                    <w:spacing w:after="0"/>
                                    <w:jc w:val="center"/>
                                  </w:pPr>
                                  <w:r>
                                    <w:t>$115.5k</w:t>
                                  </w:r>
                                </w:p>
                              </w:tc>
                            </w:tr>
                            <w:tr w:rsidR="001D7C9E" w14:paraId="40C5C504" w14:textId="31793FE2" w:rsidTr="001D7C9E">
                              <w:tc>
                                <w:tcPr>
                                  <w:tcW w:w="1628" w:type="dxa"/>
                                  <w:vAlign w:val="center"/>
                                </w:tcPr>
                                <w:p w14:paraId="3241DC15" w14:textId="77777777" w:rsidR="001D7C9E" w:rsidRDefault="001D7C9E" w:rsidP="001D7C9E">
                                  <w:pPr>
                                    <w:spacing w:after="0"/>
                                    <w:jc w:val="center"/>
                                  </w:pPr>
                                  <w:r>
                                    <w:t>56 – 60</w:t>
                                  </w:r>
                                </w:p>
                              </w:tc>
                              <w:tc>
                                <w:tcPr>
                                  <w:tcW w:w="1342" w:type="dxa"/>
                                  <w:vAlign w:val="center"/>
                                </w:tcPr>
                                <w:p w14:paraId="23A4D0CC" w14:textId="77777777" w:rsidR="001D7C9E" w:rsidRDefault="001D7C9E" w:rsidP="001D7C9E">
                                  <w:pPr>
                                    <w:spacing w:after="0"/>
                                    <w:jc w:val="center"/>
                                  </w:pPr>
                                  <w:r>
                                    <w:t>$142.5k</w:t>
                                  </w:r>
                                </w:p>
                              </w:tc>
                              <w:tc>
                                <w:tcPr>
                                  <w:tcW w:w="1350" w:type="dxa"/>
                                  <w:vAlign w:val="center"/>
                                </w:tcPr>
                                <w:p w14:paraId="04EADA4F" w14:textId="77777777" w:rsidR="001D7C9E" w:rsidRDefault="001D7C9E" w:rsidP="001D7C9E">
                                  <w:pPr>
                                    <w:spacing w:after="0"/>
                                    <w:jc w:val="center"/>
                                  </w:pPr>
                                  <w:r>
                                    <w:t>$100k</w:t>
                                  </w:r>
                                </w:p>
                              </w:tc>
                              <w:tc>
                                <w:tcPr>
                                  <w:tcW w:w="1309" w:type="dxa"/>
                                </w:tcPr>
                                <w:p w14:paraId="50E55B0E" w14:textId="4090659C" w:rsidR="001D7C9E" w:rsidRDefault="001D7C9E" w:rsidP="001D7C9E">
                                  <w:pPr>
                                    <w:spacing w:after="0"/>
                                    <w:jc w:val="center"/>
                                  </w:pPr>
                                  <w:r>
                                    <w:t>$57.5k</w:t>
                                  </w:r>
                                </w:p>
                              </w:tc>
                              <w:tc>
                                <w:tcPr>
                                  <w:tcW w:w="1146" w:type="dxa"/>
                                </w:tcPr>
                                <w:p w14:paraId="1B820FB5" w14:textId="04775DE8" w:rsidR="001D7C9E" w:rsidRDefault="001D7C9E" w:rsidP="001D7C9E">
                                  <w:pPr>
                                    <w:spacing w:after="0"/>
                                    <w:jc w:val="center"/>
                                  </w:pPr>
                                  <w:r>
                                    <w:t>$57.5k</w:t>
                                  </w:r>
                                </w:p>
                              </w:tc>
                              <w:tc>
                                <w:tcPr>
                                  <w:tcW w:w="1146" w:type="dxa"/>
                                </w:tcPr>
                                <w:p w14:paraId="2576E113" w14:textId="1C256E3B" w:rsidR="001D7C9E" w:rsidRDefault="001D7C9E" w:rsidP="001D7C9E">
                                  <w:pPr>
                                    <w:spacing w:after="0"/>
                                    <w:jc w:val="center"/>
                                  </w:pPr>
                                  <w:r>
                                    <w:t>$178.4k</w:t>
                                  </w:r>
                                </w:p>
                              </w:tc>
                              <w:tc>
                                <w:tcPr>
                                  <w:tcW w:w="1146" w:type="dxa"/>
                                </w:tcPr>
                                <w:p w14:paraId="1394A163" w14:textId="6D6556CB" w:rsidR="001D7C9E" w:rsidRDefault="001D7C9E" w:rsidP="001D7C9E">
                                  <w:pPr>
                                    <w:spacing w:after="0"/>
                                    <w:jc w:val="center"/>
                                  </w:pPr>
                                  <w:r>
                                    <w:t>$140k</w:t>
                                  </w:r>
                                </w:p>
                              </w:tc>
                            </w:tr>
                            <w:tr w:rsidR="001D7C9E" w14:paraId="72BF2FD8" w14:textId="4800161A" w:rsidTr="001D7C9E">
                              <w:tc>
                                <w:tcPr>
                                  <w:tcW w:w="1628" w:type="dxa"/>
                                  <w:vAlign w:val="center"/>
                                </w:tcPr>
                                <w:p w14:paraId="7E240CC1" w14:textId="77777777" w:rsidR="001D7C9E" w:rsidRDefault="001D7C9E" w:rsidP="001D7C9E">
                                  <w:pPr>
                                    <w:spacing w:after="0"/>
                                    <w:jc w:val="center"/>
                                  </w:pPr>
                                  <w:r>
                                    <w:t>61 – 65</w:t>
                                  </w:r>
                                </w:p>
                              </w:tc>
                              <w:tc>
                                <w:tcPr>
                                  <w:tcW w:w="1342" w:type="dxa"/>
                                  <w:vAlign w:val="center"/>
                                </w:tcPr>
                                <w:p w14:paraId="480A544E" w14:textId="77777777" w:rsidR="001D7C9E" w:rsidRDefault="001D7C9E" w:rsidP="001D7C9E">
                                  <w:pPr>
                                    <w:spacing w:after="0"/>
                                    <w:jc w:val="center"/>
                                  </w:pPr>
                                  <w:r>
                                    <w:t>$106.5k</w:t>
                                  </w:r>
                                </w:p>
                              </w:tc>
                              <w:tc>
                                <w:tcPr>
                                  <w:tcW w:w="1350" w:type="dxa"/>
                                  <w:vAlign w:val="center"/>
                                </w:tcPr>
                                <w:p w14:paraId="4F51087B" w14:textId="77777777" w:rsidR="001D7C9E" w:rsidRDefault="001D7C9E" w:rsidP="001D7C9E">
                                  <w:pPr>
                                    <w:spacing w:after="0"/>
                                    <w:jc w:val="center"/>
                                  </w:pPr>
                                  <w:r>
                                    <w:t>$106.5k</w:t>
                                  </w:r>
                                </w:p>
                              </w:tc>
                              <w:tc>
                                <w:tcPr>
                                  <w:tcW w:w="1309" w:type="dxa"/>
                                </w:tcPr>
                                <w:p w14:paraId="645AB7F1" w14:textId="7E96E92F" w:rsidR="001D7C9E" w:rsidRDefault="001D7C9E" w:rsidP="001D7C9E">
                                  <w:pPr>
                                    <w:spacing w:after="0"/>
                                    <w:jc w:val="center"/>
                                  </w:pPr>
                                  <w:r>
                                    <w:t>-</w:t>
                                  </w:r>
                                </w:p>
                              </w:tc>
                              <w:tc>
                                <w:tcPr>
                                  <w:tcW w:w="1146" w:type="dxa"/>
                                </w:tcPr>
                                <w:p w14:paraId="32D642AC" w14:textId="7E7CB644" w:rsidR="001D7C9E" w:rsidRDefault="001D7C9E" w:rsidP="001D7C9E">
                                  <w:pPr>
                                    <w:spacing w:after="0"/>
                                    <w:jc w:val="center"/>
                                  </w:pPr>
                                  <w:r>
                                    <w:t>-</w:t>
                                  </w:r>
                                </w:p>
                              </w:tc>
                              <w:tc>
                                <w:tcPr>
                                  <w:tcW w:w="1146" w:type="dxa"/>
                                </w:tcPr>
                                <w:p w14:paraId="4CF6F4A9" w14:textId="57B85CDB" w:rsidR="001D7C9E" w:rsidRDefault="001D7C9E" w:rsidP="001D7C9E">
                                  <w:pPr>
                                    <w:spacing w:after="0"/>
                                    <w:jc w:val="center"/>
                                  </w:pPr>
                                  <w:r>
                                    <w:t>$106.5k</w:t>
                                  </w:r>
                                </w:p>
                              </w:tc>
                              <w:tc>
                                <w:tcPr>
                                  <w:tcW w:w="1146" w:type="dxa"/>
                                </w:tcPr>
                                <w:p w14:paraId="465CB3B2" w14:textId="5E59B7F5" w:rsidR="001D7C9E" w:rsidRDefault="001D7C9E" w:rsidP="001D7C9E">
                                  <w:pPr>
                                    <w:spacing w:after="0"/>
                                    <w:jc w:val="center"/>
                                  </w:pPr>
                                  <w:r>
                                    <w:t>$106.5k</w:t>
                                  </w:r>
                                </w:p>
                              </w:tc>
                            </w:tr>
                          </w:tbl>
                          <w:p w14:paraId="2B9B7784" w14:textId="77777777" w:rsidR="007F2878" w:rsidRDefault="007F2878" w:rsidP="007F2878">
                            <w:pPr>
                              <w:spacing w:after="0"/>
                            </w:pPr>
                          </w:p>
                          <w:p w14:paraId="0644DB26" w14:textId="62F8DEAB" w:rsidR="007F2878" w:rsidRDefault="007F2878" w:rsidP="007F2878">
                            <w:pPr>
                              <w:rPr>
                                <w:u w:val="single"/>
                              </w:rPr>
                            </w:pPr>
                          </w:p>
                          <w:p w14:paraId="44C96B5F" w14:textId="05A6A402" w:rsidR="006953F4" w:rsidRDefault="006953F4" w:rsidP="006953F4">
                            <w:pPr>
                              <w:pStyle w:val="Heading3"/>
                              <w:spacing w:line="360" w:lineRule="auto"/>
                            </w:pPr>
                            <w:r>
                              <w:t>Conclusion</w:t>
                            </w:r>
                          </w:p>
                          <w:p w14:paraId="0083365E" w14:textId="0367DCD3" w:rsidR="006953F4" w:rsidRPr="006953F4" w:rsidRDefault="006953F4" w:rsidP="007F2878">
                            <w:r>
                              <w:t>The data from the r/FinancialIndependence survey gives some insight into the demographics and personal finances of the members. It is evident that most of the community have above-average incomes</w:t>
                            </w:r>
                            <w:r w:rsidR="00345AEE">
                              <w:t xml:space="preserve"> and expenses, lending credence to the claim that FIRE may not be achievable for those who are not high earners. Although the numbers a skewed towards the upper ends, this may be a result of selection bias, where those who make more (and thus likely spend more) are more willing to share their financial picture compared to those who earn less. Overall, the idea remains the same: maximize earnings and reduce expenses, then save the rest. Following this advice can help anyone reach a better financial future, whether they achieve FIRE or not.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78C63F1A" id="Text Box 14" o:spid="_x0000_s1036" type="#_x0000_t202" style="width:468pt;height:640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" filled="f" stroked="f">
                <v:textbox>
                  <w:txbxContent>
                    <w:tbl>
                      <w:tblPr>
                        <w:tblStyle w:val="TableGrid"/>
                        <w:tblW w:w="0" w:type="auto"/>
                        <w:tblInd w:w="-5" w:type="dxa"/>
                        <w:tblLook w:val="04A0" w:firstRow="1" w:lastRow="0" w:firstColumn="1" w:lastColumn="0" w:noHBand="0" w:noVBand="1"/>
                      </w:tblPr>
                      <w:tblGrid>
                        <w:gridCol w:w="1628"/>
                        <w:gridCol w:w="1342"/>
                        <w:gridCol w:w="1350"/>
                        <w:gridCol w:w="1309"/>
                        <w:gridCol w:w="1146"/>
                        <w:gridCol w:w="1146"/>
                        <w:gridCol w:w="1146"/>
                      </w:tblGrid>
                      <w:tr w:rsidR="001D7C9E" w:rsidRPr="003D65B6" w14:paraId="7096DD40" w14:textId="77777777" w:rsidTr="001D7C9E">
                        <w:tc>
                          <w:tcPr>
                            <w:tcW w:w="1628" w:type="dxa"/>
                            <w:vAlign w:val="center"/>
                          </w:tcPr>
                          <w:p w14:paraId="30D160B4" w14:textId="77777777" w:rsidR="001D7C9E" w:rsidRPr="003D65B6" w:rsidRDefault="001D7C9E" w:rsidP="00A32DFC">
                            <w:pPr>
                              <w:spacing w:after="0"/>
                              <w:jc w:val="center"/>
                              <w:rPr>
                                <w:b/>
                                <w:bCs/>
                              </w:rPr>
                            </w:pPr>
                          </w:p>
                        </w:tc>
                        <w:tc>
                          <w:tcPr>
                            <w:tcW w:w="2692" w:type="dxa"/>
                            <w:gridSpan w:val="2"/>
                            <w:vAlign w:val="center"/>
                          </w:tcPr>
                          <w:p w14:paraId="666C3AE9" w14:textId="17EA7322" w:rsidR="001D7C9E" w:rsidRPr="003D65B6" w:rsidRDefault="001D7C9E" w:rsidP="00A32DFC">
                            <w:pPr>
                              <w:spacing w:after="0"/>
                              <w:jc w:val="center"/>
                              <w:rPr>
                                <w:b/>
                                <w:bCs/>
                              </w:rPr>
                            </w:pPr>
                            <w:r>
                              <w:rPr>
                                <w:b/>
                                <w:bCs/>
                              </w:rPr>
                              <w:t>All Respondents</w:t>
                            </w:r>
                          </w:p>
                        </w:tc>
                        <w:tc>
                          <w:tcPr>
                            <w:tcW w:w="2455" w:type="dxa"/>
                            <w:gridSpan w:val="2"/>
                          </w:tcPr>
                          <w:p w14:paraId="2D820082" w14:textId="1FF37D9E" w:rsidR="001D7C9E" w:rsidRPr="003D65B6" w:rsidRDefault="001D7C9E" w:rsidP="00A32DFC">
                            <w:pPr>
                              <w:spacing w:after="0"/>
                              <w:jc w:val="center"/>
                              <w:rPr>
                                <w:b/>
                                <w:bCs/>
                              </w:rPr>
                            </w:pPr>
                            <w:r>
                              <w:rPr>
                                <w:b/>
                                <w:bCs/>
                              </w:rPr>
                              <w:t>Single</w:t>
                            </w:r>
                          </w:p>
                        </w:tc>
                        <w:tc>
                          <w:tcPr>
                            <w:tcW w:w="2292" w:type="dxa"/>
                            <w:gridSpan w:val="2"/>
                          </w:tcPr>
                          <w:p w14:paraId="76FA04CB" w14:textId="7333034A" w:rsidR="001D7C9E" w:rsidRPr="003D65B6" w:rsidRDefault="001D7C9E" w:rsidP="00A32DFC">
                            <w:pPr>
                              <w:spacing w:after="0"/>
                              <w:jc w:val="center"/>
                              <w:rPr>
                                <w:b/>
                                <w:bCs/>
                              </w:rPr>
                            </w:pPr>
                            <w:r>
                              <w:rPr>
                                <w:b/>
                                <w:bCs/>
                              </w:rPr>
                              <w:t>Married</w:t>
                            </w:r>
                          </w:p>
                        </w:tc>
                      </w:tr>
                      <w:tr w:rsidR="001D7C9E" w:rsidRPr="003D65B6" w14:paraId="4E5347BA" w14:textId="430E0FF9" w:rsidTr="001D7C9E">
                        <w:tc>
                          <w:tcPr>
                            <w:tcW w:w="1628" w:type="dxa"/>
                            <w:vAlign w:val="center"/>
                          </w:tcPr>
                          <w:p w14:paraId="0E819C5C" w14:textId="77777777" w:rsidR="001D7C9E" w:rsidRPr="003D65B6" w:rsidRDefault="001D7C9E" w:rsidP="001D7C9E">
                            <w:pPr>
                              <w:spacing w:after="0"/>
                              <w:jc w:val="center"/>
                              <w:rPr>
                                <w:b/>
                                <w:bCs/>
                              </w:rPr>
                            </w:pPr>
                            <w:r w:rsidRPr="003D65B6">
                              <w:rPr>
                                <w:b/>
                                <w:bCs/>
                              </w:rPr>
                              <w:t>Age Range</w:t>
                            </w:r>
                          </w:p>
                        </w:tc>
                        <w:tc>
                          <w:tcPr>
                            <w:tcW w:w="1342" w:type="dxa"/>
                            <w:vAlign w:val="center"/>
                          </w:tcPr>
                          <w:p w14:paraId="1D582F92" w14:textId="77777777" w:rsidR="001D7C9E" w:rsidRPr="003D65B6" w:rsidRDefault="001D7C9E" w:rsidP="001D7C9E">
                            <w:pPr>
                              <w:spacing w:after="0"/>
                              <w:jc w:val="center"/>
                              <w:rPr>
                                <w:b/>
                                <w:bCs/>
                              </w:rPr>
                            </w:pPr>
                            <w:r w:rsidRPr="003D65B6">
                              <w:rPr>
                                <w:b/>
                                <w:bCs/>
                              </w:rPr>
                              <w:t>Mean</w:t>
                            </w:r>
                          </w:p>
                        </w:tc>
                        <w:tc>
                          <w:tcPr>
                            <w:tcW w:w="1350" w:type="dxa"/>
                            <w:vAlign w:val="center"/>
                          </w:tcPr>
                          <w:p w14:paraId="5B25A5B7" w14:textId="77777777" w:rsidR="001D7C9E" w:rsidRPr="003D65B6" w:rsidRDefault="001D7C9E" w:rsidP="001D7C9E">
                            <w:pPr>
                              <w:spacing w:after="0"/>
                              <w:jc w:val="center"/>
                              <w:rPr>
                                <w:b/>
                                <w:bCs/>
                              </w:rPr>
                            </w:pPr>
                            <w:r w:rsidRPr="003D65B6">
                              <w:rPr>
                                <w:b/>
                                <w:bCs/>
                              </w:rPr>
                              <w:t>Median</w:t>
                            </w:r>
                          </w:p>
                        </w:tc>
                        <w:tc>
                          <w:tcPr>
                            <w:tcW w:w="1309" w:type="dxa"/>
                            <w:vAlign w:val="center"/>
                          </w:tcPr>
                          <w:p w14:paraId="67DC678E" w14:textId="50BA29DF" w:rsidR="001D7C9E" w:rsidRPr="003D65B6" w:rsidRDefault="001D7C9E" w:rsidP="001D7C9E">
                            <w:pPr>
                              <w:spacing w:after="0"/>
                              <w:jc w:val="center"/>
                              <w:rPr>
                                <w:b/>
                                <w:bCs/>
                              </w:rPr>
                            </w:pPr>
                            <w:r w:rsidRPr="003D65B6">
                              <w:rPr>
                                <w:b/>
                                <w:bCs/>
                              </w:rPr>
                              <w:t>Mean</w:t>
                            </w:r>
                          </w:p>
                        </w:tc>
                        <w:tc>
                          <w:tcPr>
                            <w:tcW w:w="1146" w:type="dxa"/>
                            <w:vAlign w:val="center"/>
                          </w:tcPr>
                          <w:p w14:paraId="683A33AA" w14:textId="10E53D2F" w:rsidR="001D7C9E" w:rsidRPr="003D65B6" w:rsidRDefault="001D7C9E" w:rsidP="001D7C9E">
                            <w:pPr>
                              <w:spacing w:after="0"/>
                              <w:jc w:val="center"/>
                              <w:rPr>
                                <w:b/>
                                <w:bCs/>
                              </w:rPr>
                            </w:pPr>
                            <w:r w:rsidRPr="003D65B6">
                              <w:rPr>
                                <w:b/>
                                <w:bCs/>
                              </w:rPr>
                              <w:t>Median</w:t>
                            </w:r>
                          </w:p>
                        </w:tc>
                        <w:tc>
                          <w:tcPr>
                            <w:tcW w:w="1146" w:type="dxa"/>
                            <w:vAlign w:val="center"/>
                          </w:tcPr>
                          <w:p w14:paraId="0303DF1A" w14:textId="0F7B39B1" w:rsidR="001D7C9E" w:rsidRPr="003D65B6" w:rsidRDefault="001D7C9E" w:rsidP="001D7C9E">
                            <w:pPr>
                              <w:spacing w:after="0"/>
                              <w:jc w:val="center"/>
                              <w:rPr>
                                <w:b/>
                                <w:bCs/>
                              </w:rPr>
                            </w:pPr>
                            <w:r w:rsidRPr="003D65B6">
                              <w:rPr>
                                <w:b/>
                                <w:bCs/>
                              </w:rPr>
                              <w:t>Mean</w:t>
                            </w:r>
                          </w:p>
                        </w:tc>
                        <w:tc>
                          <w:tcPr>
                            <w:tcW w:w="1146" w:type="dxa"/>
                            <w:vAlign w:val="center"/>
                          </w:tcPr>
                          <w:p w14:paraId="0D879954" w14:textId="0560E663" w:rsidR="001D7C9E" w:rsidRPr="003D65B6" w:rsidRDefault="001D7C9E" w:rsidP="001D7C9E">
                            <w:pPr>
                              <w:spacing w:after="0"/>
                              <w:jc w:val="center"/>
                              <w:rPr>
                                <w:b/>
                                <w:bCs/>
                              </w:rPr>
                            </w:pPr>
                            <w:r w:rsidRPr="003D65B6">
                              <w:rPr>
                                <w:b/>
                                <w:bCs/>
                              </w:rPr>
                              <w:t>Median</w:t>
                            </w:r>
                          </w:p>
                        </w:tc>
                      </w:tr>
                      <w:tr w:rsidR="001D7C9E" w14:paraId="7C5EB486" w14:textId="2611E523" w:rsidTr="001D7C9E">
                        <w:tc>
                          <w:tcPr>
                            <w:tcW w:w="1628" w:type="dxa"/>
                            <w:vAlign w:val="center"/>
                          </w:tcPr>
                          <w:p w14:paraId="6BF39A23" w14:textId="77777777" w:rsidR="001D7C9E" w:rsidRDefault="001D7C9E" w:rsidP="001D7C9E">
                            <w:pPr>
                              <w:spacing w:after="0"/>
                              <w:jc w:val="center"/>
                            </w:pPr>
                            <w:r>
                              <w:t>&lt;20</w:t>
                            </w:r>
                          </w:p>
                        </w:tc>
                        <w:tc>
                          <w:tcPr>
                            <w:tcW w:w="1342" w:type="dxa"/>
                            <w:vAlign w:val="center"/>
                          </w:tcPr>
                          <w:p w14:paraId="7B6D1C4F" w14:textId="77777777" w:rsidR="001D7C9E" w:rsidRDefault="001D7C9E" w:rsidP="001D7C9E">
                            <w:pPr>
                              <w:spacing w:after="0"/>
                              <w:jc w:val="center"/>
                            </w:pPr>
                            <w:r>
                              <w:t>$22.8k</w:t>
                            </w:r>
                          </w:p>
                        </w:tc>
                        <w:tc>
                          <w:tcPr>
                            <w:tcW w:w="1350" w:type="dxa"/>
                            <w:vAlign w:val="center"/>
                          </w:tcPr>
                          <w:p w14:paraId="23E3FC9C" w14:textId="77777777" w:rsidR="001D7C9E" w:rsidRDefault="001D7C9E" w:rsidP="001D7C9E">
                            <w:pPr>
                              <w:spacing w:after="0"/>
                              <w:jc w:val="center"/>
                            </w:pPr>
                            <w:r>
                              <w:t>$23k</w:t>
                            </w:r>
                          </w:p>
                        </w:tc>
                        <w:tc>
                          <w:tcPr>
                            <w:tcW w:w="1309" w:type="dxa"/>
                          </w:tcPr>
                          <w:p w14:paraId="2697AB37" w14:textId="0D0165DE" w:rsidR="001D7C9E" w:rsidRDefault="001D7C9E" w:rsidP="001D7C9E">
                            <w:pPr>
                              <w:spacing w:after="0"/>
                              <w:jc w:val="center"/>
                            </w:pPr>
                            <w:r>
                              <w:t>$22.4k</w:t>
                            </w:r>
                          </w:p>
                        </w:tc>
                        <w:tc>
                          <w:tcPr>
                            <w:tcW w:w="1146" w:type="dxa"/>
                          </w:tcPr>
                          <w:p w14:paraId="034AAACB" w14:textId="779868B1" w:rsidR="001D7C9E" w:rsidRDefault="001D7C9E" w:rsidP="001D7C9E">
                            <w:pPr>
                              <w:spacing w:after="0"/>
                              <w:jc w:val="center"/>
                            </w:pPr>
                            <w:r>
                              <w:t>$21.9k</w:t>
                            </w:r>
                          </w:p>
                        </w:tc>
                        <w:tc>
                          <w:tcPr>
                            <w:tcW w:w="1146" w:type="dxa"/>
                          </w:tcPr>
                          <w:p w14:paraId="7F01DA99" w14:textId="4FCE274E" w:rsidR="001D7C9E" w:rsidRDefault="001D7C9E" w:rsidP="001D7C9E">
                            <w:pPr>
                              <w:spacing w:after="0"/>
                              <w:jc w:val="center"/>
                            </w:pPr>
                            <w:r>
                              <w:t>-</w:t>
                            </w:r>
                          </w:p>
                        </w:tc>
                        <w:tc>
                          <w:tcPr>
                            <w:tcW w:w="1146" w:type="dxa"/>
                          </w:tcPr>
                          <w:p w14:paraId="17903D58" w14:textId="32C6BD32" w:rsidR="001D7C9E" w:rsidRDefault="001D7C9E" w:rsidP="001D7C9E">
                            <w:pPr>
                              <w:spacing w:after="0"/>
                              <w:jc w:val="center"/>
                            </w:pPr>
                            <w:r>
                              <w:t>-</w:t>
                            </w:r>
                          </w:p>
                        </w:tc>
                      </w:tr>
                      <w:tr w:rsidR="001D7C9E" w14:paraId="4B35FFDE" w14:textId="138E1357" w:rsidTr="001D7C9E">
                        <w:tc>
                          <w:tcPr>
                            <w:tcW w:w="1628" w:type="dxa"/>
                            <w:vAlign w:val="center"/>
                          </w:tcPr>
                          <w:p w14:paraId="5840804C" w14:textId="77777777" w:rsidR="001D7C9E" w:rsidRDefault="001D7C9E" w:rsidP="001D7C9E">
                            <w:pPr>
                              <w:spacing w:after="0"/>
                              <w:jc w:val="center"/>
                            </w:pPr>
                            <w:r>
                              <w:t>21 – 25</w:t>
                            </w:r>
                          </w:p>
                        </w:tc>
                        <w:tc>
                          <w:tcPr>
                            <w:tcW w:w="1342" w:type="dxa"/>
                            <w:vAlign w:val="center"/>
                          </w:tcPr>
                          <w:p w14:paraId="3D86DB1F" w14:textId="77777777" w:rsidR="001D7C9E" w:rsidRDefault="001D7C9E" w:rsidP="001D7C9E">
                            <w:pPr>
                              <w:spacing w:after="0"/>
                              <w:jc w:val="center"/>
                            </w:pPr>
                            <w:r>
                              <w:t>$48.7k</w:t>
                            </w:r>
                          </w:p>
                        </w:tc>
                        <w:tc>
                          <w:tcPr>
                            <w:tcW w:w="1350" w:type="dxa"/>
                            <w:vAlign w:val="center"/>
                          </w:tcPr>
                          <w:p w14:paraId="7991033C" w14:textId="77777777" w:rsidR="001D7C9E" w:rsidRDefault="001D7C9E" w:rsidP="001D7C9E">
                            <w:pPr>
                              <w:spacing w:after="0"/>
                              <w:jc w:val="center"/>
                            </w:pPr>
                            <w:r>
                              <w:t>$36.3k</w:t>
                            </w:r>
                          </w:p>
                        </w:tc>
                        <w:tc>
                          <w:tcPr>
                            <w:tcW w:w="1309" w:type="dxa"/>
                          </w:tcPr>
                          <w:p w14:paraId="6E9F6771" w14:textId="2C120A30" w:rsidR="001D7C9E" w:rsidRDefault="001D7C9E" w:rsidP="001D7C9E">
                            <w:pPr>
                              <w:spacing w:after="0"/>
                              <w:jc w:val="center"/>
                            </w:pPr>
                            <w:r>
                              <w:t>$37.1k</w:t>
                            </w:r>
                          </w:p>
                        </w:tc>
                        <w:tc>
                          <w:tcPr>
                            <w:tcW w:w="1146" w:type="dxa"/>
                          </w:tcPr>
                          <w:p w14:paraId="6947B2BA" w14:textId="23A71E04" w:rsidR="001D7C9E" w:rsidRDefault="001D7C9E" w:rsidP="001D7C9E">
                            <w:pPr>
                              <w:spacing w:after="0"/>
                              <w:jc w:val="center"/>
                            </w:pPr>
                            <w:r>
                              <w:t>$33.9k</w:t>
                            </w:r>
                          </w:p>
                        </w:tc>
                        <w:tc>
                          <w:tcPr>
                            <w:tcW w:w="1146" w:type="dxa"/>
                          </w:tcPr>
                          <w:p w14:paraId="08D4D375" w14:textId="027C9A2C" w:rsidR="001D7C9E" w:rsidRDefault="001D7C9E" w:rsidP="001D7C9E">
                            <w:pPr>
                              <w:spacing w:after="0"/>
                              <w:jc w:val="center"/>
                            </w:pPr>
                            <w:r>
                              <w:t>$86.2k</w:t>
                            </w:r>
                          </w:p>
                        </w:tc>
                        <w:tc>
                          <w:tcPr>
                            <w:tcW w:w="1146" w:type="dxa"/>
                          </w:tcPr>
                          <w:p w14:paraId="4C88B730" w14:textId="5B004236" w:rsidR="001D7C9E" w:rsidRDefault="001D7C9E" w:rsidP="001D7C9E">
                            <w:pPr>
                              <w:spacing w:after="0"/>
                              <w:jc w:val="center"/>
                            </w:pPr>
                            <w:r>
                              <w:t>$80k</w:t>
                            </w:r>
                          </w:p>
                        </w:tc>
                      </w:tr>
                      <w:tr w:rsidR="001D7C9E" w14:paraId="200D85D9" w14:textId="33E88A53" w:rsidTr="001D7C9E">
                        <w:tc>
                          <w:tcPr>
                            <w:tcW w:w="1628" w:type="dxa"/>
                            <w:vAlign w:val="center"/>
                          </w:tcPr>
                          <w:p w14:paraId="71A5D737" w14:textId="77777777" w:rsidR="001D7C9E" w:rsidRDefault="001D7C9E" w:rsidP="001D7C9E">
                            <w:pPr>
                              <w:spacing w:after="0"/>
                              <w:jc w:val="center"/>
                            </w:pPr>
                            <w:r>
                              <w:t>26 – 30</w:t>
                            </w:r>
                          </w:p>
                        </w:tc>
                        <w:tc>
                          <w:tcPr>
                            <w:tcW w:w="1342" w:type="dxa"/>
                            <w:vAlign w:val="center"/>
                          </w:tcPr>
                          <w:p w14:paraId="023E4495" w14:textId="77777777" w:rsidR="001D7C9E" w:rsidRDefault="001D7C9E" w:rsidP="001D7C9E">
                            <w:pPr>
                              <w:spacing w:after="0"/>
                              <w:jc w:val="center"/>
                            </w:pPr>
                            <w:r>
                              <w:t>$70.7k</w:t>
                            </w:r>
                          </w:p>
                        </w:tc>
                        <w:tc>
                          <w:tcPr>
                            <w:tcW w:w="1350" w:type="dxa"/>
                            <w:vAlign w:val="center"/>
                          </w:tcPr>
                          <w:p w14:paraId="29D9B550" w14:textId="77777777" w:rsidR="001D7C9E" w:rsidRDefault="001D7C9E" w:rsidP="001D7C9E">
                            <w:pPr>
                              <w:spacing w:after="0"/>
                              <w:jc w:val="center"/>
                            </w:pPr>
                            <w:r>
                              <w:t>$55k</w:t>
                            </w:r>
                          </w:p>
                        </w:tc>
                        <w:tc>
                          <w:tcPr>
                            <w:tcW w:w="1309" w:type="dxa"/>
                          </w:tcPr>
                          <w:p w14:paraId="47199E96" w14:textId="151E984F" w:rsidR="001D7C9E" w:rsidRDefault="001D7C9E" w:rsidP="001D7C9E">
                            <w:pPr>
                              <w:spacing w:after="0"/>
                              <w:jc w:val="center"/>
                            </w:pPr>
                            <w:r>
                              <w:t>$49.3k</w:t>
                            </w:r>
                          </w:p>
                        </w:tc>
                        <w:tc>
                          <w:tcPr>
                            <w:tcW w:w="1146" w:type="dxa"/>
                          </w:tcPr>
                          <w:p w14:paraId="6DC43A44" w14:textId="69DEB8EB" w:rsidR="001D7C9E" w:rsidRDefault="001D7C9E" w:rsidP="001D7C9E">
                            <w:pPr>
                              <w:spacing w:after="0"/>
                              <w:jc w:val="center"/>
                            </w:pPr>
                            <w:r>
                              <w:t>$40k</w:t>
                            </w:r>
                          </w:p>
                        </w:tc>
                        <w:tc>
                          <w:tcPr>
                            <w:tcW w:w="1146" w:type="dxa"/>
                          </w:tcPr>
                          <w:p w14:paraId="6DFBA6EA" w14:textId="7C6AC67F" w:rsidR="001D7C9E" w:rsidRDefault="001D7C9E" w:rsidP="001D7C9E">
                            <w:pPr>
                              <w:spacing w:after="0"/>
                              <w:jc w:val="center"/>
                            </w:pPr>
                            <w:r>
                              <w:t>$96.4k</w:t>
                            </w:r>
                          </w:p>
                        </w:tc>
                        <w:tc>
                          <w:tcPr>
                            <w:tcW w:w="1146" w:type="dxa"/>
                          </w:tcPr>
                          <w:p w14:paraId="7B0F5C7A" w14:textId="29C762D6" w:rsidR="001D7C9E" w:rsidRDefault="001D7C9E" w:rsidP="001D7C9E">
                            <w:pPr>
                              <w:spacing w:after="0"/>
                              <w:jc w:val="center"/>
                            </w:pPr>
                            <w:r>
                              <w:t>$80k</w:t>
                            </w:r>
                          </w:p>
                        </w:tc>
                      </w:tr>
                      <w:tr w:rsidR="001D7C9E" w14:paraId="1304B19D" w14:textId="175BBBB8" w:rsidTr="001D7C9E">
                        <w:tc>
                          <w:tcPr>
                            <w:tcW w:w="1628" w:type="dxa"/>
                            <w:vAlign w:val="center"/>
                          </w:tcPr>
                          <w:p w14:paraId="41D4A0C3" w14:textId="77777777" w:rsidR="001D7C9E" w:rsidRDefault="001D7C9E" w:rsidP="001D7C9E">
                            <w:pPr>
                              <w:spacing w:after="0"/>
                              <w:jc w:val="center"/>
                            </w:pPr>
                            <w:r>
                              <w:t>31 – 35</w:t>
                            </w:r>
                          </w:p>
                        </w:tc>
                        <w:tc>
                          <w:tcPr>
                            <w:tcW w:w="1342" w:type="dxa"/>
                            <w:vAlign w:val="center"/>
                          </w:tcPr>
                          <w:p w14:paraId="152824E5" w14:textId="77777777" w:rsidR="001D7C9E" w:rsidRDefault="001D7C9E" w:rsidP="001D7C9E">
                            <w:pPr>
                              <w:spacing w:after="0"/>
                              <w:jc w:val="center"/>
                            </w:pPr>
                            <w:r>
                              <w:t>$90.4k</w:t>
                            </w:r>
                          </w:p>
                        </w:tc>
                        <w:tc>
                          <w:tcPr>
                            <w:tcW w:w="1350" w:type="dxa"/>
                            <w:vAlign w:val="center"/>
                          </w:tcPr>
                          <w:p w14:paraId="401C26AE" w14:textId="77777777" w:rsidR="001D7C9E" w:rsidRDefault="001D7C9E" w:rsidP="001D7C9E">
                            <w:pPr>
                              <w:spacing w:after="0"/>
                              <w:jc w:val="center"/>
                            </w:pPr>
                            <w:r>
                              <w:t>$68.7k</w:t>
                            </w:r>
                          </w:p>
                        </w:tc>
                        <w:tc>
                          <w:tcPr>
                            <w:tcW w:w="1309" w:type="dxa"/>
                          </w:tcPr>
                          <w:p w14:paraId="56BF42CE" w14:textId="287B8AC5" w:rsidR="001D7C9E" w:rsidRDefault="001D7C9E" w:rsidP="001D7C9E">
                            <w:pPr>
                              <w:spacing w:after="0"/>
                              <w:jc w:val="center"/>
                            </w:pPr>
                            <w:r>
                              <w:t>$56.8k</w:t>
                            </w:r>
                          </w:p>
                        </w:tc>
                        <w:tc>
                          <w:tcPr>
                            <w:tcW w:w="1146" w:type="dxa"/>
                          </w:tcPr>
                          <w:p w14:paraId="359A274F" w14:textId="2071D53D" w:rsidR="001D7C9E" w:rsidRDefault="001D7C9E" w:rsidP="001D7C9E">
                            <w:pPr>
                              <w:spacing w:after="0"/>
                              <w:jc w:val="center"/>
                            </w:pPr>
                            <w:r>
                              <w:t>$44.8k</w:t>
                            </w:r>
                          </w:p>
                        </w:tc>
                        <w:tc>
                          <w:tcPr>
                            <w:tcW w:w="1146" w:type="dxa"/>
                          </w:tcPr>
                          <w:p w14:paraId="189F758C" w14:textId="2F886FD8" w:rsidR="001D7C9E" w:rsidRDefault="001D7C9E" w:rsidP="001D7C9E">
                            <w:pPr>
                              <w:spacing w:after="0"/>
                              <w:jc w:val="center"/>
                            </w:pPr>
                            <w:r>
                              <w:t>$106k</w:t>
                            </w:r>
                          </w:p>
                        </w:tc>
                        <w:tc>
                          <w:tcPr>
                            <w:tcW w:w="1146" w:type="dxa"/>
                          </w:tcPr>
                          <w:p w14:paraId="353D3E03" w14:textId="4044B27D" w:rsidR="001D7C9E" w:rsidRDefault="001D7C9E" w:rsidP="001D7C9E">
                            <w:pPr>
                              <w:spacing w:after="0"/>
                              <w:jc w:val="center"/>
                            </w:pPr>
                            <w:r>
                              <w:t>$87.3k</w:t>
                            </w:r>
                          </w:p>
                        </w:tc>
                      </w:tr>
                      <w:tr w:rsidR="001D7C9E" w14:paraId="6B693ED1" w14:textId="0980CD76" w:rsidTr="001D7C9E">
                        <w:tc>
                          <w:tcPr>
                            <w:tcW w:w="1628" w:type="dxa"/>
                            <w:vAlign w:val="center"/>
                          </w:tcPr>
                          <w:p w14:paraId="361E83B1" w14:textId="77777777" w:rsidR="001D7C9E" w:rsidRDefault="001D7C9E" w:rsidP="001D7C9E">
                            <w:pPr>
                              <w:spacing w:after="0"/>
                              <w:jc w:val="center"/>
                            </w:pPr>
                            <w:r>
                              <w:t>36 – 40</w:t>
                            </w:r>
                          </w:p>
                        </w:tc>
                        <w:tc>
                          <w:tcPr>
                            <w:tcW w:w="1342" w:type="dxa"/>
                            <w:vAlign w:val="center"/>
                          </w:tcPr>
                          <w:p w14:paraId="4BAEE4DB" w14:textId="77777777" w:rsidR="001D7C9E" w:rsidRDefault="001D7C9E" w:rsidP="001D7C9E">
                            <w:pPr>
                              <w:spacing w:after="0"/>
                              <w:jc w:val="center"/>
                            </w:pPr>
                            <w:r>
                              <w:t>$98.3k</w:t>
                            </w:r>
                          </w:p>
                        </w:tc>
                        <w:tc>
                          <w:tcPr>
                            <w:tcW w:w="1350" w:type="dxa"/>
                            <w:vAlign w:val="center"/>
                          </w:tcPr>
                          <w:p w14:paraId="0F8E914F" w14:textId="77777777" w:rsidR="001D7C9E" w:rsidRDefault="001D7C9E" w:rsidP="001D7C9E">
                            <w:pPr>
                              <w:spacing w:after="0"/>
                              <w:jc w:val="center"/>
                            </w:pPr>
                            <w:r>
                              <w:t>$80k</w:t>
                            </w:r>
                          </w:p>
                        </w:tc>
                        <w:tc>
                          <w:tcPr>
                            <w:tcW w:w="1309" w:type="dxa"/>
                          </w:tcPr>
                          <w:p w14:paraId="06DB55E6" w14:textId="66271C96" w:rsidR="001D7C9E" w:rsidRDefault="001D7C9E" w:rsidP="001D7C9E">
                            <w:pPr>
                              <w:spacing w:after="0"/>
                              <w:jc w:val="center"/>
                            </w:pPr>
                            <w:r>
                              <w:t>$53.1k</w:t>
                            </w:r>
                          </w:p>
                        </w:tc>
                        <w:tc>
                          <w:tcPr>
                            <w:tcW w:w="1146" w:type="dxa"/>
                          </w:tcPr>
                          <w:p w14:paraId="1835CF87" w14:textId="4F583CEF" w:rsidR="001D7C9E" w:rsidRDefault="001D7C9E" w:rsidP="001D7C9E">
                            <w:pPr>
                              <w:spacing w:after="0"/>
                              <w:jc w:val="center"/>
                            </w:pPr>
                            <w:r>
                              <w:t>$53.7k</w:t>
                            </w:r>
                          </w:p>
                        </w:tc>
                        <w:tc>
                          <w:tcPr>
                            <w:tcW w:w="1146" w:type="dxa"/>
                          </w:tcPr>
                          <w:p w14:paraId="513656F9" w14:textId="741B0265" w:rsidR="001D7C9E" w:rsidRDefault="001D7C9E" w:rsidP="001D7C9E">
                            <w:pPr>
                              <w:spacing w:after="0"/>
                              <w:jc w:val="center"/>
                            </w:pPr>
                            <w:r>
                              <w:t>$110k</w:t>
                            </w:r>
                          </w:p>
                        </w:tc>
                        <w:tc>
                          <w:tcPr>
                            <w:tcW w:w="1146" w:type="dxa"/>
                          </w:tcPr>
                          <w:p w14:paraId="2D56EF93" w14:textId="3813E946" w:rsidR="001D7C9E" w:rsidRDefault="001D7C9E" w:rsidP="001D7C9E">
                            <w:pPr>
                              <w:spacing w:after="0"/>
                              <w:jc w:val="center"/>
                            </w:pPr>
                            <w:r>
                              <w:t>$93.5k</w:t>
                            </w:r>
                          </w:p>
                        </w:tc>
                      </w:tr>
                      <w:tr w:rsidR="001D7C9E" w14:paraId="7EA34512" w14:textId="7B31ADB8" w:rsidTr="001D7C9E">
                        <w:tc>
                          <w:tcPr>
                            <w:tcW w:w="1628" w:type="dxa"/>
                            <w:vAlign w:val="center"/>
                          </w:tcPr>
                          <w:p w14:paraId="3F9BBDD4" w14:textId="77777777" w:rsidR="001D7C9E" w:rsidRDefault="001D7C9E" w:rsidP="001D7C9E">
                            <w:pPr>
                              <w:spacing w:after="0"/>
                              <w:jc w:val="center"/>
                            </w:pPr>
                            <w:r>
                              <w:t>41 – 45</w:t>
                            </w:r>
                          </w:p>
                        </w:tc>
                        <w:tc>
                          <w:tcPr>
                            <w:tcW w:w="1342" w:type="dxa"/>
                            <w:vAlign w:val="center"/>
                          </w:tcPr>
                          <w:p w14:paraId="54CE490D" w14:textId="77777777" w:rsidR="001D7C9E" w:rsidRDefault="001D7C9E" w:rsidP="001D7C9E">
                            <w:pPr>
                              <w:spacing w:after="0"/>
                              <w:jc w:val="center"/>
                            </w:pPr>
                            <w:r>
                              <w:t>$105.2k</w:t>
                            </w:r>
                          </w:p>
                        </w:tc>
                        <w:tc>
                          <w:tcPr>
                            <w:tcW w:w="1350" w:type="dxa"/>
                            <w:vAlign w:val="center"/>
                          </w:tcPr>
                          <w:p w14:paraId="08D56C2A" w14:textId="77777777" w:rsidR="001D7C9E" w:rsidRDefault="001D7C9E" w:rsidP="001D7C9E">
                            <w:pPr>
                              <w:spacing w:after="0"/>
                              <w:jc w:val="center"/>
                            </w:pPr>
                            <w:r>
                              <w:t>$79.1k</w:t>
                            </w:r>
                          </w:p>
                        </w:tc>
                        <w:tc>
                          <w:tcPr>
                            <w:tcW w:w="1309" w:type="dxa"/>
                          </w:tcPr>
                          <w:p w14:paraId="3986152C" w14:textId="6214A2C9" w:rsidR="001D7C9E" w:rsidRDefault="001D7C9E" w:rsidP="001D7C9E">
                            <w:pPr>
                              <w:spacing w:after="0"/>
                              <w:jc w:val="center"/>
                            </w:pPr>
                            <w:r>
                              <w:t>$44.9k</w:t>
                            </w:r>
                          </w:p>
                        </w:tc>
                        <w:tc>
                          <w:tcPr>
                            <w:tcW w:w="1146" w:type="dxa"/>
                          </w:tcPr>
                          <w:p w14:paraId="0774F1DF" w14:textId="2851A5C6" w:rsidR="001D7C9E" w:rsidRDefault="001D7C9E" w:rsidP="001D7C9E">
                            <w:pPr>
                              <w:spacing w:after="0"/>
                              <w:jc w:val="center"/>
                            </w:pPr>
                            <w:r>
                              <w:t>$26.3k</w:t>
                            </w:r>
                          </w:p>
                        </w:tc>
                        <w:tc>
                          <w:tcPr>
                            <w:tcW w:w="1146" w:type="dxa"/>
                          </w:tcPr>
                          <w:p w14:paraId="793962D7" w14:textId="46405993" w:rsidR="001D7C9E" w:rsidRDefault="001D7C9E" w:rsidP="001D7C9E">
                            <w:pPr>
                              <w:spacing w:after="0"/>
                              <w:jc w:val="center"/>
                            </w:pPr>
                            <w:r>
                              <w:t>$112.5k</w:t>
                            </w:r>
                          </w:p>
                        </w:tc>
                        <w:tc>
                          <w:tcPr>
                            <w:tcW w:w="1146" w:type="dxa"/>
                          </w:tcPr>
                          <w:p w14:paraId="3BE26B72" w14:textId="23853277" w:rsidR="001D7C9E" w:rsidRDefault="001D7C9E" w:rsidP="001D7C9E">
                            <w:pPr>
                              <w:spacing w:after="0"/>
                              <w:jc w:val="center"/>
                            </w:pPr>
                            <w:r>
                              <w:t>$100k</w:t>
                            </w:r>
                          </w:p>
                        </w:tc>
                      </w:tr>
                      <w:tr w:rsidR="001D7C9E" w14:paraId="186CFF1B" w14:textId="7840DB23" w:rsidTr="001D7C9E">
                        <w:tc>
                          <w:tcPr>
                            <w:tcW w:w="1628" w:type="dxa"/>
                            <w:vAlign w:val="center"/>
                          </w:tcPr>
                          <w:p w14:paraId="589DBE1F" w14:textId="77777777" w:rsidR="001D7C9E" w:rsidRDefault="001D7C9E" w:rsidP="001D7C9E">
                            <w:pPr>
                              <w:spacing w:after="0"/>
                              <w:jc w:val="center"/>
                            </w:pPr>
                            <w:r>
                              <w:t>46 – 50</w:t>
                            </w:r>
                          </w:p>
                        </w:tc>
                        <w:tc>
                          <w:tcPr>
                            <w:tcW w:w="1342" w:type="dxa"/>
                            <w:vAlign w:val="center"/>
                          </w:tcPr>
                          <w:p w14:paraId="36938B65" w14:textId="77777777" w:rsidR="001D7C9E" w:rsidRDefault="001D7C9E" w:rsidP="001D7C9E">
                            <w:pPr>
                              <w:spacing w:after="0"/>
                              <w:jc w:val="center"/>
                            </w:pPr>
                            <w:r>
                              <w:t>$126.5k</w:t>
                            </w:r>
                          </w:p>
                        </w:tc>
                        <w:tc>
                          <w:tcPr>
                            <w:tcW w:w="1350" w:type="dxa"/>
                            <w:vAlign w:val="center"/>
                          </w:tcPr>
                          <w:p w14:paraId="55577D41" w14:textId="77777777" w:rsidR="001D7C9E" w:rsidRDefault="001D7C9E" w:rsidP="001D7C9E">
                            <w:pPr>
                              <w:spacing w:after="0"/>
                              <w:jc w:val="center"/>
                            </w:pPr>
                            <w:r>
                              <w:t>$100k</w:t>
                            </w:r>
                          </w:p>
                        </w:tc>
                        <w:tc>
                          <w:tcPr>
                            <w:tcW w:w="1309" w:type="dxa"/>
                          </w:tcPr>
                          <w:p w14:paraId="258698EA" w14:textId="1B2C0E42" w:rsidR="001D7C9E" w:rsidRDefault="001D7C9E" w:rsidP="001D7C9E">
                            <w:pPr>
                              <w:spacing w:after="0"/>
                              <w:jc w:val="center"/>
                            </w:pPr>
                            <w:r>
                              <w:t>$6.3k</w:t>
                            </w:r>
                          </w:p>
                        </w:tc>
                        <w:tc>
                          <w:tcPr>
                            <w:tcW w:w="1146" w:type="dxa"/>
                          </w:tcPr>
                          <w:p w14:paraId="51A2BCA3" w14:textId="49B9BCE2" w:rsidR="001D7C9E" w:rsidRDefault="001D7C9E" w:rsidP="001D7C9E">
                            <w:pPr>
                              <w:spacing w:after="0"/>
                              <w:jc w:val="center"/>
                            </w:pPr>
                            <w:r>
                              <w:t>$6.3k</w:t>
                            </w:r>
                          </w:p>
                        </w:tc>
                        <w:tc>
                          <w:tcPr>
                            <w:tcW w:w="1146" w:type="dxa"/>
                          </w:tcPr>
                          <w:p w14:paraId="57FC2C84" w14:textId="4915BBDD" w:rsidR="001D7C9E" w:rsidRDefault="001D7C9E" w:rsidP="001D7C9E">
                            <w:pPr>
                              <w:spacing w:after="0"/>
                              <w:jc w:val="center"/>
                            </w:pPr>
                            <w:r>
                              <w:t>$156.7k</w:t>
                            </w:r>
                          </w:p>
                        </w:tc>
                        <w:tc>
                          <w:tcPr>
                            <w:tcW w:w="1146" w:type="dxa"/>
                          </w:tcPr>
                          <w:p w14:paraId="6B23CF0A" w14:textId="4F5264CA" w:rsidR="001D7C9E" w:rsidRDefault="001D7C9E" w:rsidP="001D7C9E">
                            <w:pPr>
                              <w:spacing w:after="0"/>
                              <w:jc w:val="center"/>
                            </w:pPr>
                            <w:r>
                              <w:t>$133.8k</w:t>
                            </w:r>
                          </w:p>
                        </w:tc>
                      </w:tr>
                      <w:tr w:rsidR="001D7C9E" w14:paraId="1DB134C3" w14:textId="57CAA040" w:rsidTr="001D7C9E">
                        <w:tc>
                          <w:tcPr>
                            <w:tcW w:w="1628" w:type="dxa"/>
                            <w:vAlign w:val="center"/>
                          </w:tcPr>
                          <w:p w14:paraId="28837624" w14:textId="77777777" w:rsidR="001D7C9E" w:rsidRDefault="001D7C9E" w:rsidP="001D7C9E">
                            <w:pPr>
                              <w:spacing w:after="0"/>
                              <w:jc w:val="center"/>
                            </w:pPr>
                            <w:r>
                              <w:t>51- 55</w:t>
                            </w:r>
                          </w:p>
                        </w:tc>
                        <w:tc>
                          <w:tcPr>
                            <w:tcW w:w="1342" w:type="dxa"/>
                            <w:vAlign w:val="center"/>
                          </w:tcPr>
                          <w:p w14:paraId="565819EB" w14:textId="77777777" w:rsidR="001D7C9E" w:rsidRDefault="001D7C9E" w:rsidP="001D7C9E">
                            <w:pPr>
                              <w:spacing w:after="0"/>
                              <w:jc w:val="center"/>
                            </w:pPr>
                            <w:r>
                              <w:t>$86.8k</w:t>
                            </w:r>
                          </w:p>
                        </w:tc>
                        <w:tc>
                          <w:tcPr>
                            <w:tcW w:w="1350" w:type="dxa"/>
                            <w:vAlign w:val="center"/>
                          </w:tcPr>
                          <w:p w14:paraId="0CE73A38" w14:textId="77777777" w:rsidR="001D7C9E" w:rsidRDefault="001D7C9E" w:rsidP="001D7C9E">
                            <w:pPr>
                              <w:spacing w:after="0"/>
                              <w:jc w:val="center"/>
                            </w:pPr>
                            <w:r>
                              <w:t>$55k</w:t>
                            </w:r>
                          </w:p>
                        </w:tc>
                        <w:tc>
                          <w:tcPr>
                            <w:tcW w:w="1309" w:type="dxa"/>
                          </w:tcPr>
                          <w:p w14:paraId="506867DB" w14:textId="2C3C89F6" w:rsidR="001D7C9E" w:rsidRDefault="001D7C9E" w:rsidP="001D7C9E">
                            <w:pPr>
                              <w:spacing w:after="0"/>
                              <w:jc w:val="center"/>
                            </w:pPr>
                            <w:r>
                              <w:t>$29.4k</w:t>
                            </w:r>
                          </w:p>
                        </w:tc>
                        <w:tc>
                          <w:tcPr>
                            <w:tcW w:w="1146" w:type="dxa"/>
                          </w:tcPr>
                          <w:p w14:paraId="00342317" w14:textId="197CEEE6" w:rsidR="001D7C9E" w:rsidRDefault="001D7C9E" w:rsidP="001D7C9E">
                            <w:pPr>
                              <w:spacing w:after="0"/>
                              <w:jc w:val="center"/>
                            </w:pPr>
                            <w:r>
                              <w:t>$36.6k</w:t>
                            </w:r>
                          </w:p>
                        </w:tc>
                        <w:tc>
                          <w:tcPr>
                            <w:tcW w:w="1146" w:type="dxa"/>
                          </w:tcPr>
                          <w:p w14:paraId="6312EA2B" w14:textId="620DE9A9" w:rsidR="001D7C9E" w:rsidRDefault="001D7C9E" w:rsidP="001D7C9E">
                            <w:pPr>
                              <w:spacing w:after="0"/>
                              <w:jc w:val="center"/>
                            </w:pPr>
                            <w:r>
                              <w:t>$109.3k</w:t>
                            </w:r>
                          </w:p>
                        </w:tc>
                        <w:tc>
                          <w:tcPr>
                            <w:tcW w:w="1146" w:type="dxa"/>
                          </w:tcPr>
                          <w:p w14:paraId="1372AD91" w14:textId="3E569658" w:rsidR="001D7C9E" w:rsidRDefault="001D7C9E" w:rsidP="001D7C9E">
                            <w:pPr>
                              <w:spacing w:after="0"/>
                              <w:jc w:val="center"/>
                            </w:pPr>
                            <w:r>
                              <w:t>$115.5k</w:t>
                            </w:r>
                          </w:p>
                        </w:tc>
                      </w:tr>
                      <w:tr w:rsidR="001D7C9E" w14:paraId="40C5C504" w14:textId="31793FE2" w:rsidTr="001D7C9E">
                        <w:tc>
                          <w:tcPr>
                            <w:tcW w:w="1628" w:type="dxa"/>
                            <w:vAlign w:val="center"/>
                          </w:tcPr>
                          <w:p w14:paraId="3241DC15" w14:textId="77777777" w:rsidR="001D7C9E" w:rsidRDefault="001D7C9E" w:rsidP="001D7C9E">
                            <w:pPr>
                              <w:spacing w:after="0"/>
                              <w:jc w:val="center"/>
                            </w:pPr>
                            <w:r>
                              <w:t>56 – 60</w:t>
                            </w:r>
                          </w:p>
                        </w:tc>
                        <w:tc>
                          <w:tcPr>
                            <w:tcW w:w="1342" w:type="dxa"/>
                            <w:vAlign w:val="center"/>
                          </w:tcPr>
                          <w:p w14:paraId="23A4D0CC" w14:textId="77777777" w:rsidR="001D7C9E" w:rsidRDefault="001D7C9E" w:rsidP="001D7C9E">
                            <w:pPr>
                              <w:spacing w:after="0"/>
                              <w:jc w:val="center"/>
                            </w:pPr>
                            <w:r>
                              <w:t>$142.5k</w:t>
                            </w:r>
                          </w:p>
                        </w:tc>
                        <w:tc>
                          <w:tcPr>
                            <w:tcW w:w="1350" w:type="dxa"/>
                            <w:vAlign w:val="center"/>
                          </w:tcPr>
                          <w:p w14:paraId="04EADA4F" w14:textId="77777777" w:rsidR="001D7C9E" w:rsidRDefault="001D7C9E" w:rsidP="001D7C9E">
                            <w:pPr>
                              <w:spacing w:after="0"/>
                              <w:jc w:val="center"/>
                            </w:pPr>
                            <w:r>
                              <w:t>$100k</w:t>
                            </w:r>
                          </w:p>
                        </w:tc>
                        <w:tc>
                          <w:tcPr>
                            <w:tcW w:w="1309" w:type="dxa"/>
                          </w:tcPr>
                          <w:p w14:paraId="50E55B0E" w14:textId="4090659C" w:rsidR="001D7C9E" w:rsidRDefault="001D7C9E" w:rsidP="001D7C9E">
                            <w:pPr>
                              <w:spacing w:after="0"/>
                              <w:jc w:val="center"/>
                            </w:pPr>
                            <w:r>
                              <w:t>$57.5k</w:t>
                            </w:r>
                          </w:p>
                        </w:tc>
                        <w:tc>
                          <w:tcPr>
                            <w:tcW w:w="1146" w:type="dxa"/>
                          </w:tcPr>
                          <w:p w14:paraId="1B820FB5" w14:textId="04775DE8" w:rsidR="001D7C9E" w:rsidRDefault="001D7C9E" w:rsidP="001D7C9E">
                            <w:pPr>
                              <w:spacing w:after="0"/>
                              <w:jc w:val="center"/>
                            </w:pPr>
                            <w:r>
                              <w:t>$57.5k</w:t>
                            </w:r>
                          </w:p>
                        </w:tc>
                        <w:tc>
                          <w:tcPr>
                            <w:tcW w:w="1146" w:type="dxa"/>
                          </w:tcPr>
                          <w:p w14:paraId="2576E113" w14:textId="1C256E3B" w:rsidR="001D7C9E" w:rsidRDefault="001D7C9E" w:rsidP="001D7C9E">
                            <w:pPr>
                              <w:spacing w:after="0"/>
                              <w:jc w:val="center"/>
                            </w:pPr>
                            <w:r>
                              <w:t>$178.4k</w:t>
                            </w:r>
                          </w:p>
                        </w:tc>
                        <w:tc>
                          <w:tcPr>
                            <w:tcW w:w="1146" w:type="dxa"/>
                          </w:tcPr>
                          <w:p w14:paraId="1394A163" w14:textId="6D6556CB" w:rsidR="001D7C9E" w:rsidRDefault="001D7C9E" w:rsidP="001D7C9E">
                            <w:pPr>
                              <w:spacing w:after="0"/>
                              <w:jc w:val="center"/>
                            </w:pPr>
                            <w:r>
                              <w:t>$140k</w:t>
                            </w:r>
                          </w:p>
                        </w:tc>
                      </w:tr>
                      <w:tr w:rsidR="001D7C9E" w14:paraId="72BF2FD8" w14:textId="4800161A" w:rsidTr="001D7C9E">
                        <w:tc>
                          <w:tcPr>
                            <w:tcW w:w="1628" w:type="dxa"/>
                            <w:vAlign w:val="center"/>
                          </w:tcPr>
                          <w:p w14:paraId="7E240CC1" w14:textId="77777777" w:rsidR="001D7C9E" w:rsidRDefault="001D7C9E" w:rsidP="001D7C9E">
                            <w:pPr>
                              <w:spacing w:after="0"/>
                              <w:jc w:val="center"/>
                            </w:pPr>
                            <w:r>
                              <w:t>61 – 65</w:t>
                            </w:r>
                          </w:p>
                        </w:tc>
                        <w:tc>
                          <w:tcPr>
                            <w:tcW w:w="1342" w:type="dxa"/>
                            <w:vAlign w:val="center"/>
                          </w:tcPr>
                          <w:p w14:paraId="480A544E" w14:textId="77777777" w:rsidR="001D7C9E" w:rsidRDefault="001D7C9E" w:rsidP="001D7C9E">
                            <w:pPr>
                              <w:spacing w:after="0"/>
                              <w:jc w:val="center"/>
                            </w:pPr>
                            <w:r>
                              <w:t>$106.5k</w:t>
                            </w:r>
                          </w:p>
                        </w:tc>
                        <w:tc>
                          <w:tcPr>
                            <w:tcW w:w="1350" w:type="dxa"/>
                            <w:vAlign w:val="center"/>
                          </w:tcPr>
                          <w:p w14:paraId="4F51087B" w14:textId="77777777" w:rsidR="001D7C9E" w:rsidRDefault="001D7C9E" w:rsidP="001D7C9E">
                            <w:pPr>
                              <w:spacing w:after="0"/>
                              <w:jc w:val="center"/>
                            </w:pPr>
                            <w:r>
                              <w:t>$106.5k</w:t>
                            </w:r>
                          </w:p>
                        </w:tc>
                        <w:tc>
                          <w:tcPr>
                            <w:tcW w:w="1309" w:type="dxa"/>
                          </w:tcPr>
                          <w:p w14:paraId="645AB7F1" w14:textId="7E96E92F" w:rsidR="001D7C9E" w:rsidRDefault="001D7C9E" w:rsidP="001D7C9E">
                            <w:pPr>
                              <w:spacing w:after="0"/>
                              <w:jc w:val="center"/>
                            </w:pPr>
                            <w:r>
                              <w:t>-</w:t>
                            </w:r>
                          </w:p>
                        </w:tc>
                        <w:tc>
                          <w:tcPr>
                            <w:tcW w:w="1146" w:type="dxa"/>
                          </w:tcPr>
                          <w:p w14:paraId="32D642AC" w14:textId="7E7CB644" w:rsidR="001D7C9E" w:rsidRDefault="001D7C9E" w:rsidP="001D7C9E">
                            <w:pPr>
                              <w:spacing w:after="0"/>
                              <w:jc w:val="center"/>
                            </w:pPr>
                            <w:r>
                              <w:t>-</w:t>
                            </w:r>
                          </w:p>
                        </w:tc>
                        <w:tc>
                          <w:tcPr>
                            <w:tcW w:w="1146" w:type="dxa"/>
                          </w:tcPr>
                          <w:p w14:paraId="4CF6F4A9" w14:textId="57B85CDB" w:rsidR="001D7C9E" w:rsidRDefault="001D7C9E" w:rsidP="001D7C9E">
                            <w:pPr>
                              <w:spacing w:after="0"/>
                              <w:jc w:val="center"/>
                            </w:pPr>
                            <w:r>
                              <w:t>$106.5k</w:t>
                            </w:r>
                          </w:p>
                        </w:tc>
                        <w:tc>
                          <w:tcPr>
                            <w:tcW w:w="1146" w:type="dxa"/>
                          </w:tcPr>
                          <w:p w14:paraId="465CB3B2" w14:textId="5E59B7F5" w:rsidR="001D7C9E" w:rsidRDefault="001D7C9E" w:rsidP="001D7C9E">
                            <w:pPr>
                              <w:spacing w:after="0"/>
                              <w:jc w:val="center"/>
                            </w:pPr>
                            <w:r>
                              <w:t>$106.5k</w:t>
                            </w:r>
                          </w:p>
                        </w:tc>
                      </w:tr>
                    </w:tbl>
                    <w:p w14:paraId="2B9B7784" w14:textId="77777777" w:rsidR="007F2878" w:rsidRDefault="007F2878" w:rsidP="007F2878">
                      <w:pPr>
                        <w:spacing w:after="0"/>
                      </w:pPr>
                    </w:p>
                    <w:p w14:paraId="0644DB26" w14:textId="62F8DEAB" w:rsidR="007F2878" w:rsidRDefault="007F2878" w:rsidP="007F2878">
                      <w:pPr>
                        <w:rPr>
                          <w:u w:val="single"/>
                        </w:rPr>
                      </w:pPr>
                    </w:p>
                    <w:p w14:paraId="44C96B5F" w14:textId="05A6A402" w:rsidR="006953F4" w:rsidRDefault="006953F4" w:rsidP="006953F4">
                      <w:pPr>
                        <w:pStyle w:val="Heading3"/>
                        <w:spacing w:line="360" w:lineRule="auto"/>
                      </w:pPr>
                      <w:r>
                        <w:t>Conclusion</w:t>
                      </w:r>
                    </w:p>
                    <w:p w14:paraId="0083365E" w14:textId="0367DCD3" w:rsidR="006953F4" w:rsidRPr="006953F4" w:rsidRDefault="006953F4" w:rsidP="007F2878">
                      <w:r>
                        <w:t>The data from the r/FinancialIndependence survey gives some insight into the demographics and personal finances of the members. It is evident that most of the community have above-average incomes</w:t>
                      </w:r>
                      <w:r w:rsidR="00345AEE">
                        <w:t xml:space="preserve"> and expenses, lending credence to the claim that FIRE may not be achievable for those who are not high earners. Although the numbers a skewed towards the upper ends, this may be a result of selection bias, where those who make more (and thus likely spend more) are more willing to share their financial picture compared to those who earn less. Overall, the idea remains the same: maximize earnings and reduce expenses, then save the rest. Following this advice can help anyone reach a better financial future, whether they achieve FIRE or not.</w:t>
                      </w:r>
                    </w:p>
                  </w:txbxContent>
                </v:textbox>
                <w10:anchorlock/>
              </v:shape>
            </w:pict>
          </mc:Fallback>
        </mc:AlternateContent>
      </w:r>
    </w:p>
    <w:p w14:paraId="2BFDF879" w14:textId="2B9A59CD" w:rsidR="00624BD1" w:rsidRDefault="00624BD1" w:rsidP="00624BD1">
      <w:pPr>
        <w:pStyle w:val="Heading3"/>
        <w:spacing w:line="360" w:lineRule="auto"/>
      </w:pPr>
      <w:r>
        <w:lastRenderedPageBreak/>
        <w:t>Appendix</w:t>
      </w:r>
    </w:p>
    <w:p w14:paraId="57209B4C" w14:textId="133118A2" w:rsidR="00422D2F" w:rsidRDefault="00422D2F">
      <w:pPr>
        <w:spacing w:after="200"/>
        <w:rPr>
          <w:noProof/>
        </w:rPr>
      </w:pPr>
      <w:r>
        <w:rPr>
          <w:noProof/>
        </w:rPr>
        <w:t>Are you in the United States?</w:t>
      </w:r>
    </w:p>
    <w:p w14:paraId="4DB175B8" w14:textId="5D8AC1E9" w:rsidR="00624BD1" w:rsidRDefault="00422D2F">
      <w:pPr>
        <w:spacing w:after="200"/>
        <w:rPr>
          <w:b/>
        </w:rPr>
      </w:pPr>
      <w:r>
        <w:rPr>
          <w:noProof/>
        </w:rPr>
        <w:drawing>
          <wp:inline distT="0" distB="0" distL="0" distR="0" wp14:anchorId="4486F5E3" wp14:editId="54D7DAE2">
            <wp:extent cx="5125897" cy="32004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25897" cy="3200400"/>
                    </a:xfrm>
                    <a:prstGeom prst="rect">
                      <a:avLst/>
                    </a:prstGeom>
                  </pic:spPr>
                </pic:pic>
              </a:graphicData>
            </a:graphic>
          </wp:inline>
        </w:drawing>
      </w:r>
    </w:p>
    <w:p w14:paraId="26C33CED" w14:textId="77777777" w:rsidR="00422D2F" w:rsidRDefault="00422D2F">
      <w:pPr>
        <w:spacing w:after="200"/>
        <w:rPr>
          <w:bCs/>
        </w:rPr>
      </w:pPr>
    </w:p>
    <w:p w14:paraId="2F3DF74A" w14:textId="2225FF63" w:rsidR="00422D2F" w:rsidRDefault="00422D2F">
      <w:pPr>
        <w:spacing w:after="200"/>
        <w:rPr>
          <w:bCs/>
        </w:rPr>
      </w:pPr>
      <w:r>
        <w:rPr>
          <w:bCs/>
        </w:rPr>
        <w:t>How many individuals contribute to your household income?</w:t>
      </w:r>
    </w:p>
    <w:p w14:paraId="6851C20C" w14:textId="3C945E44" w:rsidR="00422D2F" w:rsidRDefault="00422D2F">
      <w:pPr>
        <w:spacing w:after="200"/>
        <w:rPr>
          <w:bCs/>
        </w:rPr>
      </w:pPr>
      <w:r>
        <w:rPr>
          <w:noProof/>
        </w:rPr>
        <w:drawing>
          <wp:inline distT="0" distB="0" distL="0" distR="0" wp14:anchorId="3783499D" wp14:editId="1935B603">
            <wp:extent cx="5175492" cy="32004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75492" cy="3200400"/>
                    </a:xfrm>
                    <a:prstGeom prst="rect">
                      <a:avLst/>
                    </a:prstGeom>
                  </pic:spPr>
                </pic:pic>
              </a:graphicData>
            </a:graphic>
          </wp:inline>
        </w:drawing>
      </w:r>
    </w:p>
    <w:p w14:paraId="15664FFC" w14:textId="2B052046" w:rsidR="00422D2F" w:rsidRDefault="00422D2F">
      <w:pPr>
        <w:spacing w:after="200"/>
        <w:rPr>
          <w:bCs/>
        </w:rPr>
      </w:pPr>
    </w:p>
    <w:p w14:paraId="7EB3DE8A" w14:textId="338668C7" w:rsidR="00422D2F" w:rsidRDefault="00422D2F">
      <w:pPr>
        <w:spacing w:after="200"/>
        <w:rPr>
          <w:bCs/>
        </w:rPr>
      </w:pPr>
      <w:r>
        <w:rPr>
          <w:bCs/>
        </w:rPr>
        <w:lastRenderedPageBreak/>
        <w:t>What point approximates your political views (1 – 100, left – right)?</w:t>
      </w:r>
    </w:p>
    <w:p w14:paraId="466E6A8B" w14:textId="3ADD97B0" w:rsidR="00422D2F" w:rsidRDefault="00422D2F">
      <w:pPr>
        <w:spacing w:after="200"/>
        <w:rPr>
          <w:bCs/>
        </w:rPr>
      </w:pPr>
      <w:r>
        <w:rPr>
          <w:noProof/>
        </w:rPr>
        <w:drawing>
          <wp:inline distT="0" distB="0" distL="0" distR="0" wp14:anchorId="6210FC6C" wp14:editId="520A123E">
            <wp:extent cx="5060092" cy="32004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60092" cy="3200400"/>
                    </a:xfrm>
                    <a:prstGeom prst="rect">
                      <a:avLst/>
                    </a:prstGeom>
                  </pic:spPr>
                </pic:pic>
              </a:graphicData>
            </a:graphic>
          </wp:inline>
        </w:drawing>
      </w:r>
    </w:p>
    <w:p w14:paraId="418B9027" w14:textId="676AACF0" w:rsidR="00422D2F" w:rsidRDefault="00422D2F">
      <w:pPr>
        <w:spacing w:after="200"/>
        <w:rPr>
          <w:bCs/>
        </w:rPr>
      </w:pPr>
    </w:p>
    <w:p w14:paraId="027959EB" w14:textId="7AA809C4" w:rsidR="00422D2F" w:rsidRDefault="00422D2F">
      <w:pPr>
        <w:spacing w:after="200"/>
        <w:rPr>
          <w:bCs/>
        </w:rPr>
      </w:pPr>
      <w:r>
        <w:rPr>
          <w:bCs/>
        </w:rPr>
        <w:t>What is your race/ethnicity (primary)?</w:t>
      </w:r>
    </w:p>
    <w:p w14:paraId="1B8B9323" w14:textId="4FAD52A7" w:rsidR="00422D2F" w:rsidRDefault="004371C4">
      <w:pPr>
        <w:spacing w:after="200"/>
        <w:rPr>
          <w:bCs/>
        </w:rPr>
      </w:pPr>
      <w:r>
        <w:rPr>
          <w:noProof/>
        </w:rPr>
        <w:drawing>
          <wp:inline distT="0" distB="0" distL="0" distR="0" wp14:anchorId="4748AFE7" wp14:editId="0C572E79">
            <wp:extent cx="5055326" cy="39319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55326" cy="3931920"/>
                    </a:xfrm>
                    <a:prstGeom prst="rect">
                      <a:avLst/>
                    </a:prstGeom>
                  </pic:spPr>
                </pic:pic>
              </a:graphicData>
            </a:graphic>
          </wp:inline>
        </w:drawing>
      </w:r>
    </w:p>
    <w:p w14:paraId="2CC5EA9B" w14:textId="079E82BF" w:rsidR="004371C4" w:rsidRDefault="004371C4">
      <w:pPr>
        <w:spacing w:after="200"/>
        <w:rPr>
          <w:bCs/>
        </w:rPr>
      </w:pPr>
      <w:r>
        <w:rPr>
          <w:bCs/>
        </w:rPr>
        <w:lastRenderedPageBreak/>
        <w:t>What is your race/ethnicity (secondary)?</w:t>
      </w:r>
    </w:p>
    <w:p w14:paraId="670A81FF" w14:textId="45D3096C" w:rsidR="004371C4" w:rsidRDefault="004371C4">
      <w:pPr>
        <w:spacing w:after="200"/>
        <w:rPr>
          <w:bCs/>
        </w:rPr>
      </w:pPr>
      <w:r>
        <w:rPr>
          <w:noProof/>
        </w:rPr>
        <w:drawing>
          <wp:inline distT="0" distB="0" distL="0" distR="0" wp14:anchorId="58BD8910" wp14:editId="40ABE19E">
            <wp:extent cx="5294601" cy="3931920"/>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94601" cy="3931920"/>
                    </a:xfrm>
                    <a:prstGeom prst="rect">
                      <a:avLst/>
                    </a:prstGeom>
                  </pic:spPr>
                </pic:pic>
              </a:graphicData>
            </a:graphic>
          </wp:inline>
        </w:drawing>
      </w:r>
    </w:p>
    <w:p w14:paraId="4C1D3B7E" w14:textId="188020A6" w:rsidR="004371C4" w:rsidRDefault="004371C4">
      <w:pPr>
        <w:spacing w:after="200"/>
        <w:rPr>
          <w:bCs/>
        </w:rPr>
      </w:pPr>
    </w:p>
    <w:p w14:paraId="06714BE9" w14:textId="49A2CD6C" w:rsidR="004371C4" w:rsidRDefault="004371C4">
      <w:pPr>
        <w:spacing w:after="200"/>
        <w:rPr>
          <w:bCs/>
        </w:rPr>
      </w:pPr>
      <w:r>
        <w:rPr>
          <w:bCs/>
        </w:rPr>
        <w:t>What is your gender (primary)?</w:t>
      </w:r>
    </w:p>
    <w:p w14:paraId="05AF7856" w14:textId="07FDFC0F" w:rsidR="004371C4" w:rsidRDefault="004371C4">
      <w:pPr>
        <w:spacing w:after="200"/>
        <w:rPr>
          <w:bCs/>
        </w:rPr>
      </w:pPr>
      <w:r>
        <w:rPr>
          <w:noProof/>
        </w:rPr>
        <w:drawing>
          <wp:inline distT="0" distB="0" distL="0" distR="0" wp14:anchorId="7AB2BDBC" wp14:editId="1F227562">
            <wp:extent cx="5150575" cy="3200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50575" cy="3200400"/>
                    </a:xfrm>
                    <a:prstGeom prst="rect">
                      <a:avLst/>
                    </a:prstGeom>
                  </pic:spPr>
                </pic:pic>
              </a:graphicData>
            </a:graphic>
          </wp:inline>
        </w:drawing>
      </w:r>
    </w:p>
    <w:p w14:paraId="35BB7B8E" w14:textId="646E0C73" w:rsidR="004371C4" w:rsidRDefault="004371C4">
      <w:pPr>
        <w:spacing w:after="200"/>
        <w:rPr>
          <w:bCs/>
        </w:rPr>
      </w:pPr>
      <w:r>
        <w:rPr>
          <w:bCs/>
        </w:rPr>
        <w:lastRenderedPageBreak/>
        <w:t>What is your gender (secondary)?</w:t>
      </w:r>
    </w:p>
    <w:p w14:paraId="6CE07DE7" w14:textId="74C4F2FF" w:rsidR="004371C4" w:rsidRDefault="004371C4">
      <w:pPr>
        <w:spacing w:after="200"/>
        <w:rPr>
          <w:bCs/>
        </w:rPr>
      </w:pPr>
      <w:r>
        <w:rPr>
          <w:noProof/>
        </w:rPr>
        <w:drawing>
          <wp:inline distT="0" distB="0" distL="0" distR="0" wp14:anchorId="78BA7C88" wp14:editId="79605690">
            <wp:extent cx="5380139" cy="33832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0139" cy="3383280"/>
                    </a:xfrm>
                    <a:prstGeom prst="rect">
                      <a:avLst/>
                    </a:prstGeom>
                  </pic:spPr>
                </pic:pic>
              </a:graphicData>
            </a:graphic>
          </wp:inline>
        </w:drawing>
      </w:r>
    </w:p>
    <w:p w14:paraId="42AB0AF6" w14:textId="36D04F9E" w:rsidR="005A6CCB" w:rsidRDefault="005A6CCB">
      <w:pPr>
        <w:spacing w:after="200"/>
        <w:rPr>
          <w:bCs/>
        </w:rPr>
      </w:pPr>
    </w:p>
    <w:p w14:paraId="708B287A" w14:textId="472BF81A" w:rsidR="005A6CCB" w:rsidRDefault="005A6CCB">
      <w:pPr>
        <w:spacing w:after="200"/>
        <w:rPr>
          <w:bCs/>
        </w:rPr>
      </w:pPr>
      <w:r>
        <w:rPr>
          <w:bCs/>
        </w:rPr>
        <w:t>What is your age (primary)?</w:t>
      </w:r>
    </w:p>
    <w:p w14:paraId="7CD9E01F" w14:textId="3E946597" w:rsidR="005A6CCB" w:rsidRDefault="005A6CCB">
      <w:pPr>
        <w:spacing w:after="200"/>
        <w:rPr>
          <w:bCs/>
        </w:rPr>
      </w:pPr>
      <w:r>
        <w:rPr>
          <w:noProof/>
        </w:rPr>
        <w:drawing>
          <wp:inline distT="0" distB="0" distL="0" distR="0" wp14:anchorId="7B830B6A" wp14:editId="53249C7E">
            <wp:extent cx="5242096" cy="33832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42096" cy="3383280"/>
                    </a:xfrm>
                    <a:prstGeom prst="rect">
                      <a:avLst/>
                    </a:prstGeom>
                  </pic:spPr>
                </pic:pic>
              </a:graphicData>
            </a:graphic>
          </wp:inline>
        </w:drawing>
      </w:r>
    </w:p>
    <w:p w14:paraId="5E0A2733" w14:textId="468EA518" w:rsidR="005A6CCB" w:rsidRDefault="005A6CCB">
      <w:pPr>
        <w:spacing w:after="200"/>
        <w:rPr>
          <w:bCs/>
        </w:rPr>
      </w:pPr>
    </w:p>
    <w:p w14:paraId="69607431" w14:textId="13CB40D0" w:rsidR="005A6CCB" w:rsidRDefault="005A6CCB">
      <w:pPr>
        <w:spacing w:after="200"/>
        <w:rPr>
          <w:bCs/>
        </w:rPr>
      </w:pPr>
      <w:r>
        <w:rPr>
          <w:bCs/>
        </w:rPr>
        <w:lastRenderedPageBreak/>
        <w:t>What is your age (secondary)?</w:t>
      </w:r>
    </w:p>
    <w:p w14:paraId="7782276D" w14:textId="0CD60BA8" w:rsidR="005A6CCB" w:rsidRDefault="005A6CCB">
      <w:pPr>
        <w:spacing w:after="200"/>
        <w:rPr>
          <w:bCs/>
        </w:rPr>
      </w:pPr>
      <w:r>
        <w:rPr>
          <w:noProof/>
        </w:rPr>
        <w:drawing>
          <wp:inline distT="0" distB="0" distL="0" distR="0" wp14:anchorId="4F994039" wp14:editId="7736CFFD">
            <wp:extent cx="5306217" cy="3383280"/>
            <wp:effectExtent l="0" t="0" r="889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06217" cy="3383280"/>
                    </a:xfrm>
                    <a:prstGeom prst="rect">
                      <a:avLst/>
                    </a:prstGeom>
                  </pic:spPr>
                </pic:pic>
              </a:graphicData>
            </a:graphic>
          </wp:inline>
        </w:drawing>
      </w:r>
    </w:p>
    <w:p w14:paraId="0A89F17E" w14:textId="690230DC" w:rsidR="005A6CCB" w:rsidRDefault="005A6CCB">
      <w:pPr>
        <w:spacing w:after="200"/>
        <w:rPr>
          <w:bCs/>
        </w:rPr>
      </w:pPr>
    </w:p>
    <w:p w14:paraId="141949B5" w14:textId="624FCC03" w:rsidR="005A6CCB" w:rsidRDefault="005A6CCB">
      <w:pPr>
        <w:spacing w:after="200"/>
        <w:rPr>
          <w:bCs/>
        </w:rPr>
      </w:pPr>
      <w:r>
        <w:rPr>
          <w:bCs/>
        </w:rPr>
        <w:t>What is your relationship status (primary)?</w:t>
      </w:r>
    </w:p>
    <w:p w14:paraId="2A528434" w14:textId="56E9B0D1" w:rsidR="005A6CCB" w:rsidRDefault="005A6CCB">
      <w:pPr>
        <w:spacing w:after="200"/>
        <w:rPr>
          <w:bCs/>
        </w:rPr>
      </w:pPr>
      <w:r>
        <w:rPr>
          <w:noProof/>
        </w:rPr>
        <w:drawing>
          <wp:inline distT="0" distB="0" distL="0" distR="0" wp14:anchorId="1E5CCCB1" wp14:editId="6B0C6E20">
            <wp:extent cx="5307106" cy="3383280"/>
            <wp:effectExtent l="0" t="0" r="8255"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07106" cy="3383280"/>
                    </a:xfrm>
                    <a:prstGeom prst="rect">
                      <a:avLst/>
                    </a:prstGeom>
                  </pic:spPr>
                </pic:pic>
              </a:graphicData>
            </a:graphic>
          </wp:inline>
        </w:drawing>
      </w:r>
    </w:p>
    <w:p w14:paraId="5E31310B" w14:textId="20335B26" w:rsidR="005A6CCB" w:rsidRDefault="005A6CCB">
      <w:pPr>
        <w:spacing w:after="200"/>
        <w:rPr>
          <w:bCs/>
        </w:rPr>
      </w:pPr>
    </w:p>
    <w:p w14:paraId="6D3C86B6" w14:textId="3F44A963" w:rsidR="005A6CCB" w:rsidRDefault="005A6CCB">
      <w:pPr>
        <w:spacing w:after="200"/>
        <w:rPr>
          <w:bCs/>
        </w:rPr>
      </w:pPr>
      <w:r>
        <w:rPr>
          <w:bCs/>
        </w:rPr>
        <w:lastRenderedPageBreak/>
        <w:t>Do you have or plan to have children?</w:t>
      </w:r>
    </w:p>
    <w:p w14:paraId="482312B5" w14:textId="7B03C7E5" w:rsidR="005A6CCB" w:rsidRDefault="005A6CCB">
      <w:pPr>
        <w:spacing w:after="200"/>
        <w:rPr>
          <w:bCs/>
        </w:rPr>
      </w:pPr>
      <w:r>
        <w:rPr>
          <w:noProof/>
        </w:rPr>
        <w:drawing>
          <wp:inline distT="0" distB="0" distL="0" distR="0" wp14:anchorId="1B2FD9D8" wp14:editId="672113DC">
            <wp:extent cx="5118394" cy="3383280"/>
            <wp:effectExtent l="0" t="0" r="635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18394" cy="3383280"/>
                    </a:xfrm>
                    <a:prstGeom prst="rect">
                      <a:avLst/>
                    </a:prstGeom>
                  </pic:spPr>
                </pic:pic>
              </a:graphicData>
            </a:graphic>
          </wp:inline>
        </w:drawing>
      </w:r>
    </w:p>
    <w:p w14:paraId="5B188863" w14:textId="573522E4" w:rsidR="005A6CCB" w:rsidRDefault="005A6CCB">
      <w:pPr>
        <w:spacing w:after="200"/>
        <w:rPr>
          <w:bCs/>
        </w:rPr>
      </w:pPr>
    </w:p>
    <w:p w14:paraId="2C88785E" w14:textId="2199903E" w:rsidR="005A6CCB" w:rsidRDefault="00EB0EF2">
      <w:pPr>
        <w:spacing w:after="200"/>
        <w:rPr>
          <w:bCs/>
        </w:rPr>
      </w:pPr>
      <w:r>
        <w:rPr>
          <w:bCs/>
        </w:rPr>
        <w:t>How many children do you have?</w:t>
      </w:r>
    </w:p>
    <w:p w14:paraId="1B3F6382" w14:textId="5488BDB0" w:rsidR="00EB0EF2" w:rsidRDefault="00EB0EF2">
      <w:pPr>
        <w:spacing w:after="200"/>
        <w:rPr>
          <w:bCs/>
        </w:rPr>
      </w:pPr>
      <w:r>
        <w:rPr>
          <w:noProof/>
        </w:rPr>
        <w:drawing>
          <wp:inline distT="0" distB="0" distL="0" distR="0" wp14:anchorId="1FC1A71F" wp14:editId="60FFE889">
            <wp:extent cx="5297340" cy="33832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97340" cy="3383280"/>
                    </a:xfrm>
                    <a:prstGeom prst="rect">
                      <a:avLst/>
                    </a:prstGeom>
                  </pic:spPr>
                </pic:pic>
              </a:graphicData>
            </a:graphic>
          </wp:inline>
        </w:drawing>
      </w:r>
    </w:p>
    <w:p w14:paraId="1CE1F4B0" w14:textId="2374BF0F" w:rsidR="00EB0EF2" w:rsidRDefault="00EB0EF2">
      <w:pPr>
        <w:spacing w:after="200"/>
        <w:rPr>
          <w:bCs/>
        </w:rPr>
      </w:pPr>
    </w:p>
    <w:p w14:paraId="50D261FD" w14:textId="215A0E5B" w:rsidR="00EB0EF2" w:rsidRDefault="00EF0B34">
      <w:pPr>
        <w:spacing w:after="200"/>
        <w:rPr>
          <w:bCs/>
        </w:rPr>
      </w:pPr>
      <w:r>
        <w:rPr>
          <w:bCs/>
        </w:rPr>
        <w:lastRenderedPageBreak/>
        <w:t>How many children do you still want to have?</w:t>
      </w:r>
    </w:p>
    <w:p w14:paraId="16E58F4E" w14:textId="09899E7C" w:rsidR="00EF0B34" w:rsidRDefault="00EF0B34">
      <w:pPr>
        <w:spacing w:after="200"/>
        <w:rPr>
          <w:bCs/>
        </w:rPr>
      </w:pPr>
      <w:r>
        <w:rPr>
          <w:noProof/>
        </w:rPr>
        <w:drawing>
          <wp:inline distT="0" distB="0" distL="0" distR="0" wp14:anchorId="74C262D3" wp14:editId="3C6F0117">
            <wp:extent cx="5417879" cy="33832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17879" cy="3383280"/>
                    </a:xfrm>
                    <a:prstGeom prst="rect">
                      <a:avLst/>
                    </a:prstGeom>
                  </pic:spPr>
                </pic:pic>
              </a:graphicData>
            </a:graphic>
          </wp:inline>
        </w:drawing>
      </w:r>
    </w:p>
    <w:p w14:paraId="7F91A753" w14:textId="11CD28C5" w:rsidR="00EF0B34" w:rsidRDefault="00EF0B34">
      <w:pPr>
        <w:spacing w:after="200"/>
        <w:rPr>
          <w:bCs/>
        </w:rPr>
      </w:pPr>
    </w:p>
    <w:p w14:paraId="06A1CCBC" w14:textId="02EF4BF6" w:rsidR="00EF0B34" w:rsidRDefault="00FF17FA">
      <w:pPr>
        <w:spacing w:after="200"/>
        <w:rPr>
          <w:bCs/>
        </w:rPr>
      </w:pPr>
      <w:r>
        <w:rPr>
          <w:bCs/>
        </w:rPr>
        <w:t>What is your highest level of education (primary)?</w:t>
      </w:r>
    </w:p>
    <w:p w14:paraId="3141D05E" w14:textId="42616E4D" w:rsidR="00FF17FA" w:rsidRDefault="00FF17FA">
      <w:pPr>
        <w:spacing w:after="200"/>
        <w:rPr>
          <w:bCs/>
        </w:rPr>
      </w:pPr>
      <w:r>
        <w:rPr>
          <w:noProof/>
        </w:rPr>
        <w:drawing>
          <wp:inline distT="0" distB="0" distL="0" distR="0" wp14:anchorId="35C007DE" wp14:editId="27A00EB8">
            <wp:extent cx="5405855" cy="3383280"/>
            <wp:effectExtent l="0" t="0" r="4445" b="762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5855" cy="3383280"/>
                    </a:xfrm>
                    <a:prstGeom prst="rect">
                      <a:avLst/>
                    </a:prstGeom>
                  </pic:spPr>
                </pic:pic>
              </a:graphicData>
            </a:graphic>
          </wp:inline>
        </w:drawing>
      </w:r>
    </w:p>
    <w:p w14:paraId="2ED1686D" w14:textId="329FD904" w:rsidR="00FF17FA" w:rsidRDefault="00FF17FA">
      <w:pPr>
        <w:spacing w:after="200"/>
        <w:rPr>
          <w:bCs/>
        </w:rPr>
      </w:pPr>
    </w:p>
    <w:p w14:paraId="395549DE" w14:textId="67C9D82D" w:rsidR="00FF17FA" w:rsidRDefault="005E587C">
      <w:pPr>
        <w:spacing w:after="200"/>
        <w:rPr>
          <w:bCs/>
        </w:rPr>
      </w:pPr>
      <w:r>
        <w:rPr>
          <w:bCs/>
        </w:rPr>
        <w:lastRenderedPageBreak/>
        <w:t>What is your highest level of education (secondary)?</w:t>
      </w:r>
    </w:p>
    <w:p w14:paraId="45771249" w14:textId="14534440" w:rsidR="005E587C" w:rsidRDefault="005E587C">
      <w:pPr>
        <w:spacing w:after="200"/>
        <w:rPr>
          <w:bCs/>
        </w:rPr>
      </w:pPr>
      <w:r>
        <w:rPr>
          <w:noProof/>
        </w:rPr>
        <w:drawing>
          <wp:inline distT="0" distB="0" distL="0" distR="0" wp14:anchorId="14F43AB3" wp14:editId="71B05254">
            <wp:extent cx="5593976" cy="3383280"/>
            <wp:effectExtent l="0" t="0" r="6985"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93976" cy="3383280"/>
                    </a:xfrm>
                    <a:prstGeom prst="rect">
                      <a:avLst/>
                    </a:prstGeom>
                  </pic:spPr>
                </pic:pic>
              </a:graphicData>
            </a:graphic>
          </wp:inline>
        </w:drawing>
      </w:r>
    </w:p>
    <w:p w14:paraId="596DF5BC" w14:textId="6A7906C2" w:rsidR="005E587C" w:rsidRDefault="005E587C">
      <w:pPr>
        <w:spacing w:after="200"/>
        <w:rPr>
          <w:bCs/>
        </w:rPr>
      </w:pPr>
    </w:p>
    <w:p w14:paraId="40053C09" w14:textId="28EC10FB" w:rsidR="005E587C" w:rsidRDefault="000A160B">
      <w:pPr>
        <w:spacing w:after="200"/>
        <w:rPr>
          <w:bCs/>
        </w:rPr>
      </w:pPr>
      <w:r>
        <w:rPr>
          <w:bCs/>
        </w:rPr>
        <w:t>What best describes your field of work (primary)?</w:t>
      </w:r>
    </w:p>
    <w:p w14:paraId="03543F16" w14:textId="476E3109" w:rsidR="000A160B" w:rsidRDefault="000A160B">
      <w:pPr>
        <w:spacing w:after="200"/>
        <w:rPr>
          <w:bCs/>
        </w:rPr>
      </w:pPr>
      <w:r>
        <w:rPr>
          <w:noProof/>
        </w:rPr>
        <w:drawing>
          <wp:inline distT="0" distB="0" distL="0" distR="0" wp14:anchorId="7E5C5A46" wp14:editId="2E7130E9">
            <wp:extent cx="4693195" cy="374904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664"/>
                    <a:stretch/>
                  </pic:blipFill>
                  <pic:spPr bwMode="auto">
                    <a:xfrm>
                      <a:off x="0" y="0"/>
                      <a:ext cx="4693195" cy="3749040"/>
                    </a:xfrm>
                    <a:prstGeom prst="rect">
                      <a:avLst/>
                    </a:prstGeom>
                    <a:ln>
                      <a:noFill/>
                    </a:ln>
                    <a:extLst>
                      <a:ext uri="{53640926-AAD7-44D8-BBD7-CCE9431645EC}">
                        <a14:shadowObscured xmlns:a14="http://schemas.microsoft.com/office/drawing/2010/main"/>
                      </a:ext>
                    </a:extLst>
                  </pic:spPr>
                </pic:pic>
              </a:graphicData>
            </a:graphic>
          </wp:inline>
        </w:drawing>
      </w:r>
    </w:p>
    <w:p w14:paraId="695C10AA" w14:textId="747767E5" w:rsidR="000A160B" w:rsidRDefault="000A160B">
      <w:pPr>
        <w:spacing w:after="200"/>
        <w:rPr>
          <w:bCs/>
        </w:rPr>
      </w:pPr>
      <w:r>
        <w:rPr>
          <w:bCs/>
        </w:rPr>
        <w:lastRenderedPageBreak/>
        <w:t>What best describes your field of work (secondary)?</w:t>
      </w:r>
    </w:p>
    <w:p w14:paraId="23D9B80D" w14:textId="7B2C7AC7" w:rsidR="000A160B" w:rsidRDefault="000A160B">
      <w:pPr>
        <w:spacing w:after="200"/>
        <w:rPr>
          <w:bCs/>
        </w:rPr>
      </w:pPr>
      <w:r>
        <w:rPr>
          <w:noProof/>
        </w:rPr>
        <w:drawing>
          <wp:inline distT="0" distB="0" distL="0" distR="0" wp14:anchorId="50F2DC37" wp14:editId="304FA9A9">
            <wp:extent cx="4728609" cy="3749040"/>
            <wp:effectExtent l="0" t="0" r="0"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728609" cy="3749040"/>
                    </a:xfrm>
                    <a:prstGeom prst="rect">
                      <a:avLst/>
                    </a:prstGeom>
                  </pic:spPr>
                </pic:pic>
              </a:graphicData>
            </a:graphic>
          </wp:inline>
        </w:drawing>
      </w:r>
    </w:p>
    <w:p w14:paraId="746F21F2" w14:textId="66763247" w:rsidR="000A160B" w:rsidRDefault="000A160B">
      <w:pPr>
        <w:spacing w:after="200"/>
        <w:rPr>
          <w:bCs/>
        </w:rPr>
      </w:pPr>
    </w:p>
    <w:p w14:paraId="5F73C740" w14:textId="62956E47" w:rsidR="000A160B" w:rsidRDefault="000A160B">
      <w:pPr>
        <w:spacing w:after="200"/>
        <w:rPr>
          <w:bCs/>
        </w:rPr>
      </w:pPr>
      <w:r>
        <w:rPr>
          <w:bCs/>
        </w:rPr>
        <w:t>What best describes your current employer (primary)?</w:t>
      </w:r>
    </w:p>
    <w:p w14:paraId="27EEA72C" w14:textId="19B478A8" w:rsidR="000A160B" w:rsidRDefault="000A160B">
      <w:pPr>
        <w:spacing w:after="200"/>
        <w:rPr>
          <w:bCs/>
        </w:rPr>
      </w:pPr>
      <w:r>
        <w:rPr>
          <w:noProof/>
        </w:rPr>
        <w:drawing>
          <wp:inline distT="0" distB="0" distL="0" distR="0" wp14:anchorId="55CE285E" wp14:editId="2D932B3E">
            <wp:extent cx="5164302" cy="3383280"/>
            <wp:effectExtent l="0" t="0" r="0"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64302" cy="3383280"/>
                    </a:xfrm>
                    <a:prstGeom prst="rect">
                      <a:avLst/>
                    </a:prstGeom>
                  </pic:spPr>
                </pic:pic>
              </a:graphicData>
            </a:graphic>
          </wp:inline>
        </w:drawing>
      </w:r>
    </w:p>
    <w:p w14:paraId="3B8576DC" w14:textId="075036C8" w:rsidR="000A160B" w:rsidRDefault="000A160B">
      <w:pPr>
        <w:spacing w:after="200"/>
        <w:rPr>
          <w:bCs/>
        </w:rPr>
      </w:pPr>
      <w:r>
        <w:rPr>
          <w:bCs/>
        </w:rPr>
        <w:lastRenderedPageBreak/>
        <w:t>What best describes your current employer (secondary)?</w:t>
      </w:r>
    </w:p>
    <w:p w14:paraId="2B523EE5" w14:textId="3E2734EF" w:rsidR="000A160B" w:rsidRDefault="000A160B">
      <w:pPr>
        <w:spacing w:after="200"/>
        <w:rPr>
          <w:bCs/>
        </w:rPr>
      </w:pPr>
      <w:r>
        <w:rPr>
          <w:noProof/>
        </w:rPr>
        <w:drawing>
          <wp:inline distT="0" distB="0" distL="0" distR="0" wp14:anchorId="42D4BD2D" wp14:editId="4464F3F3">
            <wp:extent cx="5230839" cy="3383280"/>
            <wp:effectExtent l="0" t="0" r="8255"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30839" cy="3383280"/>
                    </a:xfrm>
                    <a:prstGeom prst="rect">
                      <a:avLst/>
                    </a:prstGeom>
                  </pic:spPr>
                </pic:pic>
              </a:graphicData>
            </a:graphic>
          </wp:inline>
        </w:drawing>
      </w:r>
    </w:p>
    <w:p w14:paraId="01267ABD" w14:textId="3C3F43D5" w:rsidR="00CC7D11" w:rsidRDefault="00CC7D11">
      <w:pPr>
        <w:spacing w:after="200"/>
        <w:rPr>
          <w:bCs/>
        </w:rPr>
      </w:pPr>
    </w:p>
    <w:p w14:paraId="621A0B6F" w14:textId="5D87037C" w:rsidR="00CC7D11" w:rsidRDefault="00CC7D11">
      <w:pPr>
        <w:spacing w:after="200"/>
        <w:rPr>
          <w:bCs/>
        </w:rPr>
      </w:pPr>
      <w:r>
        <w:rPr>
          <w:bCs/>
        </w:rPr>
        <w:t>What is the cost-of-living index of your area of residence?</w:t>
      </w:r>
    </w:p>
    <w:p w14:paraId="1F9D9805" w14:textId="1E6CDD3D" w:rsidR="00CC7D11" w:rsidRDefault="00CC7D11">
      <w:pPr>
        <w:spacing w:after="200"/>
        <w:rPr>
          <w:bCs/>
        </w:rPr>
      </w:pPr>
      <w:r>
        <w:rPr>
          <w:noProof/>
        </w:rPr>
        <w:drawing>
          <wp:inline distT="0" distB="0" distL="0" distR="0" wp14:anchorId="3C6487B8" wp14:editId="4CD4E548">
            <wp:extent cx="5273522" cy="3383280"/>
            <wp:effectExtent l="0" t="0" r="3810" b="762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3522" cy="3383280"/>
                    </a:xfrm>
                    <a:prstGeom prst="rect">
                      <a:avLst/>
                    </a:prstGeom>
                  </pic:spPr>
                </pic:pic>
              </a:graphicData>
            </a:graphic>
          </wp:inline>
        </w:drawing>
      </w:r>
    </w:p>
    <w:p w14:paraId="51703E15" w14:textId="5A0A8C0F" w:rsidR="00CC7D11" w:rsidRDefault="00CC7D11">
      <w:pPr>
        <w:spacing w:after="200"/>
        <w:rPr>
          <w:bCs/>
        </w:rPr>
      </w:pPr>
    </w:p>
    <w:p w14:paraId="61AC12E2" w14:textId="4D661F51" w:rsidR="00CC7D11" w:rsidRDefault="00367D8A">
      <w:pPr>
        <w:spacing w:after="200"/>
        <w:rPr>
          <w:bCs/>
        </w:rPr>
      </w:pPr>
      <w:r>
        <w:rPr>
          <w:bCs/>
        </w:rPr>
        <w:lastRenderedPageBreak/>
        <w:t>What is your current housing situation?</w:t>
      </w:r>
    </w:p>
    <w:p w14:paraId="61CC4968" w14:textId="165B2D64" w:rsidR="00367D8A" w:rsidRDefault="00367D8A">
      <w:pPr>
        <w:spacing w:after="200"/>
        <w:rPr>
          <w:bCs/>
        </w:rPr>
      </w:pPr>
      <w:r>
        <w:rPr>
          <w:noProof/>
        </w:rPr>
        <w:drawing>
          <wp:inline distT="0" distB="0" distL="0" distR="0" wp14:anchorId="60C527E7" wp14:editId="109745BD">
            <wp:extent cx="5575264" cy="3383280"/>
            <wp:effectExtent l="0" t="0" r="6985"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75264" cy="3383280"/>
                    </a:xfrm>
                    <a:prstGeom prst="rect">
                      <a:avLst/>
                    </a:prstGeom>
                  </pic:spPr>
                </pic:pic>
              </a:graphicData>
            </a:graphic>
          </wp:inline>
        </w:drawing>
      </w:r>
    </w:p>
    <w:p w14:paraId="42E924FA" w14:textId="053C67E3" w:rsidR="00367D8A" w:rsidRDefault="00367D8A">
      <w:pPr>
        <w:spacing w:after="200"/>
        <w:rPr>
          <w:bCs/>
        </w:rPr>
      </w:pPr>
    </w:p>
    <w:p w14:paraId="796A1381" w14:textId="669CA6F7" w:rsidR="00367D8A" w:rsidRDefault="00C078C1">
      <w:pPr>
        <w:spacing w:after="200"/>
        <w:rPr>
          <w:bCs/>
        </w:rPr>
      </w:pPr>
      <w:r>
        <w:rPr>
          <w:bCs/>
        </w:rPr>
        <w:t>Are you considered financially independent?</w:t>
      </w:r>
    </w:p>
    <w:p w14:paraId="22BE39A8" w14:textId="7A20EAB4" w:rsidR="00C078C1" w:rsidRDefault="00C078C1">
      <w:pPr>
        <w:spacing w:after="200"/>
        <w:rPr>
          <w:bCs/>
        </w:rPr>
      </w:pPr>
      <w:r>
        <w:rPr>
          <w:noProof/>
        </w:rPr>
        <w:drawing>
          <wp:inline distT="0" distB="0" distL="0" distR="0" wp14:anchorId="4AACE826" wp14:editId="73D9806E">
            <wp:extent cx="5292913" cy="3383280"/>
            <wp:effectExtent l="0" t="0" r="3175"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92913" cy="3383280"/>
                    </a:xfrm>
                    <a:prstGeom prst="rect">
                      <a:avLst/>
                    </a:prstGeom>
                  </pic:spPr>
                </pic:pic>
              </a:graphicData>
            </a:graphic>
          </wp:inline>
        </w:drawing>
      </w:r>
    </w:p>
    <w:p w14:paraId="5BD8E736" w14:textId="2B2AEB25" w:rsidR="00C078C1" w:rsidRDefault="00C078C1">
      <w:pPr>
        <w:spacing w:after="200"/>
        <w:rPr>
          <w:bCs/>
        </w:rPr>
      </w:pPr>
    </w:p>
    <w:p w14:paraId="288BACD4" w14:textId="6792C8AA" w:rsidR="00C078C1" w:rsidRDefault="00131A7C">
      <w:pPr>
        <w:spacing w:after="200"/>
        <w:rPr>
          <w:bCs/>
        </w:rPr>
      </w:pPr>
      <w:r>
        <w:rPr>
          <w:bCs/>
        </w:rPr>
        <w:lastRenderedPageBreak/>
        <w:t>Those who are financially independent, are you retired?</w:t>
      </w:r>
    </w:p>
    <w:p w14:paraId="0529044B" w14:textId="154EBD1B" w:rsidR="00131A7C" w:rsidRDefault="00131A7C">
      <w:pPr>
        <w:spacing w:after="200"/>
        <w:rPr>
          <w:bCs/>
        </w:rPr>
      </w:pPr>
      <w:r>
        <w:rPr>
          <w:noProof/>
        </w:rPr>
        <w:drawing>
          <wp:inline distT="0" distB="0" distL="0" distR="0" wp14:anchorId="35682694" wp14:editId="31729F1C">
            <wp:extent cx="5483550" cy="3383280"/>
            <wp:effectExtent l="0" t="0" r="3175"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3550" cy="3383280"/>
                    </a:xfrm>
                    <a:prstGeom prst="rect">
                      <a:avLst/>
                    </a:prstGeom>
                  </pic:spPr>
                </pic:pic>
              </a:graphicData>
            </a:graphic>
          </wp:inline>
        </w:drawing>
      </w:r>
    </w:p>
    <w:p w14:paraId="08B976AD" w14:textId="4E0A715C" w:rsidR="00131A7C" w:rsidRDefault="00131A7C">
      <w:pPr>
        <w:spacing w:after="200"/>
        <w:rPr>
          <w:bCs/>
        </w:rPr>
      </w:pPr>
    </w:p>
    <w:p w14:paraId="01ABBE34" w14:textId="4F343D16" w:rsidR="00131A7C" w:rsidRDefault="00B4305E">
      <w:pPr>
        <w:spacing w:after="200"/>
        <w:rPr>
          <w:bCs/>
        </w:rPr>
      </w:pPr>
      <w:r>
        <w:rPr>
          <w:bCs/>
        </w:rPr>
        <w:t>Will you retire once you hit financial independence?</w:t>
      </w:r>
    </w:p>
    <w:p w14:paraId="221866BC" w14:textId="6A616E63" w:rsidR="00B4305E" w:rsidRDefault="00B4305E">
      <w:pPr>
        <w:spacing w:after="200"/>
        <w:rPr>
          <w:bCs/>
        </w:rPr>
      </w:pPr>
      <w:r>
        <w:rPr>
          <w:noProof/>
        </w:rPr>
        <w:drawing>
          <wp:inline distT="0" distB="0" distL="0" distR="0" wp14:anchorId="29FC593E" wp14:editId="196EDC5D">
            <wp:extent cx="5413248" cy="33832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13248" cy="3383280"/>
                    </a:xfrm>
                    <a:prstGeom prst="rect">
                      <a:avLst/>
                    </a:prstGeom>
                  </pic:spPr>
                </pic:pic>
              </a:graphicData>
            </a:graphic>
          </wp:inline>
        </w:drawing>
      </w:r>
    </w:p>
    <w:p w14:paraId="36D4BF6E" w14:textId="4B86F365" w:rsidR="000E561D" w:rsidRDefault="000E561D">
      <w:pPr>
        <w:spacing w:after="200"/>
        <w:rPr>
          <w:bCs/>
        </w:rPr>
      </w:pPr>
    </w:p>
    <w:p w14:paraId="13343EAA" w14:textId="2E10193D" w:rsidR="00EE2068" w:rsidRDefault="00EE2068">
      <w:pPr>
        <w:spacing w:after="200"/>
        <w:rPr>
          <w:bCs/>
        </w:rPr>
      </w:pPr>
      <w:r>
        <w:rPr>
          <w:bCs/>
        </w:rPr>
        <w:lastRenderedPageBreak/>
        <w:t>At what age do you expect to retire (Non-FI respondents)?</w:t>
      </w:r>
    </w:p>
    <w:p w14:paraId="3AA50EE1" w14:textId="6E11DC4D" w:rsidR="00EE2068" w:rsidRDefault="00EE2068">
      <w:pPr>
        <w:spacing w:after="200"/>
        <w:rPr>
          <w:bCs/>
        </w:rPr>
      </w:pPr>
      <w:r>
        <w:rPr>
          <w:noProof/>
        </w:rPr>
        <w:drawing>
          <wp:inline distT="0" distB="0" distL="0" distR="0" wp14:anchorId="65A24055" wp14:editId="26B0F774">
            <wp:extent cx="5548171" cy="34747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48171" cy="3474720"/>
                    </a:xfrm>
                    <a:prstGeom prst="rect">
                      <a:avLst/>
                    </a:prstGeom>
                  </pic:spPr>
                </pic:pic>
              </a:graphicData>
            </a:graphic>
          </wp:inline>
        </w:drawing>
      </w:r>
    </w:p>
    <w:p w14:paraId="3E3D7AE5" w14:textId="57A08605" w:rsidR="00EE2068" w:rsidRDefault="00EE2068">
      <w:pPr>
        <w:spacing w:after="200"/>
        <w:rPr>
          <w:bCs/>
        </w:rPr>
      </w:pPr>
    </w:p>
    <w:p w14:paraId="44425E0F" w14:textId="09E16841" w:rsidR="00EE2068" w:rsidRDefault="00EE2068">
      <w:pPr>
        <w:spacing w:after="200"/>
        <w:rPr>
          <w:bCs/>
        </w:rPr>
      </w:pPr>
      <w:r>
        <w:rPr>
          <w:bCs/>
        </w:rPr>
        <w:t>At what age do you expect to retire (FI respondents)?</w:t>
      </w:r>
    </w:p>
    <w:p w14:paraId="27693C3D" w14:textId="6188C272" w:rsidR="00EE2068" w:rsidRDefault="00EE2068">
      <w:pPr>
        <w:spacing w:after="200"/>
        <w:rPr>
          <w:bCs/>
        </w:rPr>
      </w:pPr>
      <w:r>
        <w:rPr>
          <w:noProof/>
        </w:rPr>
        <w:drawing>
          <wp:inline distT="0" distB="0" distL="0" distR="0" wp14:anchorId="7577676E" wp14:editId="5C591BB4">
            <wp:extent cx="5534952" cy="347472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34952" cy="3474720"/>
                    </a:xfrm>
                    <a:prstGeom prst="rect">
                      <a:avLst/>
                    </a:prstGeom>
                  </pic:spPr>
                </pic:pic>
              </a:graphicData>
            </a:graphic>
          </wp:inline>
        </w:drawing>
      </w:r>
    </w:p>
    <w:p w14:paraId="56988B7F" w14:textId="5E095EB1" w:rsidR="00EE2068" w:rsidRDefault="00014A9E">
      <w:pPr>
        <w:spacing w:after="200"/>
        <w:rPr>
          <w:bCs/>
        </w:rPr>
      </w:pPr>
      <w:r>
        <w:rPr>
          <w:bCs/>
        </w:rPr>
        <w:lastRenderedPageBreak/>
        <w:t>What is your targeted safe withdrawal rate?</w:t>
      </w:r>
    </w:p>
    <w:p w14:paraId="288297F9" w14:textId="42CCD15F" w:rsidR="00014A9E" w:rsidRDefault="00014A9E">
      <w:pPr>
        <w:spacing w:after="200"/>
        <w:rPr>
          <w:bCs/>
        </w:rPr>
      </w:pPr>
      <w:r>
        <w:rPr>
          <w:noProof/>
        </w:rPr>
        <w:drawing>
          <wp:inline distT="0" distB="0" distL="0" distR="0" wp14:anchorId="2E690D25" wp14:editId="19AAA6C7">
            <wp:extent cx="5521796" cy="3474720"/>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21796" cy="3474720"/>
                    </a:xfrm>
                    <a:prstGeom prst="rect">
                      <a:avLst/>
                    </a:prstGeom>
                  </pic:spPr>
                </pic:pic>
              </a:graphicData>
            </a:graphic>
          </wp:inline>
        </w:drawing>
      </w:r>
    </w:p>
    <w:p w14:paraId="46890260" w14:textId="112D070D" w:rsidR="00014A9E" w:rsidRDefault="00014A9E">
      <w:pPr>
        <w:spacing w:after="200"/>
        <w:rPr>
          <w:bCs/>
        </w:rPr>
      </w:pPr>
    </w:p>
    <w:p w14:paraId="07743FF7" w14:textId="5C867EAC" w:rsidR="00014A9E" w:rsidRDefault="00014A9E">
      <w:pPr>
        <w:spacing w:after="200"/>
        <w:rPr>
          <w:bCs/>
        </w:rPr>
      </w:pPr>
      <w:r>
        <w:rPr>
          <w:bCs/>
        </w:rPr>
        <w:t>What is your financial independence number?</w:t>
      </w:r>
    </w:p>
    <w:p w14:paraId="2EB669D9" w14:textId="49207020" w:rsidR="00014A9E" w:rsidRDefault="00014A9E">
      <w:pPr>
        <w:spacing w:after="200"/>
        <w:rPr>
          <w:bCs/>
        </w:rPr>
      </w:pPr>
      <w:r>
        <w:rPr>
          <w:noProof/>
        </w:rPr>
        <w:drawing>
          <wp:inline distT="0" distB="0" distL="0" distR="0" wp14:anchorId="7149632A" wp14:editId="3B3A5D77">
            <wp:extent cx="5534010" cy="347472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534010" cy="3474720"/>
                    </a:xfrm>
                    <a:prstGeom prst="rect">
                      <a:avLst/>
                    </a:prstGeom>
                  </pic:spPr>
                </pic:pic>
              </a:graphicData>
            </a:graphic>
          </wp:inline>
        </w:drawing>
      </w:r>
    </w:p>
    <w:p w14:paraId="7C7A69EB" w14:textId="3A67EB50" w:rsidR="00014A9E" w:rsidRDefault="00014A9E">
      <w:pPr>
        <w:spacing w:after="200"/>
        <w:rPr>
          <w:bCs/>
        </w:rPr>
      </w:pPr>
      <w:r>
        <w:rPr>
          <w:bCs/>
        </w:rPr>
        <w:lastRenderedPageBreak/>
        <w:t>What is your early retirement number?</w:t>
      </w:r>
    </w:p>
    <w:p w14:paraId="3FBB238B" w14:textId="635A068D" w:rsidR="00014A9E" w:rsidRDefault="00014A9E">
      <w:pPr>
        <w:spacing w:after="200"/>
        <w:rPr>
          <w:bCs/>
        </w:rPr>
      </w:pPr>
      <w:r>
        <w:rPr>
          <w:noProof/>
        </w:rPr>
        <w:drawing>
          <wp:inline distT="0" distB="0" distL="0" distR="0" wp14:anchorId="6A07DA42" wp14:editId="46A5D7F1">
            <wp:extent cx="5567165" cy="347472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67165" cy="3474720"/>
                    </a:xfrm>
                    <a:prstGeom prst="rect">
                      <a:avLst/>
                    </a:prstGeom>
                  </pic:spPr>
                </pic:pic>
              </a:graphicData>
            </a:graphic>
          </wp:inline>
        </w:drawing>
      </w:r>
    </w:p>
    <w:p w14:paraId="0FBA2C70" w14:textId="744776A9" w:rsidR="00014A9E" w:rsidRDefault="00014A9E">
      <w:pPr>
        <w:spacing w:after="200"/>
        <w:rPr>
          <w:bCs/>
        </w:rPr>
      </w:pPr>
    </w:p>
    <w:p w14:paraId="74A03783" w14:textId="137F0A00" w:rsidR="00014A9E" w:rsidRDefault="00FE6852">
      <w:pPr>
        <w:spacing w:after="200"/>
        <w:rPr>
          <w:bCs/>
        </w:rPr>
      </w:pPr>
      <w:r>
        <w:rPr>
          <w:bCs/>
        </w:rPr>
        <w:t>What percent of your financial independence number are you currently at?</w:t>
      </w:r>
    </w:p>
    <w:p w14:paraId="6DF74838" w14:textId="76BD0E12" w:rsidR="000E561D" w:rsidRDefault="00FE6852">
      <w:pPr>
        <w:spacing w:after="200"/>
        <w:rPr>
          <w:bCs/>
        </w:rPr>
      </w:pPr>
      <w:r>
        <w:rPr>
          <w:noProof/>
        </w:rPr>
        <w:drawing>
          <wp:inline distT="0" distB="0" distL="0" distR="0" wp14:anchorId="3CFD0D8C" wp14:editId="7503A8FD">
            <wp:extent cx="5563356" cy="347472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63356" cy="3474720"/>
                    </a:xfrm>
                    <a:prstGeom prst="rect">
                      <a:avLst/>
                    </a:prstGeom>
                  </pic:spPr>
                </pic:pic>
              </a:graphicData>
            </a:graphic>
          </wp:inline>
        </w:drawing>
      </w:r>
    </w:p>
    <w:p w14:paraId="4DD1C944" w14:textId="34ADF514" w:rsidR="00FE6852" w:rsidRDefault="00140555">
      <w:pPr>
        <w:spacing w:after="200"/>
        <w:rPr>
          <w:bCs/>
        </w:rPr>
      </w:pPr>
      <w:r>
        <w:rPr>
          <w:bCs/>
        </w:rPr>
        <w:lastRenderedPageBreak/>
        <w:t>What is your expected annual income in retirement?</w:t>
      </w:r>
    </w:p>
    <w:p w14:paraId="109FC37B" w14:textId="2BA04702" w:rsidR="00140555" w:rsidRDefault="00140555">
      <w:pPr>
        <w:spacing w:after="200"/>
        <w:rPr>
          <w:bCs/>
        </w:rPr>
      </w:pPr>
      <w:r>
        <w:rPr>
          <w:noProof/>
        </w:rPr>
        <w:drawing>
          <wp:inline distT="0" distB="0" distL="0" distR="0" wp14:anchorId="78B0610E" wp14:editId="0399500A">
            <wp:extent cx="5478083" cy="3474720"/>
            <wp:effectExtent l="0" t="0" r="889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78083" cy="3474720"/>
                    </a:xfrm>
                    <a:prstGeom prst="rect">
                      <a:avLst/>
                    </a:prstGeom>
                  </pic:spPr>
                </pic:pic>
              </a:graphicData>
            </a:graphic>
          </wp:inline>
        </w:drawing>
      </w:r>
    </w:p>
    <w:p w14:paraId="3ED0D41F" w14:textId="6C666C2C" w:rsidR="00140555" w:rsidRDefault="00140555">
      <w:pPr>
        <w:spacing w:after="200"/>
        <w:rPr>
          <w:bCs/>
        </w:rPr>
      </w:pPr>
    </w:p>
    <w:p w14:paraId="3050B5B1" w14:textId="2B970C3A" w:rsidR="00140555" w:rsidRDefault="00140555">
      <w:pPr>
        <w:spacing w:after="200"/>
        <w:rPr>
          <w:bCs/>
        </w:rPr>
      </w:pPr>
      <w:r>
        <w:rPr>
          <w:bCs/>
        </w:rPr>
        <w:t>What are your expected annual expenses in retirement?</w:t>
      </w:r>
    </w:p>
    <w:p w14:paraId="5CBCE3B0" w14:textId="2362D0FD" w:rsidR="00140555" w:rsidRDefault="00140555">
      <w:pPr>
        <w:spacing w:after="200"/>
        <w:rPr>
          <w:bCs/>
        </w:rPr>
      </w:pPr>
      <w:r>
        <w:rPr>
          <w:noProof/>
        </w:rPr>
        <w:drawing>
          <wp:inline distT="0" distB="0" distL="0" distR="0" wp14:anchorId="441CD82A" wp14:editId="2D497B0F">
            <wp:extent cx="5618134" cy="3474720"/>
            <wp:effectExtent l="0" t="0" r="190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8134" cy="3474720"/>
                    </a:xfrm>
                    <a:prstGeom prst="rect">
                      <a:avLst/>
                    </a:prstGeom>
                  </pic:spPr>
                </pic:pic>
              </a:graphicData>
            </a:graphic>
          </wp:inline>
        </w:drawing>
      </w:r>
    </w:p>
    <w:p w14:paraId="20F844FE" w14:textId="4105B83E" w:rsidR="0050249C" w:rsidRDefault="0050249C">
      <w:pPr>
        <w:spacing w:after="200"/>
        <w:rPr>
          <w:bCs/>
        </w:rPr>
      </w:pPr>
      <w:r>
        <w:rPr>
          <w:bCs/>
        </w:rPr>
        <w:lastRenderedPageBreak/>
        <w:t>What is your total annual income?</w:t>
      </w:r>
    </w:p>
    <w:p w14:paraId="1379F805" w14:textId="22D8AF31" w:rsidR="0050249C" w:rsidRDefault="0050249C">
      <w:pPr>
        <w:spacing w:after="200"/>
        <w:rPr>
          <w:bCs/>
        </w:rPr>
      </w:pPr>
      <w:r>
        <w:rPr>
          <w:noProof/>
        </w:rPr>
        <w:drawing>
          <wp:inline distT="0" distB="0" distL="0" distR="0" wp14:anchorId="51787283" wp14:editId="52410138">
            <wp:extent cx="5548171" cy="34747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48171" cy="3474720"/>
                    </a:xfrm>
                    <a:prstGeom prst="rect">
                      <a:avLst/>
                    </a:prstGeom>
                  </pic:spPr>
                </pic:pic>
              </a:graphicData>
            </a:graphic>
          </wp:inline>
        </w:drawing>
      </w:r>
    </w:p>
    <w:p w14:paraId="6DC5A937" w14:textId="52F98895" w:rsidR="0050249C" w:rsidRDefault="0050249C">
      <w:pPr>
        <w:spacing w:after="200"/>
        <w:rPr>
          <w:bCs/>
        </w:rPr>
      </w:pPr>
    </w:p>
    <w:p w14:paraId="49F9A1A8" w14:textId="24F3B4E6" w:rsidR="0050249C" w:rsidRDefault="0050249C">
      <w:pPr>
        <w:spacing w:after="200"/>
        <w:rPr>
          <w:bCs/>
        </w:rPr>
      </w:pPr>
      <w:r>
        <w:rPr>
          <w:bCs/>
        </w:rPr>
        <w:t>What are your total annual expenses?</w:t>
      </w:r>
    </w:p>
    <w:p w14:paraId="346FA223" w14:textId="139E3F72" w:rsidR="0050249C" w:rsidRDefault="0050249C">
      <w:pPr>
        <w:spacing w:after="200"/>
        <w:rPr>
          <w:bCs/>
        </w:rPr>
      </w:pPr>
      <w:r>
        <w:rPr>
          <w:noProof/>
        </w:rPr>
        <w:drawing>
          <wp:inline distT="0" distB="0" distL="0" distR="0" wp14:anchorId="740F35C2" wp14:editId="7A86775E">
            <wp:extent cx="5507770" cy="347472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07770" cy="3474720"/>
                    </a:xfrm>
                    <a:prstGeom prst="rect">
                      <a:avLst/>
                    </a:prstGeom>
                  </pic:spPr>
                </pic:pic>
              </a:graphicData>
            </a:graphic>
          </wp:inline>
        </w:drawing>
      </w:r>
    </w:p>
    <w:p w14:paraId="38F4BA47" w14:textId="1FF105C8" w:rsidR="0050249C" w:rsidRDefault="0074724F">
      <w:pPr>
        <w:spacing w:after="200"/>
        <w:rPr>
          <w:bCs/>
        </w:rPr>
      </w:pPr>
      <w:r>
        <w:rPr>
          <w:bCs/>
        </w:rPr>
        <w:lastRenderedPageBreak/>
        <w:t>How much total debt do you have?</w:t>
      </w:r>
    </w:p>
    <w:p w14:paraId="7C778BAA" w14:textId="1BFD4B97" w:rsidR="0074724F" w:rsidRPr="00422D2F" w:rsidRDefault="0074724F">
      <w:pPr>
        <w:spacing w:after="200"/>
        <w:rPr>
          <w:bCs/>
        </w:rPr>
      </w:pPr>
      <w:r>
        <w:rPr>
          <w:noProof/>
        </w:rPr>
        <w:drawing>
          <wp:inline distT="0" distB="0" distL="0" distR="0" wp14:anchorId="5F499281" wp14:editId="7C99DEFC">
            <wp:extent cx="5943600" cy="36969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696970"/>
                    </a:xfrm>
                    <a:prstGeom prst="rect">
                      <a:avLst/>
                    </a:prstGeom>
                  </pic:spPr>
                </pic:pic>
              </a:graphicData>
            </a:graphic>
          </wp:inline>
        </w:drawing>
      </w:r>
    </w:p>
    <w:sectPr w:rsidR="0074724F" w:rsidRPr="00422D2F">
      <w:footerReference w:type="default" r:id="rId44"/>
      <w:pgSz w:w="12240" w:h="15840" w:code="1"/>
      <w:pgMar w:top="1440" w:right="1440" w:bottom="1440" w:left="1440" w:header="720" w:footer="720" w:gutter="0"/>
      <w:pgNumType w:start="0"/>
      <w:cols w:space="36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412868" w14:textId="77777777" w:rsidR="006B2273" w:rsidRDefault="006B2273">
      <w:pPr>
        <w:spacing w:after="0" w:line="240" w:lineRule="auto"/>
      </w:pPr>
      <w:r>
        <w:separator/>
      </w:r>
    </w:p>
  </w:endnote>
  <w:endnote w:type="continuationSeparator" w:id="0">
    <w:p w14:paraId="12844464" w14:textId="77777777" w:rsidR="006B2273" w:rsidRDefault="006B22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Monotype Corsiva">
    <w:panose1 w:val="03010101010201010101"/>
    <w:charset w:val="00"/>
    <w:family w:val="script"/>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Franklin Gothic Book">
    <w:panose1 w:val="020B0503020102020204"/>
    <w:charset w:val="00"/>
    <w:family w:val="swiss"/>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Franklin Gothic Demi Cond">
    <w:panose1 w:val="020B07060304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79F32D" w14:textId="77777777" w:rsidR="00AA1F13" w:rsidRDefault="000F1DCE">
    <w:r>
      <w:rPr>
        <w:noProof/>
        <w:lang w:eastAsia="ja-JP"/>
      </w:rPr>
      <mc:AlternateContent>
        <mc:Choice Requires="wps">
          <w:drawing>
            <wp:anchor distT="0" distB="0" distL="114300" distR="114300" simplePos="0" relativeHeight="251668480" behindDoc="0" locked="0" layoutInCell="0" allowOverlap="1" wp14:anchorId="4232BCD9" wp14:editId="2F83A0C8">
              <wp:simplePos x="0" y="0"/>
              <wp:positionH relativeFrom="leftMargin">
                <wp:posOffset>6890035</wp:posOffset>
              </wp:positionH>
              <wp:positionV relativeFrom="bottomMargin">
                <wp:posOffset>218364</wp:posOffset>
              </wp:positionV>
              <wp:extent cx="520700" cy="520700"/>
              <wp:effectExtent l="0" t="0" r="0" b="0"/>
              <wp:wrapNone/>
              <wp:docPr id="2"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roundRect">
                        <a:avLst/>
                      </a:prstGeom>
                      <a:ln w="76200">
                        <a:noFill/>
                      </a:ln>
                    </wps:spPr>
                    <wps:style>
                      <a:lnRef idx="2">
                        <a:schemeClr val="accent1"/>
                      </a:lnRef>
                      <a:fillRef idx="1">
                        <a:schemeClr val="lt1"/>
                      </a:fillRef>
                      <a:effectRef idx="0">
                        <a:schemeClr val="accent1"/>
                      </a:effectRef>
                      <a:fontRef idx="minor">
                        <a:schemeClr val="dk1"/>
                      </a:fontRef>
                    </wps:style>
                    <wps:txbx>
                      <w:txbxContent>
                        <w:p w14:paraId="2677670F" w14:textId="77777777" w:rsidR="00AA1F13" w:rsidRPr="00C77D65" w:rsidRDefault="00616989">
                          <w:pPr>
                            <w:pStyle w:val="NoSpacing"/>
                            <w:jc w:val="center"/>
                            <w:rPr>
                              <w:sz w:val="36"/>
                              <w:szCs w:val="36"/>
                            </w:rPr>
                          </w:pPr>
                          <w:r w:rsidRPr="00C77D65">
                            <w:rPr>
                              <w:sz w:val="36"/>
                              <w:szCs w:val="36"/>
                            </w:rPr>
                            <w:fldChar w:fldCharType="begin"/>
                          </w:r>
                          <w:r w:rsidRPr="00C77D65">
                            <w:rPr>
                              <w:sz w:val="36"/>
                              <w:szCs w:val="36"/>
                            </w:rPr>
                            <w:instrText xml:space="preserve"> PAGE  \* Arabic  \* MERGEFORMAT </w:instrText>
                          </w:r>
                          <w:r w:rsidRPr="00C77D65">
                            <w:rPr>
                              <w:sz w:val="36"/>
                              <w:szCs w:val="36"/>
                            </w:rPr>
                            <w:fldChar w:fldCharType="separate"/>
                          </w:r>
                          <w:r w:rsidR="00BC5723">
                            <w:rPr>
                              <w:noProof/>
                              <w:sz w:val="36"/>
                              <w:szCs w:val="36"/>
                            </w:rPr>
                            <w:t>1</w:t>
                          </w:r>
                          <w:r w:rsidRPr="00C77D65">
                            <w:rPr>
                              <w:noProof/>
                              <w:sz w:val="36"/>
                              <w:szCs w:val="36"/>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roundrect w14:anchorId="4232BCD9" id="Oval 19" o:spid="_x0000_s1035" style="position:absolute;margin-left:542.5pt;margin-top:17.2pt;width:41pt;height:41pt;z-index:251668480;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bottom-margin-area;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" o:allowincell="f" fillcolor="white [3201]" stroked="f" strokeweight="6pt">
              <v:textbox inset="0,0,0,0">
                <w:txbxContent>
                  <w:p w14:paraId="2677670F" w14:textId="77777777" w:rsidR="00AA1F13" w:rsidRPr="00C77D65" w:rsidRDefault="00616989">
                    <w:pPr>
                      <w:pStyle w:val="NoSpacing"/>
                      <w:jc w:val="center"/>
                      <w:rPr>
                        <w:sz w:val="36"/>
                        <w:szCs w:val="36"/>
                      </w:rPr>
                    </w:pPr>
                    <w:r w:rsidRPr="00C77D65">
                      <w:rPr>
                        <w:sz w:val="36"/>
                        <w:szCs w:val="36"/>
                      </w:rPr>
                      <w:fldChar w:fldCharType="begin"/>
                    </w:r>
                    <w:r w:rsidRPr="00C77D65">
                      <w:rPr>
                        <w:sz w:val="36"/>
                        <w:szCs w:val="36"/>
                      </w:rPr>
                      <w:instrText xml:space="preserve"> PAGE  \* Arabic  \* MERGEFORMAT </w:instrText>
                    </w:r>
                    <w:r w:rsidRPr="00C77D65">
                      <w:rPr>
                        <w:sz w:val="36"/>
                        <w:szCs w:val="36"/>
                      </w:rPr>
                      <w:fldChar w:fldCharType="separate"/>
                    </w:r>
                    <w:r w:rsidR="00BC5723">
                      <w:rPr>
                        <w:noProof/>
                        <w:sz w:val="36"/>
                        <w:szCs w:val="36"/>
                      </w:rPr>
                      <w:t>1</w:t>
                    </w:r>
                    <w:r w:rsidRPr="00C77D65">
                      <w:rPr>
                        <w:noProof/>
                        <w:sz w:val="36"/>
                        <w:szCs w:val="36"/>
                      </w:rPr>
                      <w:fldChar w:fldCharType="end"/>
                    </w:r>
                  </w:p>
                </w:txbxContent>
              </v:textbox>
              <w10:wrap anchorx="margin" anchory="margin"/>
            </v:roundrect>
          </w:pict>
        </mc:Fallback>
      </mc:AlternateContent>
    </w:r>
  </w:p>
  <w:p w14:paraId="3872ECF9" w14:textId="77777777" w:rsidR="00AA1F13" w:rsidRDefault="00AA1F13">
    <w:pPr>
      <w:pStyle w:val="Footer"/>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A7D665" w14:textId="77777777" w:rsidR="006B2273" w:rsidRDefault="006B2273">
      <w:pPr>
        <w:spacing w:after="0" w:line="240" w:lineRule="auto"/>
      </w:pPr>
      <w:r>
        <w:separator/>
      </w:r>
    </w:p>
  </w:footnote>
  <w:footnote w:type="continuationSeparator" w:id="0">
    <w:p w14:paraId="4BB1EB79" w14:textId="77777777" w:rsidR="006B2273" w:rsidRDefault="006B22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B7D438" w:themeColor="accent3"/>
      </w:rPr>
    </w:lvl>
  </w:abstractNum>
  <w:abstractNum w:abstractNumId="1" w15:restartNumberingAfterBreak="0">
    <w:nsid w:val="FFFFFF81"/>
    <w:multiLevelType w:val="singleLevel"/>
    <w:tmpl w:val="9A8A1DFA"/>
    <w:lvl w:ilvl="0">
      <w:start w:val="1"/>
      <w:numFmt w:val="bullet"/>
      <w:pStyle w:val="ListBullet4"/>
      <w:lvlText w:val=""/>
      <w:lvlJc w:val="left"/>
      <w:pPr>
        <w:ind w:left="1440" w:hanging="360"/>
      </w:pPr>
      <w:rPr>
        <w:rFonts w:ascii="Symbol" w:hAnsi="Symbol" w:hint="default"/>
        <w:color w:val="B7D438" w:themeColor="accent3"/>
      </w:rPr>
    </w:lvl>
  </w:abstractNum>
  <w:abstractNum w:abstractNumId="2" w15:restartNumberingAfterBreak="0">
    <w:nsid w:val="FFFFFF82"/>
    <w:multiLevelType w:val="singleLevel"/>
    <w:tmpl w:val="AC6E7B80"/>
    <w:lvl w:ilvl="0">
      <w:start w:val="1"/>
      <w:numFmt w:val="bullet"/>
      <w:pStyle w:val="ListBullet3"/>
      <w:lvlText w:val=""/>
      <w:lvlJc w:val="left"/>
      <w:pPr>
        <w:ind w:left="1080" w:hanging="360"/>
      </w:pPr>
      <w:rPr>
        <w:rFonts w:ascii="Symbol" w:hAnsi="Symbol" w:hint="default"/>
        <w:color w:val="23F2FF" w:themeColor="accent1" w:themeTint="99"/>
      </w:rPr>
    </w:lvl>
  </w:abstractNum>
  <w:abstractNum w:abstractNumId="3" w15:restartNumberingAfterBreak="0">
    <w:nsid w:val="FFFFFF83"/>
    <w:multiLevelType w:val="singleLevel"/>
    <w:tmpl w:val="3EFA84BC"/>
    <w:lvl w:ilvl="0">
      <w:start w:val="1"/>
      <w:numFmt w:val="bullet"/>
      <w:pStyle w:val="ListBullet2"/>
      <w:lvlText w:val=""/>
      <w:lvlJc w:val="left"/>
      <w:pPr>
        <w:ind w:left="720" w:hanging="360"/>
      </w:pPr>
      <w:rPr>
        <w:rFonts w:ascii="Symbol" w:hAnsi="Symbol" w:hint="default"/>
        <w:color w:val="008890" w:themeColor="accent1"/>
      </w:rPr>
    </w:lvl>
  </w:abstractNum>
  <w:abstractNum w:abstractNumId="4" w15:restartNumberingAfterBreak="0">
    <w:nsid w:val="FFFFFF89"/>
    <w:multiLevelType w:val="singleLevel"/>
    <w:tmpl w:val="7E249CE2"/>
    <w:lvl w:ilvl="0">
      <w:start w:val="1"/>
      <w:numFmt w:val="bullet"/>
      <w:pStyle w:val="ListBullet"/>
      <w:lvlText w:val=""/>
      <w:lvlJc w:val="left"/>
      <w:pPr>
        <w:ind w:left="360" w:hanging="360"/>
      </w:pPr>
      <w:rPr>
        <w:rFonts w:ascii="Symbol" w:hAnsi="Symbol" w:hint="default"/>
        <w:color w:val="00656B" w:themeColor="accent1" w:themeShade="BF"/>
      </w:rPr>
    </w:lvl>
  </w:abstractNum>
  <w:num w:numId="1" w16cid:durableId="1265303986">
    <w:abstractNumId w:val="4"/>
  </w:num>
  <w:num w:numId="2" w16cid:durableId="1449425392">
    <w:abstractNumId w:val="4"/>
  </w:num>
  <w:num w:numId="3" w16cid:durableId="891500079">
    <w:abstractNumId w:val="3"/>
  </w:num>
  <w:num w:numId="4" w16cid:durableId="782266113">
    <w:abstractNumId w:val="3"/>
  </w:num>
  <w:num w:numId="5" w16cid:durableId="1192063811">
    <w:abstractNumId w:val="2"/>
  </w:num>
  <w:num w:numId="6" w16cid:durableId="1548640976">
    <w:abstractNumId w:val="2"/>
  </w:num>
  <w:num w:numId="7" w16cid:durableId="601107400">
    <w:abstractNumId w:val="1"/>
  </w:num>
  <w:num w:numId="8" w16cid:durableId="1636256562">
    <w:abstractNumId w:val="1"/>
  </w:num>
  <w:num w:numId="9" w16cid:durableId="1066759950">
    <w:abstractNumId w:val="0"/>
  </w:num>
  <w:num w:numId="10" w16cid:durableId="466093698">
    <w:abstractNumId w:val="0"/>
  </w:num>
  <w:num w:numId="11" w16cid:durableId="875433013">
    <w:abstractNumId w:val="4"/>
  </w:num>
  <w:num w:numId="12" w16cid:durableId="400250132">
    <w:abstractNumId w:val="3"/>
  </w:num>
  <w:num w:numId="13" w16cid:durableId="642656398">
    <w:abstractNumId w:val="2"/>
  </w:num>
  <w:num w:numId="14" w16cid:durableId="2115318096">
    <w:abstractNumId w:val="1"/>
  </w:num>
  <w:num w:numId="15" w16cid:durableId="88919535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7200E"/>
    <w:rsid w:val="00014A9E"/>
    <w:rsid w:val="000177D3"/>
    <w:rsid w:val="00020ABA"/>
    <w:rsid w:val="00022822"/>
    <w:rsid w:val="00030EDD"/>
    <w:rsid w:val="00074E8B"/>
    <w:rsid w:val="00075F42"/>
    <w:rsid w:val="00077F4E"/>
    <w:rsid w:val="000851A2"/>
    <w:rsid w:val="000863AE"/>
    <w:rsid w:val="000A160B"/>
    <w:rsid w:val="000B497F"/>
    <w:rsid w:val="000C093A"/>
    <w:rsid w:val="000C2777"/>
    <w:rsid w:val="000E4790"/>
    <w:rsid w:val="000E561D"/>
    <w:rsid w:val="000F1DCE"/>
    <w:rsid w:val="001049FB"/>
    <w:rsid w:val="00131A7C"/>
    <w:rsid w:val="00140555"/>
    <w:rsid w:val="0014106A"/>
    <w:rsid w:val="0016270C"/>
    <w:rsid w:val="0017607E"/>
    <w:rsid w:val="001D7C9E"/>
    <w:rsid w:val="001F6C91"/>
    <w:rsid w:val="00203C63"/>
    <w:rsid w:val="00216EF0"/>
    <w:rsid w:val="0025376F"/>
    <w:rsid w:val="00254A20"/>
    <w:rsid w:val="00264C80"/>
    <w:rsid w:val="00286C4C"/>
    <w:rsid w:val="002B0177"/>
    <w:rsid w:val="002C3736"/>
    <w:rsid w:val="002C49CE"/>
    <w:rsid w:val="002D2E21"/>
    <w:rsid w:val="002D6CBA"/>
    <w:rsid w:val="003231DA"/>
    <w:rsid w:val="0033156F"/>
    <w:rsid w:val="00345AEE"/>
    <w:rsid w:val="00366F67"/>
    <w:rsid w:val="00367D8A"/>
    <w:rsid w:val="00372C97"/>
    <w:rsid w:val="00387068"/>
    <w:rsid w:val="00390EDE"/>
    <w:rsid w:val="00394036"/>
    <w:rsid w:val="003B3056"/>
    <w:rsid w:val="003C62F1"/>
    <w:rsid w:val="003D256B"/>
    <w:rsid w:val="003D2F00"/>
    <w:rsid w:val="003D65B6"/>
    <w:rsid w:val="003F645A"/>
    <w:rsid w:val="004154B5"/>
    <w:rsid w:val="00422D2F"/>
    <w:rsid w:val="004338CC"/>
    <w:rsid w:val="004371C4"/>
    <w:rsid w:val="00443D3A"/>
    <w:rsid w:val="004558BC"/>
    <w:rsid w:val="00460D5F"/>
    <w:rsid w:val="00481C64"/>
    <w:rsid w:val="004B0AF4"/>
    <w:rsid w:val="004B3CD0"/>
    <w:rsid w:val="004C2373"/>
    <w:rsid w:val="004D077A"/>
    <w:rsid w:val="004E4D8D"/>
    <w:rsid w:val="0050249C"/>
    <w:rsid w:val="00515640"/>
    <w:rsid w:val="0051615D"/>
    <w:rsid w:val="00517A3C"/>
    <w:rsid w:val="00524BAA"/>
    <w:rsid w:val="005363B0"/>
    <w:rsid w:val="00556135"/>
    <w:rsid w:val="005903AC"/>
    <w:rsid w:val="00596F52"/>
    <w:rsid w:val="005A6CCB"/>
    <w:rsid w:val="005C2645"/>
    <w:rsid w:val="005C38AD"/>
    <w:rsid w:val="005C5479"/>
    <w:rsid w:val="005C5BDA"/>
    <w:rsid w:val="005E2F0D"/>
    <w:rsid w:val="005E587C"/>
    <w:rsid w:val="005F48E8"/>
    <w:rsid w:val="00612C92"/>
    <w:rsid w:val="00616989"/>
    <w:rsid w:val="00624BD1"/>
    <w:rsid w:val="00634D6E"/>
    <w:rsid w:val="00642CBB"/>
    <w:rsid w:val="00645245"/>
    <w:rsid w:val="006476FD"/>
    <w:rsid w:val="00650793"/>
    <w:rsid w:val="00660210"/>
    <w:rsid w:val="0067519D"/>
    <w:rsid w:val="00676646"/>
    <w:rsid w:val="0069391F"/>
    <w:rsid w:val="006953F4"/>
    <w:rsid w:val="006A2D58"/>
    <w:rsid w:val="006B2273"/>
    <w:rsid w:val="006B62D3"/>
    <w:rsid w:val="006D4A2E"/>
    <w:rsid w:val="006D7AFC"/>
    <w:rsid w:val="007410BE"/>
    <w:rsid w:val="007456E3"/>
    <w:rsid w:val="0074724F"/>
    <w:rsid w:val="00772BC5"/>
    <w:rsid w:val="007820F7"/>
    <w:rsid w:val="00791B7D"/>
    <w:rsid w:val="007B346A"/>
    <w:rsid w:val="007C316A"/>
    <w:rsid w:val="007D3BF0"/>
    <w:rsid w:val="007E21AC"/>
    <w:rsid w:val="007F2878"/>
    <w:rsid w:val="0081298C"/>
    <w:rsid w:val="0082095D"/>
    <w:rsid w:val="00837BD9"/>
    <w:rsid w:val="00851A7B"/>
    <w:rsid w:val="00873380"/>
    <w:rsid w:val="008A2FF1"/>
    <w:rsid w:val="008B3771"/>
    <w:rsid w:val="008D38B4"/>
    <w:rsid w:val="008F5431"/>
    <w:rsid w:val="00903068"/>
    <w:rsid w:val="00940270"/>
    <w:rsid w:val="00942CE0"/>
    <w:rsid w:val="00953D43"/>
    <w:rsid w:val="00962160"/>
    <w:rsid w:val="00965172"/>
    <w:rsid w:val="00975053"/>
    <w:rsid w:val="009858CB"/>
    <w:rsid w:val="00996C3E"/>
    <w:rsid w:val="00A3258E"/>
    <w:rsid w:val="00A32DFC"/>
    <w:rsid w:val="00A362E1"/>
    <w:rsid w:val="00A6742A"/>
    <w:rsid w:val="00A74E8A"/>
    <w:rsid w:val="00AA1F13"/>
    <w:rsid w:val="00AA3C9D"/>
    <w:rsid w:val="00AA677D"/>
    <w:rsid w:val="00AD4E9A"/>
    <w:rsid w:val="00AE625B"/>
    <w:rsid w:val="00B23E02"/>
    <w:rsid w:val="00B3260E"/>
    <w:rsid w:val="00B42E9D"/>
    <w:rsid w:val="00B4305E"/>
    <w:rsid w:val="00B64BA2"/>
    <w:rsid w:val="00B70300"/>
    <w:rsid w:val="00B8505F"/>
    <w:rsid w:val="00B9080D"/>
    <w:rsid w:val="00B93FDF"/>
    <w:rsid w:val="00BB0743"/>
    <w:rsid w:val="00BC5723"/>
    <w:rsid w:val="00BD3267"/>
    <w:rsid w:val="00BE4F82"/>
    <w:rsid w:val="00BE623A"/>
    <w:rsid w:val="00BF5EFE"/>
    <w:rsid w:val="00C05510"/>
    <w:rsid w:val="00C078C1"/>
    <w:rsid w:val="00C13690"/>
    <w:rsid w:val="00C31186"/>
    <w:rsid w:val="00C34D86"/>
    <w:rsid w:val="00C6661A"/>
    <w:rsid w:val="00C7200E"/>
    <w:rsid w:val="00C771FA"/>
    <w:rsid w:val="00C77D65"/>
    <w:rsid w:val="00C80AFE"/>
    <w:rsid w:val="00C82D85"/>
    <w:rsid w:val="00CA075E"/>
    <w:rsid w:val="00CA3726"/>
    <w:rsid w:val="00CB4A4D"/>
    <w:rsid w:val="00CB6868"/>
    <w:rsid w:val="00CC7D11"/>
    <w:rsid w:val="00CF468E"/>
    <w:rsid w:val="00D00C34"/>
    <w:rsid w:val="00D4016D"/>
    <w:rsid w:val="00D73345"/>
    <w:rsid w:val="00D76274"/>
    <w:rsid w:val="00D77CAB"/>
    <w:rsid w:val="00DA3F6D"/>
    <w:rsid w:val="00DA7C93"/>
    <w:rsid w:val="00DE6F3F"/>
    <w:rsid w:val="00E048F9"/>
    <w:rsid w:val="00E0736E"/>
    <w:rsid w:val="00E46CA4"/>
    <w:rsid w:val="00E67250"/>
    <w:rsid w:val="00E707C0"/>
    <w:rsid w:val="00E776C3"/>
    <w:rsid w:val="00E8343C"/>
    <w:rsid w:val="00E915A2"/>
    <w:rsid w:val="00EB0EF2"/>
    <w:rsid w:val="00EC0254"/>
    <w:rsid w:val="00ED3BDF"/>
    <w:rsid w:val="00ED7CB1"/>
    <w:rsid w:val="00EE2068"/>
    <w:rsid w:val="00EE5E6C"/>
    <w:rsid w:val="00EF0B34"/>
    <w:rsid w:val="00EF0E81"/>
    <w:rsid w:val="00EF2A03"/>
    <w:rsid w:val="00F07B0B"/>
    <w:rsid w:val="00F07EB5"/>
    <w:rsid w:val="00F137AC"/>
    <w:rsid w:val="00F41436"/>
    <w:rsid w:val="00F4535F"/>
    <w:rsid w:val="00F619B6"/>
    <w:rsid w:val="00F958AA"/>
    <w:rsid w:val="00FA7F52"/>
    <w:rsid w:val="00FB3A78"/>
    <w:rsid w:val="00FC7DDE"/>
    <w:rsid w:val="00FD71E8"/>
    <w:rsid w:val="00FE6852"/>
    <w:rsid w:val="00FF0962"/>
    <w:rsid w:val="00FF17FA"/>
    <w:rsid w:val="00FF57EB"/>
    <w:rsid w:val="00FF6F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0EDCFEE9"/>
  <w15:docId w15:val="{064DC99B-457F-41D0-8E0F-3EB16A67E0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qFormat="1"/>
    <w:lsdException w:name="toc 2" w:semiHidden="1" w:unhideWhenUsed="1" w:qFormat="1"/>
    <w:lsdException w:name="toc 3" w:semiHidden="1" w:unhideWhenUsed="1" w:qFormat="1"/>
    <w:lsdException w:name="toc 4" w:semiHidden="1" w:unhideWhenUsed="1" w:qFormat="1"/>
    <w:lsdException w:name="toc 5" w:semiHidden="1" w:unhideWhenUsed="1" w:qFormat="1"/>
    <w:lsdException w:name="toc 6" w:semiHidden="1" w:unhideWhenUsed="1" w:qFormat="1"/>
    <w:lsdException w:name="toc 7" w:semiHidden="1" w:unhideWhenUsed="1" w:qFormat="1"/>
    <w:lsdException w:name="toc 8" w:semiHidden="1" w:unhideWhenUsed="1" w:qFormat="1"/>
    <w:lsdException w:name="toc 9" w:semiHidden="1" w:unhideWhenUsed="1" w:qFormat="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36"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36" w:unhideWhenUsed="1" w:qFormat="1"/>
    <w:lsdException w:name="List Bullet 3" w:semiHidden="1" w:uiPriority="36" w:unhideWhenUsed="1" w:qFormat="1"/>
    <w:lsdException w:name="List Bullet 4" w:semiHidden="1" w:uiPriority="36" w:unhideWhenUsed="1" w:qFormat="1"/>
    <w:lsdException w:name="List Bullet 5" w:semiHidden="1" w:uiPriority="36" w:unhideWhenUsed="1" w:qFormat="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40"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2160"/>
    <w:pPr>
      <w:spacing w:after="160"/>
    </w:pPr>
    <w:rPr>
      <w:rFonts w:cs="Times New Roman"/>
      <w:color w:val="000000" w:themeColor="text1"/>
      <w:sz w:val="20"/>
      <w:szCs w:val="20"/>
    </w:rPr>
  </w:style>
  <w:style w:type="paragraph" w:styleId="Heading1">
    <w:name w:val="heading 1"/>
    <w:basedOn w:val="Normal"/>
    <w:next w:val="Normal"/>
    <w:link w:val="Heading1Char"/>
    <w:uiPriority w:val="9"/>
    <w:qFormat/>
    <w:rsid w:val="000F1DCE"/>
    <w:pPr>
      <w:spacing w:before="300" w:after="40" w:line="240" w:lineRule="auto"/>
      <w:outlineLvl w:val="0"/>
    </w:pPr>
    <w:rPr>
      <w:rFonts w:ascii="Franklin Gothic Book" w:hAnsi="Franklin Gothic Book"/>
      <w:color w:val="00656B" w:themeColor="accent1" w:themeShade="BF"/>
      <w:spacing w:val="20"/>
      <w:sz w:val="56"/>
      <w:szCs w:val="32"/>
    </w:rPr>
  </w:style>
  <w:style w:type="paragraph" w:styleId="Heading2">
    <w:name w:val="heading 2"/>
    <w:basedOn w:val="Normal"/>
    <w:next w:val="Normal"/>
    <w:link w:val="Heading2Char"/>
    <w:uiPriority w:val="9"/>
    <w:qFormat/>
    <w:rsid w:val="000F1DCE"/>
    <w:pPr>
      <w:spacing w:before="240" w:after="40" w:line="240" w:lineRule="auto"/>
      <w:outlineLvl w:val="1"/>
    </w:pPr>
    <w:rPr>
      <w:rFonts w:ascii="Franklin Gothic Book" w:hAnsi="Franklin Gothic Book"/>
      <w:color w:val="595959" w:themeColor="text1" w:themeTint="A6"/>
      <w:spacing w:val="20"/>
      <w:sz w:val="44"/>
      <w:szCs w:val="28"/>
    </w:rPr>
  </w:style>
  <w:style w:type="paragraph" w:styleId="Heading3">
    <w:name w:val="heading 3"/>
    <w:basedOn w:val="Normal"/>
    <w:next w:val="Normal"/>
    <w:link w:val="Heading3Char"/>
    <w:uiPriority w:val="9"/>
    <w:unhideWhenUsed/>
    <w:qFormat/>
    <w:rsid w:val="000F1DCE"/>
    <w:pPr>
      <w:spacing w:before="200" w:after="40" w:line="240" w:lineRule="auto"/>
      <w:outlineLvl w:val="2"/>
    </w:pPr>
    <w:rPr>
      <w:rFonts w:ascii="Franklin Gothic Book" w:hAnsi="Franklin Gothic Book"/>
      <w:color w:val="595959" w:themeColor="text1" w:themeTint="A6"/>
      <w:spacing w:val="20"/>
      <w:sz w:val="36"/>
      <w:szCs w:val="24"/>
    </w:rPr>
  </w:style>
  <w:style w:type="paragraph" w:styleId="Heading4">
    <w:name w:val="heading 4"/>
    <w:basedOn w:val="Normal"/>
    <w:next w:val="Normal"/>
    <w:link w:val="Heading4Char"/>
    <w:uiPriority w:val="9"/>
    <w:unhideWhenUsed/>
    <w:qFormat/>
    <w:pPr>
      <w:spacing w:before="240" w:after="0"/>
      <w:outlineLvl w:val="3"/>
    </w:pPr>
    <w:rPr>
      <w:rFonts w:asciiTheme="majorHAnsi" w:hAnsiTheme="majorHAnsi"/>
      <w:b/>
      <w:color w:val="8CA423" w:themeColor="accent3" w:themeShade="BF"/>
      <w:spacing w:val="20"/>
      <w:sz w:val="24"/>
      <w:szCs w:val="22"/>
    </w:rPr>
  </w:style>
  <w:style w:type="paragraph" w:styleId="Heading5">
    <w:name w:val="heading 5"/>
    <w:basedOn w:val="Normal"/>
    <w:next w:val="Normal"/>
    <w:link w:val="Heading5Char"/>
    <w:uiPriority w:val="9"/>
    <w:unhideWhenUsed/>
    <w:qFormat/>
    <w:pPr>
      <w:spacing w:before="200" w:after="0"/>
      <w:outlineLvl w:val="4"/>
    </w:pPr>
    <w:rPr>
      <w:rFonts w:asciiTheme="majorHAnsi" w:hAnsiTheme="majorHAnsi"/>
      <w:b/>
      <w:i/>
      <w:color w:val="8CA423" w:themeColor="accent3" w:themeShade="BF"/>
      <w:spacing w:val="20"/>
      <w:szCs w:val="26"/>
    </w:rPr>
  </w:style>
  <w:style w:type="paragraph" w:styleId="Heading6">
    <w:name w:val="heading 6"/>
    <w:basedOn w:val="Normal"/>
    <w:next w:val="Normal"/>
    <w:link w:val="Heading6Char"/>
    <w:uiPriority w:val="9"/>
    <w:unhideWhenUsed/>
    <w:qFormat/>
    <w:pPr>
      <w:spacing w:before="200" w:after="0"/>
      <w:outlineLvl w:val="5"/>
    </w:pPr>
    <w:rPr>
      <w:rFonts w:asciiTheme="majorHAnsi" w:hAnsiTheme="majorHAnsi"/>
      <w:color w:val="5D6D17" w:themeColor="accent3" w:themeShade="7F"/>
      <w:spacing w:val="10"/>
      <w:sz w:val="24"/>
    </w:rPr>
  </w:style>
  <w:style w:type="paragraph" w:styleId="Heading7">
    <w:name w:val="heading 7"/>
    <w:basedOn w:val="Normal"/>
    <w:next w:val="Normal"/>
    <w:link w:val="Heading7Char"/>
    <w:uiPriority w:val="9"/>
    <w:unhideWhenUsed/>
    <w:qFormat/>
    <w:pPr>
      <w:spacing w:before="200" w:after="0"/>
      <w:outlineLvl w:val="6"/>
    </w:pPr>
    <w:rPr>
      <w:rFonts w:asciiTheme="majorHAnsi" w:hAnsiTheme="majorHAnsi"/>
      <w:i/>
      <w:color w:val="5D6D17" w:themeColor="accent3" w:themeShade="7F"/>
      <w:spacing w:val="10"/>
      <w:sz w:val="24"/>
    </w:rPr>
  </w:style>
  <w:style w:type="paragraph" w:styleId="Heading8">
    <w:name w:val="heading 8"/>
    <w:basedOn w:val="Normal"/>
    <w:next w:val="Normal"/>
    <w:link w:val="Heading8Char"/>
    <w:uiPriority w:val="9"/>
    <w:unhideWhenUsed/>
    <w:qFormat/>
    <w:pPr>
      <w:spacing w:before="200" w:after="0"/>
      <w:outlineLvl w:val="7"/>
    </w:pPr>
    <w:rPr>
      <w:rFonts w:asciiTheme="majorHAnsi" w:hAnsiTheme="majorHAnsi"/>
      <w:color w:val="008890" w:themeColor="accent1"/>
      <w:spacing w:val="10"/>
    </w:rPr>
  </w:style>
  <w:style w:type="paragraph" w:styleId="Heading9">
    <w:name w:val="heading 9"/>
    <w:basedOn w:val="Normal"/>
    <w:next w:val="Normal"/>
    <w:link w:val="Heading9Char"/>
    <w:uiPriority w:val="9"/>
    <w:unhideWhenUsed/>
    <w:qFormat/>
    <w:pPr>
      <w:spacing w:before="200" w:after="0"/>
      <w:outlineLvl w:val="8"/>
    </w:pPr>
    <w:rPr>
      <w:rFonts w:asciiTheme="majorHAnsi" w:hAnsiTheme="majorHAnsi"/>
      <w:i/>
      <w:color w:val="008890"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1DCE"/>
    <w:rPr>
      <w:rFonts w:ascii="Franklin Gothic Book" w:hAnsi="Franklin Gothic Book" w:cs="Times New Roman"/>
      <w:color w:val="00656B" w:themeColor="accent1" w:themeShade="BF"/>
      <w:spacing w:val="20"/>
      <w:sz w:val="56"/>
      <w:szCs w:val="32"/>
    </w:rPr>
  </w:style>
  <w:style w:type="character" w:customStyle="1" w:styleId="Heading2Char">
    <w:name w:val="Heading 2 Char"/>
    <w:basedOn w:val="DefaultParagraphFont"/>
    <w:link w:val="Heading2"/>
    <w:uiPriority w:val="9"/>
    <w:rsid w:val="000F1DCE"/>
    <w:rPr>
      <w:rFonts w:ascii="Franklin Gothic Book" w:hAnsi="Franklin Gothic Book" w:cs="Times New Roman"/>
      <w:color w:val="595959" w:themeColor="text1" w:themeTint="A6"/>
      <w:spacing w:val="20"/>
      <w:sz w:val="44"/>
      <w:szCs w:val="28"/>
    </w:rPr>
  </w:style>
  <w:style w:type="character" w:customStyle="1" w:styleId="Heading3Char">
    <w:name w:val="Heading 3 Char"/>
    <w:basedOn w:val="DefaultParagraphFont"/>
    <w:link w:val="Heading3"/>
    <w:uiPriority w:val="9"/>
    <w:rsid w:val="000F1DCE"/>
    <w:rPr>
      <w:rFonts w:ascii="Franklin Gothic Book" w:hAnsi="Franklin Gothic Book" w:cs="Times New Roman"/>
      <w:color w:val="595959" w:themeColor="text1" w:themeTint="A6"/>
      <w:spacing w:val="20"/>
      <w:sz w:val="36"/>
      <w:szCs w:val="24"/>
    </w:rPr>
  </w:style>
  <w:style w:type="paragraph" w:styleId="Title">
    <w:name w:val="Title"/>
    <w:basedOn w:val="Normal"/>
    <w:link w:val="TitleChar"/>
    <w:uiPriority w:val="10"/>
    <w:qFormat/>
    <w:rsid w:val="007B346A"/>
    <w:pPr>
      <w:framePr w:hSpace="180" w:wrap="around" w:vAnchor="text" w:hAnchor="margin" w:y="-429"/>
      <w:spacing w:line="240" w:lineRule="auto"/>
      <w:contextualSpacing/>
    </w:pPr>
    <w:rPr>
      <w:rFonts w:ascii="Franklin Gothic Demi Cond" w:hAnsi="Franklin Gothic Demi Cond"/>
      <w:b/>
      <w:bCs/>
      <w:color w:val="008890" w:themeColor="accent1"/>
      <w:sz w:val="96"/>
      <w:szCs w:val="48"/>
    </w:rPr>
  </w:style>
  <w:style w:type="character" w:customStyle="1" w:styleId="TitleChar">
    <w:name w:val="Title Char"/>
    <w:basedOn w:val="DefaultParagraphFont"/>
    <w:link w:val="Title"/>
    <w:uiPriority w:val="10"/>
    <w:rsid w:val="007B346A"/>
    <w:rPr>
      <w:rFonts w:ascii="Franklin Gothic Demi Cond" w:hAnsi="Franklin Gothic Demi Cond" w:cs="Times New Roman"/>
      <w:b/>
      <w:bCs/>
      <w:color w:val="008890" w:themeColor="accent1"/>
      <w:sz w:val="96"/>
      <w:szCs w:val="48"/>
    </w:rPr>
  </w:style>
  <w:style w:type="paragraph" w:styleId="Subtitle">
    <w:name w:val="Subtitle"/>
    <w:basedOn w:val="Normal"/>
    <w:link w:val="SubtitleChar"/>
    <w:uiPriority w:val="11"/>
    <w:qFormat/>
    <w:rsid w:val="007B346A"/>
    <w:pPr>
      <w:framePr w:hSpace="180" w:wrap="around" w:vAnchor="text" w:hAnchor="margin" w:y="-429"/>
      <w:spacing w:after="480" w:line="240" w:lineRule="auto"/>
    </w:pPr>
    <w:rPr>
      <w:rFonts w:ascii="Franklin Gothic Book" w:hAnsi="Franklin Gothic Book" w:cstheme="minorHAnsi"/>
      <w:color w:val="7F7F7F" w:themeColor="text1" w:themeTint="80"/>
      <w:sz w:val="44"/>
      <w:szCs w:val="24"/>
    </w:rPr>
  </w:style>
  <w:style w:type="character" w:customStyle="1" w:styleId="SubtitleChar">
    <w:name w:val="Subtitle Char"/>
    <w:basedOn w:val="DefaultParagraphFont"/>
    <w:link w:val="Subtitle"/>
    <w:uiPriority w:val="11"/>
    <w:rsid w:val="007B346A"/>
    <w:rPr>
      <w:rFonts w:ascii="Franklin Gothic Book" w:hAnsi="Franklin Gothic Book" w:cstheme="minorHAnsi"/>
      <w:color w:val="7F7F7F" w:themeColor="text1" w:themeTint="80"/>
      <w:sz w:val="44"/>
      <w:szCs w:val="24"/>
    </w:rPr>
  </w:style>
  <w:style w:type="paragraph" w:styleId="Footer">
    <w:name w:val="footer"/>
    <w:basedOn w:val="Normal"/>
    <w:link w:val="FooterChar"/>
    <w:uiPriority w:val="99"/>
    <w:unhideWhenUsed/>
    <w:pPr>
      <w:tabs>
        <w:tab w:val="center" w:pos="4320"/>
        <w:tab w:val="right" w:pos="8640"/>
      </w:tabs>
    </w:pPr>
  </w:style>
  <w:style w:type="character" w:customStyle="1" w:styleId="FooterChar">
    <w:name w:val="Footer Char"/>
    <w:basedOn w:val="DefaultParagraphFont"/>
    <w:link w:val="Footer"/>
    <w:uiPriority w:val="99"/>
    <w:rPr>
      <w:rFonts w:cs="Times New Roman"/>
      <w:color w:val="000000" w:themeColor="text1"/>
      <w:szCs w:val="20"/>
    </w:rPr>
  </w:style>
  <w:style w:type="paragraph" w:styleId="Caption">
    <w:name w:val="caption"/>
    <w:basedOn w:val="Normal"/>
    <w:next w:val="Normal"/>
    <w:uiPriority w:val="35"/>
    <w:unhideWhenUsed/>
    <w:qFormat/>
    <w:pPr>
      <w:spacing w:after="0" w:line="240" w:lineRule="auto"/>
    </w:pPr>
    <w:rPr>
      <w:bCs/>
      <w:smallCaps/>
      <w:color w:val="B3C225" w:themeColor="accent2" w:themeShade="BF"/>
      <w:spacing w:val="10"/>
      <w:sz w:val="18"/>
      <w:szCs w:val="18"/>
    </w:rPr>
  </w:style>
  <w:style w:type="paragraph" w:styleId="BalloonText">
    <w:name w:val="Balloon Text"/>
    <w:basedOn w:val="Normal"/>
    <w:link w:val="BalloonTextChar"/>
    <w:uiPriority w:val="99"/>
    <w:semiHidden/>
    <w:unhideWhenUsed/>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color w:val="000000" w:themeColor="text1"/>
      <w:sz w:val="16"/>
      <w:szCs w:val="16"/>
    </w:rPr>
  </w:style>
  <w:style w:type="paragraph" w:styleId="BlockText">
    <w:name w:val="Block Text"/>
    <w:aliases w:val="Block Quote"/>
    <w:uiPriority w:val="40"/>
    <w:pPr>
      <w:pBdr>
        <w:top w:val="single" w:sz="2" w:space="10" w:color="23F2FF" w:themeColor="accent1" w:themeTint="99"/>
        <w:bottom w:val="single" w:sz="24" w:space="10" w:color="23F2FF"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BookTitle">
    <w:name w:val="Book Title"/>
    <w:basedOn w:val="DefaultParagraphFont"/>
    <w:uiPriority w:val="33"/>
    <w:qFormat/>
    <w:rPr>
      <w:rFonts w:asciiTheme="majorHAnsi" w:hAnsiTheme="majorHAnsi" w:cs="Times New Roman"/>
      <w:i/>
      <w:color w:val="855D5D" w:themeColor="accent6"/>
      <w:sz w:val="20"/>
      <w:szCs w:val="20"/>
    </w:rPr>
  </w:style>
  <w:style w:type="character" w:styleId="Emphasis">
    <w:name w:val="Emphasis"/>
    <w:uiPriority w:val="20"/>
    <w:qFormat/>
    <w:rPr>
      <w:b/>
      <w:i/>
      <w:color w:val="404040" w:themeColor="text1" w:themeTint="BF"/>
      <w:spacing w:val="2"/>
      <w:w w:val="100"/>
    </w:rPr>
  </w:style>
  <w:style w:type="paragraph" w:styleId="Header">
    <w:name w:val="header"/>
    <w:basedOn w:val="Normal"/>
    <w:link w:val="HeaderChar"/>
    <w:uiPriority w:val="99"/>
    <w:unhideWhenUsed/>
    <w:pPr>
      <w:tabs>
        <w:tab w:val="center" w:pos="4320"/>
        <w:tab w:val="right" w:pos="8640"/>
      </w:tabs>
    </w:pPr>
  </w:style>
  <w:style w:type="character" w:customStyle="1" w:styleId="HeaderChar">
    <w:name w:val="Header Char"/>
    <w:basedOn w:val="DefaultParagraphFont"/>
    <w:link w:val="Header"/>
    <w:uiPriority w:val="99"/>
    <w:rPr>
      <w:rFonts w:cs="Times New Roman"/>
      <w:color w:val="000000" w:themeColor="text1"/>
      <w:szCs w:val="20"/>
    </w:rPr>
  </w:style>
  <w:style w:type="character" w:customStyle="1" w:styleId="Heading4Char">
    <w:name w:val="Heading 4 Char"/>
    <w:basedOn w:val="DefaultParagraphFont"/>
    <w:link w:val="Heading4"/>
    <w:uiPriority w:val="9"/>
    <w:rPr>
      <w:rFonts w:asciiTheme="majorHAnsi" w:hAnsiTheme="majorHAnsi" w:cs="Times New Roman"/>
      <w:b/>
      <w:color w:val="8CA423" w:themeColor="accent3" w:themeShade="BF"/>
      <w:spacing w:val="20"/>
      <w:sz w:val="24"/>
    </w:rPr>
  </w:style>
  <w:style w:type="character" w:customStyle="1" w:styleId="Heading5Char">
    <w:name w:val="Heading 5 Char"/>
    <w:basedOn w:val="DefaultParagraphFont"/>
    <w:link w:val="Heading5"/>
    <w:uiPriority w:val="9"/>
    <w:rPr>
      <w:rFonts w:asciiTheme="majorHAnsi" w:hAnsiTheme="majorHAnsi" w:cs="Times New Roman"/>
      <w:b/>
      <w:i/>
      <w:color w:val="8CA423" w:themeColor="accent3" w:themeShade="BF"/>
      <w:spacing w:val="20"/>
      <w:szCs w:val="26"/>
    </w:rPr>
  </w:style>
  <w:style w:type="character" w:customStyle="1" w:styleId="Heading6Char">
    <w:name w:val="Heading 6 Char"/>
    <w:basedOn w:val="DefaultParagraphFont"/>
    <w:link w:val="Heading6"/>
    <w:uiPriority w:val="9"/>
    <w:rPr>
      <w:rFonts w:asciiTheme="majorHAnsi" w:hAnsiTheme="majorHAnsi" w:cs="Times New Roman"/>
      <w:color w:val="5D6D17" w:themeColor="accent3" w:themeShade="7F"/>
      <w:spacing w:val="10"/>
      <w:sz w:val="24"/>
      <w:szCs w:val="20"/>
    </w:rPr>
  </w:style>
  <w:style w:type="character" w:customStyle="1" w:styleId="Heading7Char">
    <w:name w:val="Heading 7 Char"/>
    <w:basedOn w:val="DefaultParagraphFont"/>
    <w:link w:val="Heading7"/>
    <w:uiPriority w:val="9"/>
    <w:rPr>
      <w:rFonts w:asciiTheme="majorHAnsi" w:hAnsiTheme="majorHAnsi" w:cs="Times New Roman"/>
      <w:i/>
      <w:color w:val="5D6D17" w:themeColor="accent3" w:themeShade="7F"/>
      <w:spacing w:val="10"/>
      <w:sz w:val="24"/>
      <w:szCs w:val="20"/>
    </w:rPr>
  </w:style>
  <w:style w:type="character" w:customStyle="1" w:styleId="Heading8Char">
    <w:name w:val="Heading 8 Char"/>
    <w:basedOn w:val="DefaultParagraphFont"/>
    <w:link w:val="Heading8"/>
    <w:uiPriority w:val="9"/>
    <w:rPr>
      <w:rFonts w:asciiTheme="majorHAnsi" w:hAnsiTheme="majorHAnsi" w:cs="Times New Roman"/>
      <w:color w:val="008890" w:themeColor="accent1"/>
      <w:spacing w:val="10"/>
      <w:szCs w:val="20"/>
    </w:rPr>
  </w:style>
  <w:style w:type="character" w:customStyle="1" w:styleId="Heading9Char">
    <w:name w:val="Heading 9 Char"/>
    <w:basedOn w:val="DefaultParagraphFont"/>
    <w:link w:val="Heading9"/>
    <w:uiPriority w:val="9"/>
    <w:rPr>
      <w:rFonts w:asciiTheme="majorHAnsi" w:hAnsiTheme="majorHAnsi" w:cs="Times New Roman"/>
      <w:i/>
      <w:color w:val="008890" w:themeColor="accent1"/>
      <w:spacing w:val="10"/>
      <w:szCs w:val="20"/>
    </w:rPr>
  </w:style>
  <w:style w:type="character" w:styleId="IntenseEmphasis">
    <w:name w:val="Intense Emphasis"/>
    <w:basedOn w:val="DefaultParagraphFont"/>
    <w:uiPriority w:val="21"/>
    <w:qFormat/>
    <w:rPr>
      <w:rFonts w:asciiTheme="minorHAnsi" w:hAnsiTheme="minorHAnsi" w:cs="Times New Roman"/>
      <w:b/>
      <w:i/>
      <w:smallCaps/>
      <w:color w:val="D2DF57" w:themeColor="accent2"/>
      <w:spacing w:val="2"/>
      <w:w w:val="100"/>
      <w:sz w:val="20"/>
      <w:szCs w:val="20"/>
    </w:rPr>
  </w:style>
  <w:style w:type="paragraph" w:styleId="IntenseQuote">
    <w:name w:val="Intense Quote"/>
    <w:basedOn w:val="Normal"/>
    <w:link w:val="IntenseQuoteChar"/>
    <w:uiPriority w:val="30"/>
    <w:qFormat/>
    <w:pPr>
      <w:pBdr>
        <w:top w:val="single" w:sz="36" w:space="10" w:color="23F2FF" w:themeColor="accent1" w:themeTint="99"/>
        <w:left w:val="single" w:sz="24" w:space="10" w:color="008890" w:themeColor="accent1"/>
        <w:bottom w:val="single" w:sz="36" w:space="10" w:color="B7D438" w:themeColor="accent3"/>
        <w:right w:val="single" w:sz="24" w:space="10" w:color="008890" w:themeColor="accent1"/>
      </w:pBdr>
      <w:shd w:val="clear" w:color="auto" w:fill="008890" w:themeFill="accent1"/>
      <w:ind w:left="1440" w:right="1440"/>
      <w:jc w:val="center"/>
    </w:pPr>
    <w:rPr>
      <w:rFonts w:asciiTheme="majorHAnsi" w:hAnsiTheme="majorHAnsi"/>
      <w:i/>
      <w:color w:val="FFFFFF" w:themeColor="background1"/>
      <w:sz w:val="32"/>
    </w:rPr>
  </w:style>
  <w:style w:type="character" w:customStyle="1" w:styleId="IntenseQuoteChar">
    <w:name w:val="Intense Quote Char"/>
    <w:basedOn w:val="DefaultParagraphFont"/>
    <w:link w:val="IntenseQuote"/>
    <w:uiPriority w:val="30"/>
    <w:rPr>
      <w:rFonts w:asciiTheme="majorHAnsi" w:hAnsiTheme="majorHAnsi" w:cs="Times New Roman"/>
      <w:i/>
      <w:color w:val="FFFFFF" w:themeColor="background1"/>
      <w:sz w:val="32"/>
      <w:szCs w:val="20"/>
      <w:shd w:val="clear" w:color="auto" w:fill="008890" w:themeFill="accent1"/>
    </w:rPr>
  </w:style>
  <w:style w:type="character" w:styleId="IntenseReference">
    <w:name w:val="Intense Reference"/>
    <w:basedOn w:val="DefaultParagraphFont"/>
    <w:uiPriority w:val="32"/>
    <w:qFormat/>
    <w:rPr>
      <w:rFonts w:cs="Times New Roman"/>
      <w:b/>
      <w:color w:val="008890" w:themeColor="accent1"/>
      <w:sz w:val="22"/>
      <w:szCs w:val="20"/>
      <w:u w:val="single"/>
    </w:rPr>
  </w:style>
  <w:style w:type="paragraph" w:styleId="ListBullet">
    <w:name w:val="List Bullet"/>
    <w:basedOn w:val="Normal"/>
    <w:uiPriority w:val="36"/>
    <w:unhideWhenUsed/>
    <w:qFormat/>
    <w:pPr>
      <w:numPr>
        <w:numId w:val="11"/>
      </w:numPr>
      <w:spacing w:after="0"/>
      <w:contextualSpacing/>
    </w:pPr>
  </w:style>
  <w:style w:type="paragraph" w:styleId="ListBullet2">
    <w:name w:val="List Bullet 2"/>
    <w:basedOn w:val="Normal"/>
    <w:uiPriority w:val="36"/>
    <w:unhideWhenUsed/>
    <w:qFormat/>
    <w:pPr>
      <w:numPr>
        <w:numId w:val="12"/>
      </w:numPr>
      <w:spacing w:after="0"/>
    </w:pPr>
  </w:style>
  <w:style w:type="paragraph" w:styleId="ListBullet3">
    <w:name w:val="List Bullet 3"/>
    <w:basedOn w:val="Normal"/>
    <w:uiPriority w:val="36"/>
    <w:unhideWhenUsed/>
    <w:qFormat/>
    <w:pPr>
      <w:numPr>
        <w:numId w:val="13"/>
      </w:numPr>
      <w:spacing w:after="0"/>
    </w:pPr>
  </w:style>
  <w:style w:type="paragraph" w:styleId="ListBullet4">
    <w:name w:val="List Bullet 4"/>
    <w:basedOn w:val="Normal"/>
    <w:uiPriority w:val="36"/>
    <w:unhideWhenUsed/>
    <w:qFormat/>
    <w:pPr>
      <w:numPr>
        <w:numId w:val="14"/>
      </w:numPr>
      <w:spacing w:after="0"/>
    </w:pPr>
  </w:style>
  <w:style w:type="paragraph" w:styleId="ListBullet5">
    <w:name w:val="List Bullet 5"/>
    <w:basedOn w:val="Normal"/>
    <w:uiPriority w:val="36"/>
    <w:unhideWhenUsed/>
    <w:qFormat/>
    <w:pPr>
      <w:numPr>
        <w:numId w:val="15"/>
      </w:numPr>
      <w:spacing w:after="0"/>
    </w:pPr>
  </w:style>
  <w:style w:type="paragraph" w:styleId="NoSpacing">
    <w:name w:val="No Spacing"/>
    <w:basedOn w:val="Normal"/>
    <w:uiPriority w:val="1"/>
    <w:qFormat/>
    <w:rsid w:val="00C77D65"/>
    <w:pPr>
      <w:spacing w:after="0" w:line="240" w:lineRule="auto"/>
    </w:pPr>
    <w:rPr>
      <w:b/>
      <w:color w:val="004348" w:themeColor="accent1" w:themeShade="80"/>
    </w:rPr>
  </w:style>
  <w:style w:type="character" w:styleId="PlaceholderText">
    <w:name w:val="Placeholder Text"/>
    <w:basedOn w:val="DefaultParagraphFont"/>
    <w:uiPriority w:val="99"/>
    <w:semiHidden/>
    <w:rPr>
      <w:color w:val="808080"/>
    </w:rPr>
  </w:style>
  <w:style w:type="paragraph" w:styleId="Quote">
    <w:name w:val="Quote"/>
    <w:basedOn w:val="Normal"/>
    <w:link w:val="QuoteChar"/>
    <w:uiPriority w:val="29"/>
    <w:qFormat/>
    <w:rPr>
      <w:i/>
      <w:color w:val="7F7F7F" w:themeColor="background1" w:themeShade="7F"/>
      <w:sz w:val="24"/>
    </w:rPr>
  </w:style>
  <w:style w:type="character" w:customStyle="1" w:styleId="QuoteChar">
    <w:name w:val="Quote Char"/>
    <w:basedOn w:val="DefaultParagraphFont"/>
    <w:link w:val="Quote"/>
    <w:uiPriority w:val="29"/>
    <w:rPr>
      <w:rFonts w:cs="Times New Roman"/>
      <w:i/>
      <w:color w:val="7F7F7F" w:themeColor="background1" w:themeShade="7F"/>
      <w:sz w:val="24"/>
      <w:szCs w:val="20"/>
    </w:rPr>
  </w:style>
  <w:style w:type="character" w:styleId="Strong">
    <w:name w:val="Strong"/>
    <w:uiPriority w:val="22"/>
    <w:qFormat/>
    <w:rPr>
      <w:rFonts w:asciiTheme="minorHAnsi" w:hAnsiTheme="minorHAnsi"/>
      <w:b/>
      <w:color w:val="D2DF57" w:themeColor="accent2"/>
    </w:rPr>
  </w:style>
  <w:style w:type="character" w:styleId="SubtleEmphasis">
    <w:name w:val="Subtle Emphasis"/>
    <w:basedOn w:val="DefaultParagraphFont"/>
    <w:uiPriority w:val="19"/>
    <w:qFormat/>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Pr>
      <w:rFonts w:cs="Times New Roman"/>
      <w:color w:val="737373" w:themeColor="text1" w:themeTint="8C"/>
      <w:sz w:val="22"/>
      <w:szCs w:val="20"/>
      <w:u w:val="single"/>
    </w:rPr>
  </w:style>
  <w:style w:type="table" w:styleId="TableGrid">
    <w:name w:val="Table Grid"/>
    <w:basedOn w:val="TableNormal"/>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OC1">
    <w:name w:val="toc 1"/>
    <w:basedOn w:val="Normal"/>
    <w:next w:val="Normal"/>
    <w:autoRedefine/>
    <w:uiPriority w:val="99"/>
    <w:unhideWhenUsed/>
    <w:qFormat/>
    <w:pPr>
      <w:tabs>
        <w:tab w:val="right" w:leader="dot" w:pos="8630"/>
      </w:tabs>
      <w:spacing w:after="40" w:line="240" w:lineRule="auto"/>
    </w:pPr>
    <w:rPr>
      <w:smallCaps/>
      <w:noProof/>
      <w:color w:val="D2DF57" w:themeColor="accent2"/>
    </w:rPr>
  </w:style>
  <w:style w:type="paragraph" w:styleId="TOC2">
    <w:name w:val="toc 2"/>
    <w:basedOn w:val="Normal"/>
    <w:next w:val="Normal"/>
    <w:autoRedefine/>
    <w:uiPriority w:val="99"/>
    <w:unhideWhenUsed/>
    <w:qFormat/>
    <w:pPr>
      <w:tabs>
        <w:tab w:val="right" w:leader="dot" w:pos="8630"/>
      </w:tabs>
      <w:spacing w:after="40" w:line="240" w:lineRule="auto"/>
      <w:ind w:left="216"/>
    </w:pPr>
    <w:rPr>
      <w:smallCaps/>
      <w:noProof/>
    </w:rPr>
  </w:style>
  <w:style w:type="paragraph" w:styleId="TOC3">
    <w:name w:val="toc 3"/>
    <w:basedOn w:val="Normal"/>
    <w:next w:val="Normal"/>
    <w:autoRedefine/>
    <w:uiPriority w:val="99"/>
    <w:semiHidden/>
    <w:unhideWhenUsed/>
    <w:qFormat/>
    <w:pPr>
      <w:tabs>
        <w:tab w:val="right" w:leader="dot" w:pos="8630"/>
      </w:tabs>
      <w:spacing w:after="40" w:line="240" w:lineRule="auto"/>
      <w:ind w:left="446"/>
    </w:pPr>
    <w:rPr>
      <w:smallCaps/>
      <w:noProof/>
    </w:rPr>
  </w:style>
  <w:style w:type="paragraph" w:styleId="TOC4">
    <w:name w:val="toc 4"/>
    <w:basedOn w:val="Normal"/>
    <w:next w:val="Normal"/>
    <w:autoRedefine/>
    <w:uiPriority w:val="99"/>
    <w:semiHidden/>
    <w:unhideWhenUsed/>
    <w:qFormat/>
    <w:pPr>
      <w:tabs>
        <w:tab w:val="right" w:leader="dot" w:pos="8630"/>
      </w:tabs>
      <w:spacing w:after="40" w:line="240" w:lineRule="auto"/>
      <w:ind w:left="662"/>
    </w:pPr>
    <w:rPr>
      <w:smallCaps/>
      <w:noProof/>
    </w:rPr>
  </w:style>
  <w:style w:type="paragraph" w:styleId="TOC5">
    <w:name w:val="toc 5"/>
    <w:basedOn w:val="Normal"/>
    <w:next w:val="Normal"/>
    <w:autoRedefine/>
    <w:uiPriority w:val="99"/>
    <w:semiHidden/>
    <w:unhideWhenUsed/>
    <w:qFormat/>
    <w:pPr>
      <w:tabs>
        <w:tab w:val="right" w:leader="dot" w:pos="8630"/>
      </w:tabs>
      <w:spacing w:after="40" w:line="240" w:lineRule="auto"/>
      <w:ind w:left="878"/>
    </w:pPr>
    <w:rPr>
      <w:smallCaps/>
      <w:noProof/>
    </w:rPr>
  </w:style>
  <w:style w:type="paragraph" w:styleId="TOC6">
    <w:name w:val="toc 6"/>
    <w:basedOn w:val="Normal"/>
    <w:next w:val="Normal"/>
    <w:autoRedefine/>
    <w:uiPriority w:val="99"/>
    <w:semiHidden/>
    <w:unhideWhenUsed/>
    <w:qFormat/>
    <w:pPr>
      <w:tabs>
        <w:tab w:val="right" w:leader="dot" w:pos="8630"/>
      </w:tabs>
      <w:spacing w:after="40" w:line="240" w:lineRule="auto"/>
      <w:ind w:left="1094"/>
    </w:pPr>
    <w:rPr>
      <w:smallCaps/>
      <w:noProof/>
    </w:rPr>
  </w:style>
  <w:style w:type="paragraph" w:styleId="TOC7">
    <w:name w:val="toc 7"/>
    <w:basedOn w:val="Normal"/>
    <w:next w:val="Normal"/>
    <w:autoRedefine/>
    <w:uiPriority w:val="99"/>
    <w:semiHidden/>
    <w:unhideWhenUsed/>
    <w:qFormat/>
    <w:pPr>
      <w:tabs>
        <w:tab w:val="right" w:leader="dot" w:pos="8630"/>
      </w:tabs>
      <w:spacing w:after="40" w:line="240" w:lineRule="auto"/>
      <w:ind w:left="1325"/>
    </w:pPr>
    <w:rPr>
      <w:smallCaps/>
      <w:noProof/>
    </w:rPr>
  </w:style>
  <w:style w:type="paragraph" w:styleId="TOC8">
    <w:name w:val="toc 8"/>
    <w:basedOn w:val="Normal"/>
    <w:next w:val="Normal"/>
    <w:autoRedefine/>
    <w:uiPriority w:val="99"/>
    <w:semiHidden/>
    <w:unhideWhenUsed/>
    <w:qFormat/>
    <w:pPr>
      <w:tabs>
        <w:tab w:val="right" w:leader="dot" w:pos="8630"/>
      </w:tabs>
      <w:spacing w:after="40" w:line="240" w:lineRule="auto"/>
      <w:ind w:left="1540"/>
    </w:pPr>
    <w:rPr>
      <w:smallCaps/>
      <w:noProof/>
    </w:rPr>
  </w:style>
  <w:style w:type="paragraph" w:styleId="TOC9">
    <w:name w:val="toc 9"/>
    <w:basedOn w:val="Normal"/>
    <w:next w:val="Normal"/>
    <w:autoRedefine/>
    <w:uiPriority w:val="99"/>
    <w:semiHidden/>
    <w:unhideWhenUsed/>
    <w:qFormat/>
    <w:pPr>
      <w:tabs>
        <w:tab w:val="right" w:leader="dot" w:pos="8630"/>
      </w:tabs>
      <w:spacing w:after="40" w:line="240" w:lineRule="auto"/>
      <w:ind w:left="1760"/>
    </w:pPr>
    <w:rPr>
      <w:smallCaps/>
      <w:noProof/>
    </w:rPr>
  </w:style>
  <w:style w:type="character" w:styleId="Hyperlink">
    <w:name w:val="Hyperlink"/>
    <w:basedOn w:val="DefaultParagraphFont"/>
    <w:uiPriority w:val="99"/>
    <w:semiHidden/>
    <w:unhideWhenUsed/>
    <w:rPr>
      <w:color w:val="CC9900" w:themeColor="hyperlink"/>
      <w:u w:val="single"/>
    </w:rPr>
  </w:style>
  <w:style w:type="table" w:styleId="PlainTable4">
    <w:name w:val="Plain Table 4"/>
    <w:basedOn w:val="TableNormal"/>
    <w:uiPriority w:val="44"/>
    <w:rsid w:val="00616989"/>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theme" Target="theme/theme1.xml"/><Relationship Id="rId20" Type="http://schemas.openxmlformats.org/officeDocument/2006/relationships/image" Target="media/image13.png"/><Relationship Id="rId41" Type="http://schemas.openxmlformats.org/officeDocument/2006/relationships/image" Target="media/image3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487136\AppData\Roaming\Microsoft\Templates\Report%20(Equity%20theme).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37.jpeg"/></Relationships>
</file>

<file path=word/theme/theme1.xml><?xml version="1.0" encoding="utf-8"?>
<a:theme xmlns:a="http://schemas.openxmlformats.org/drawingml/2006/main" name="Equity">
  <a:themeElements>
    <a:clrScheme name="Custom 227">
      <a:dk1>
        <a:sysClr val="windowText" lastClr="000000"/>
      </a:dk1>
      <a:lt1>
        <a:sysClr val="window" lastClr="FFFFFF"/>
      </a:lt1>
      <a:dk2>
        <a:srgbClr val="013D3D"/>
      </a:dk2>
      <a:lt2>
        <a:srgbClr val="E9E5DC"/>
      </a:lt2>
      <a:accent1>
        <a:srgbClr val="008890"/>
      </a:accent1>
      <a:accent2>
        <a:srgbClr val="D2DF57"/>
      </a:accent2>
      <a:accent3>
        <a:srgbClr val="B7D438"/>
      </a:accent3>
      <a:accent4>
        <a:srgbClr val="92C03E"/>
      </a:accent4>
      <a:accent5>
        <a:srgbClr val="A9D6D7"/>
      </a:accent5>
      <a:accent6>
        <a:srgbClr val="855D5D"/>
      </a:accent6>
      <a:hlink>
        <a:srgbClr val="CC9900"/>
      </a:hlink>
      <a:folHlink>
        <a:srgbClr val="96A9A9"/>
      </a:folHlink>
    </a:clrScheme>
    <a:fontScheme name="Arial Black-Arial">
      <a:majorFont>
        <a:latin typeface="Arial Black" panose="020B0A04020102020204"/>
        <a:ea typeface=""/>
        <a:cs typeface=""/>
        <a:font script="Jpan" typeface="ＭＳ ゴシック"/>
        <a:font script="Hang" typeface="굴림"/>
        <a:font script="Hans" typeface="微软雅黑"/>
        <a:font script="Hant" typeface="微軟正黑體"/>
        <a:font script="Arab" typeface="Tahoma"/>
        <a:font script="Hebr" typeface="Tahoma"/>
        <a:font script="Thai" typeface="Frees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quity">
      <a:fillStyleLst>
        <a:solidFill>
          <a:schemeClr val="phClr"/>
        </a:solidFill>
        <a:blipFill>
          <a:blip xmlns:r="http://schemas.openxmlformats.org/officeDocument/2006/relationships" r:embed="rId1">
            <a:duotone>
              <a:schemeClr val="phClr">
                <a:tint val="30000"/>
                <a:satMod val="300000"/>
              </a:schemeClr>
              <a:schemeClr val="phClr">
                <a:tint val="40000"/>
                <a:satMod val="200000"/>
              </a:schemeClr>
            </a:duotone>
          </a:blip>
          <a:tile tx="0" ty="0" sx="70000" sy="70000" flip="none" algn="ctr"/>
        </a:blipFill>
        <a:blipFill>
          <a:blip xmlns:r="http://schemas.openxmlformats.org/officeDocument/2006/relationships" r:embed="rId1">
            <a:duotone>
              <a:schemeClr val="phClr">
                <a:shade val="22000"/>
                <a:satMod val="160000"/>
              </a:schemeClr>
              <a:schemeClr val="phClr">
                <a:shade val="45000"/>
                <a:satMod val="100000"/>
              </a:schemeClr>
            </a:duotone>
          </a:blip>
          <a:tile tx="0" ty="0" sx="65000" sy="65000" flip="none" algn="ctr"/>
        </a:blipFill>
      </a:fillStyleLst>
      <a:lnStyleLst>
        <a:ln w="9525" cap="flat" cmpd="sng" algn="ctr">
          <a:solidFill>
            <a:schemeClr val="phClr">
              <a:shade val="60000"/>
              <a:satMod val="110000"/>
            </a:schemeClr>
          </a:solidFill>
          <a:prstDash val="solid"/>
        </a:ln>
        <a:ln w="127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algn="t" rotWithShape="0">
              <a:srgbClr val="000000">
                <a:alpha val="50000"/>
              </a:srgbClr>
            </a:outerShdw>
          </a:effectLst>
        </a:effectStyle>
        <a:effectStyle>
          <a:effectLst>
            <a:outerShdw blurRad="38100" dist="25400" dir="5400000" algn="t" rotWithShape="0">
              <a:srgbClr val="000000">
                <a:alpha val="50000"/>
              </a:srgbClr>
            </a:outerShdw>
          </a:effectLst>
        </a:effectStyle>
        <a:effectStyle>
          <a:effectLst>
            <a:outerShdw blurRad="50800" dist="50800" dir="5400000" algn="t" rotWithShape="0">
              <a:srgbClr val="000000">
                <a:alpha val="60000"/>
              </a:srgbClr>
            </a:outerShdw>
          </a:effectLst>
          <a:scene3d>
            <a:camera prst="isometricBottomUp" fov="0">
              <a:rot lat="0" lon="0" rev="0"/>
            </a:camera>
            <a:lightRig rig="soft" dir="b">
              <a:rot lat="0" lon="0" rev="9000000"/>
            </a:lightRig>
          </a:scene3d>
          <a:sp3d contourW="35000" prstMaterial="matte">
            <a:bevelT w="45000" h="38100" prst="convex"/>
            <a:contourClr>
              <a:schemeClr val="phClr">
                <a:tint val="10000"/>
                <a:satMod val="130000"/>
              </a:schemeClr>
            </a:contourClr>
          </a:sp3d>
        </a:effectStyle>
      </a:effectStyleLst>
      <a:bgFillStyleLst>
        <a:solidFill>
          <a:schemeClr val="phClr"/>
        </a:solidFill>
        <a:gradFill rotWithShape="1">
          <a:gsLst>
            <a:gs pos="0">
              <a:schemeClr val="phClr">
                <a:shade val="40000"/>
                <a:satMod val="165000"/>
              </a:schemeClr>
            </a:gs>
            <a:gs pos="50000">
              <a:schemeClr val="phClr">
                <a:shade val="80000"/>
                <a:satMod val="155000"/>
              </a:schemeClr>
            </a:gs>
            <a:gs pos="100000">
              <a:schemeClr val="phClr">
                <a:tint val="95000"/>
                <a:satMod val="200000"/>
              </a:schemeClr>
            </a:gs>
          </a:gsLst>
          <a:lin ang="16200000" scaled="1"/>
        </a:gradFill>
        <a:blipFill>
          <a:blip xmlns:r="http://schemas.openxmlformats.org/officeDocument/2006/relationships" r:embed="rId1">
            <a:duotone>
              <a:schemeClr val="phClr">
                <a:tint val="95000"/>
                <a:satMod val="200000"/>
              </a:schemeClr>
              <a:schemeClr val="phClr">
                <a:shade val="80000"/>
                <a:satMod val="100000"/>
              </a:schemeClr>
            </a:duotone>
          </a:blip>
          <a:tile tx="0" ty="0" sx="55000" sy="55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E5BBCD-F1C0-422A-A6B5-8F6857CB6D6E}">
  <ds:schemaRefs>
    <ds:schemaRef ds:uri="http://schemas.openxmlformats.org/officeDocument/2006/bibliography"/>
  </ds:schemaRefs>
</ds:datastoreItem>
</file>

<file path=docMetadata/LabelInfo.xml><?xml version="1.0" encoding="utf-8"?>
<clbl:labelList xmlns:clbl="http://schemas.microsoft.com/office/2020/mipLabelMetadata">
  <clbl:label id="{d546e5e1-5d42-4630-bacd-c69bfdcbd5e8}" enabled="1" method="Standard" siteId="{96ece526-9c7d-48b0-8daf-8b93c90a5d18}" contentBits="0" removed="0"/>
</clbl:labelList>
</file>

<file path=docProps/app.xml><?xml version="1.0" encoding="utf-8"?>
<Properties xmlns="http://schemas.openxmlformats.org/officeDocument/2006/extended-properties" xmlns:vt="http://schemas.openxmlformats.org/officeDocument/2006/docPropsVTypes">
  <Template>Report (Equity theme)</Template>
  <TotalTime>936</TotalTime>
  <Pages>27</Pages>
  <Words>269</Words>
  <Characters>1537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subject/>
  <dc:creator>Boldt, Erik</dc:creator>
  <cp:keywords/>
  <dc:description/>
  <cp:lastModifiedBy>Boldt, Erik</cp:lastModifiedBy>
  <cp:revision>130</cp:revision>
  <dcterms:created xsi:type="dcterms:W3CDTF">2023-06-07T13:26:00Z</dcterms:created>
  <dcterms:modified xsi:type="dcterms:W3CDTF">2023-06-10T11:39:00Z</dcterms:modified>
</cp:coreProperties>
</file>